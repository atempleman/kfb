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6D5D" w14:textId="5F6BB608" w:rsidR="00B85A5A" w:rsidRPr="00EB1FAB" w:rsidRDefault="0094329B" w:rsidP="00EB1FAB">
      <w:pPr>
        <w:keepLines w:val="0"/>
        <w:spacing w:after="0" w:line="240" w:lineRule="auto"/>
        <w:rPr>
          <w:rFonts w:cs="Arial"/>
          <w:b/>
          <w:bCs/>
          <w:kern w:val="28"/>
          <w:sz w:val="72"/>
          <w:szCs w:val="72"/>
        </w:rPr>
      </w:pPr>
      <w:r>
        <w:rPr>
          <w:sz w:val="60"/>
          <w:szCs w:val="60"/>
        </w:rPr>
        <w:t>Klutch Fantasy Basketball</w:t>
      </w:r>
    </w:p>
    <w:p w14:paraId="7B508A01" w14:textId="77777777" w:rsidR="00B85A5A" w:rsidRPr="00EB1FAB" w:rsidRDefault="00B85A5A" w:rsidP="00041260">
      <w:pPr>
        <w:rPr>
          <w:sz w:val="32"/>
        </w:rPr>
      </w:pPr>
    </w:p>
    <w:p w14:paraId="21132FC5" w14:textId="42333B01" w:rsidR="00B85A5A" w:rsidRDefault="00412B04" w:rsidP="00041260">
      <w:pPr>
        <w:pStyle w:val="Subtitle"/>
        <w:rPr>
          <w:rFonts w:ascii="Calibri" w:hAnsi="Calibri"/>
          <w:sz w:val="44"/>
        </w:rPr>
      </w:pPr>
      <w:bookmarkStart w:id="0" w:name="Subtitle2"/>
      <w:bookmarkEnd w:id="0"/>
      <w:r>
        <w:rPr>
          <w:rFonts w:ascii="Calibri" w:hAnsi="Calibri"/>
          <w:sz w:val="44"/>
        </w:rPr>
        <w:t>F</w:t>
      </w:r>
      <w:r w:rsidR="00844892">
        <w:rPr>
          <w:rFonts w:ascii="Calibri" w:hAnsi="Calibri"/>
          <w:sz w:val="44"/>
        </w:rPr>
        <w:t xml:space="preserve">unctional </w:t>
      </w:r>
      <w:r>
        <w:rPr>
          <w:rFonts w:ascii="Calibri" w:hAnsi="Calibri"/>
          <w:sz w:val="44"/>
        </w:rPr>
        <w:t>Specification</w:t>
      </w:r>
    </w:p>
    <w:p w14:paraId="781C57A7" w14:textId="77777777" w:rsidR="006E0BE2" w:rsidRPr="006E0BE2" w:rsidRDefault="006E0BE2" w:rsidP="006E0BE2"/>
    <w:p w14:paraId="725B9F9F" w14:textId="77777777" w:rsidR="00B85A5A" w:rsidRPr="00281409" w:rsidRDefault="00B85A5A" w:rsidP="00041260"/>
    <w:p w14:paraId="40077DA3" w14:textId="77777777" w:rsidR="00B85A5A" w:rsidRPr="00281409" w:rsidRDefault="00B85A5A" w:rsidP="00041260">
      <w:bookmarkStart w:id="1" w:name="StartCursor"/>
      <w:bookmarkEnd w:id="1"/>
    </w:p>
    <w:p w14:paraId="7A6BBF30" w14:textId="77777777" w:rsidR="00EE68FA" w:rsidRPr="00281409" w:rsidRDefault="00EE68FA" w:rsidP="00041260"/>
    <w:p w14:paraId="129280A3" w14:textId="77777777" w:rsidR="00B85A5A" w:rsidRPr="00281409" w:rsidRDefault="009F583A" w:rsidP="00041260">
      <w:pPr>
        <w:sectPr w:rsidR="00B85A5A" w:rsidRPr="00281409">
          <w:headerReference w:type="default" r:id="rId11"/>
          <w:footerReference w:type="default" r:id="rId12"/>
          <w:type w:val="continuous"/>
          <w:pgSz w:w="11906" w:h="16838"/>
          <w:pgMar w:top="5103" w:right="1418" w:bottom="851" w:left="1418" w:header="454" w:footer="454" w:gutter="0"/>
          <w:cols w:space="708"/>
          <w:docGrid w:linePitch="360"/>
        </w:sectPr>
      </w:pPr>
      <w:r w:rsidRPr="00281409">
        <w:rPr>
          <w:noProof/>
          <w:lang w:eastAsia="zh-TW"/>
        </w:rPr>
        <mc:AlternateContent>
          <mc:Choice Requires="wps">
            <w:drawing>
              <wp:anchor distT="0" distB="0" distL="114300" distR="114300" simplePos="0" relativeHeight="251657216" behindDoc="0" locked="0" layoutInCell="1" allowOverlap="1" wp14:anchorId="066A0C8D" wp14:editId="2D70308D">
                <wp:simplePos x="0" y="0"/>
                <wp:positionH relativeFrom="column">
                  <wp:posOffset>-90892</wp:posOffset>
                </wp:positionH>
                <wp:positionV relativeFrom="page">
                  <wp:posOffset>7155809</wp:posOffset>
                </wp:positionV>
                <wp:extent cx="6400800" cy="271461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14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0CD9" w14:textId="77777777" w:rsidR="00CC4A29" w:rsidRPr="00C95BAE" w:rsidRDefault="00CC4A29" w:rsidP="00041260">
                            <w:pPr>
                              <w:rPr>
                                <w:sz w:val="20"/>
                                <w:szCs w:val="20"/>
                              </w:rPr>
                            </w:pP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A0C8D" id="_x0000_t202" coordsize="21600,21600" o:spt="202" path="m,l,21600r21600,l21600,xe">
                <v:stroke joinstyle="miter"/>
                <v:path gradientshapeok="t" o:connecttype="rect"/>
              </v:shapetype>
              <v:shape id="Text Box 2" o:spid="_x0000_s1026" type="#_x0000_t202" style="position:absolute;margin-left:-7.15pt;margin-top:563.45pt;width:7in;height:21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" filled="f" stroked="f">
                <v:textbox>
                  <w:txbxContent>
                    <w:p w14:paraId="157C0CD9" w14:textId="77777777" w:rsidR="00CC4A29" w:rsidRPr="00C95BAE" w:rsidRDefault="00CC4A29" w:rsidP="00041260">
                      <w:pPr>
                        <w:rPr>
                          <w:sz w:val="20"/>
                          <w:szCs w:val="20"/>
                        </w:rPr>
                      </w:pPr>
                      <w:r>
                        <w:tab/>
                      </w:r>
                    </w:p>
                  </w:txbxContent>
                </v:textbox>
                <w10:wrap anchory="page"/>
              </v:shape>
            </w:pict>
          </mc:Fallback>
        </mc:AlternateContent>
      </w:r>
    </w:p>
    <w:p w14:paraId="195DABC8" w14:textId="77777777" w:rsidR="00B85A5A" w:rsidRPr="005061F8" w:rsidRDefault="00B85A5A" w:rsidP="00814942">
      <w:pPr>
        <w:pStyle w:val="Subtitle3"/>
        <w:spacing w:after="240"/>
        <w:rPr>
          <w:rFonts w:ascii="Calibri" w:hAnsi="Calibri"/>
          <w:sz w:val="36"/>
          <w:szCs w:val="36"/>
        </w:rPr>
      </w:pPr>
      <w:r w:rsidRPr="005061F8">
        <w:rPr>
          <w:rFonts w:ascii="Calibri" w:hAnsi="Calibri"/>
          <w:sz w:val="36"/>
          <w:szCs w:val="36"/>
        </w:rPr>
        <w:lastRenderedPageBreak/>
        <w:t>Version history</w:t>
      </w:r>
    </w:p>
    <w:tbl>
      <w:tblPr>
        <w:tblStyle w:val="TableGrid"/>
        <w:tblW w:w="9179" w:type="dxa"/>
        <w:tblLayout w:type="fixed"/>
        <w:tblLook w:val="00A0" w:firstRow="1" w:lastRow="0" w:firstColumn="1" w:lastColumn="0" w:noHBand="0" w:noVBand="0"/>
      </w:tblPr>
      <w:tblGrid>
        <w:gridCol w:w="1271"/>
        <w:gridCol w:w="1418"/>
        <w:gridCol w:w="1559"/>
        <w:gridCol w:w="4931"/>
      </w:tblGrid>
      <w:tr w:rsidR="00D70B29" w:rsidRPr="00A22A06" w14:paraId="1F786306" w14:textId="77777777" w:rsidTr="00366B91">
        <w:tc>
          <w:tcPr>
            <w:tcW w:w="1271" w:type="dxa"/>
            <w:shd w:val="clear" w:color="auto" w:fill="001D35" w:themeFill="text1" w:themeFillShade="80"/>
          </w:tcPr>
          <w:p w14:paraId="3993E4D5" w14:textId="77777777" w:rsidR="00B85A5A" w:rsidRPr="00A22A06" w:rsidRDefault="00B85A5A" w:rsidP="00041260">
            <w:pPr>
              <w:pStyle w:val="TableTitle"/>
              <w:rPr>
                <w:rFonts w:ascii="Calibri" w:hAnsi="Calibri"/>
              </w:rPr>
            </w:pPr>
            <w:r w:rsidRPr="00A22A06">
              <w:rPr>
                <w:rFonts w:ascii="Calibri" w:hAnsi="Calibri"/>
              </w:rPr>
              <w:t>Version no.</w:t>
            </w:r>
          </w:p>
        </w:tc>
        <w:tc>
          <w:tcPr>
            <w:tcW w:w="1418" w:type="dxa"/>
            <w:shd w:val="clear" w:color="auto" w:fill="001D35" w:themeFill="text1" w:themeFillShade="80"/>
          </w:tcPr>
          <w:p w14:paraId="79BE9CA9" w14:textId="77777777" w:rsidR="00B85A5A" w:rsidRPr="00A22A06" w:rsidRDefault="00B85A5A" w:rsidP="00041260">
            <w:pPr>
              <w:pStyle w:val="TableTitle"/>
              <w:rPr>
                <w:rFonts w:ascii="Calibri" w:hAnsi="Calibri"/>
              </w:rPr>
            </w:pPr>
            <w:r w:rsidRPr="00A22A06">
              <w:rPr>
                <w:rFonts w:ascii="Calibri" w:hAnsi="Calibri"/>
              </w:rPr>
              <w:t>Date</w:t>
            </w:r>
          </w:p>
        </w:tc>
        <w:tc>
          <w:tcPr>
            <w:tcW w:w="1559" w:type="dxa"/>
            <w:shd w:val="clear" w:color="auto" w:fill="001D35" w:themeFill="text1" w:themeFillShade="80"/>
          </w:tcPr>
          <w:p w14:paraId="208D0512" w14:textId="77777777" w:rsidR="00B85A5A" w:rsidRPr="00A22A06" w:rsidRDefault="00B85A5A" w:rsidP="00041260">
            <w:pPr>
              <w:pStyle w:val="TableTitle"/>
              <w:rPr>
                <w:rFonts w:ascii="Calibri" w:hAnsi="Calibri"/>
              </w:rPr>
            </w:pPr>
            <w:r w:rsidRPr="00A22A06">
              <w:rPr>
                <w:rFonts w:ascii="Calibri" w:hAnsi="Calibri"/>
              </w:rPr>
              <w:t>Changed by</w:t>
            </w:r>
          </w:p>
        </w:tc>
        <w:tc>
          <w:tcPr>
            <w:tcW w:w="4931" w:type="dxa"/>
            <w:shd w:val="clear" w:color="auto" w:fill="001D35" w:themeFill="text1" w:themeFillShade="80"/>
          </w:tcPr>
          <w:p w14:paraId="5D0838D0" w14:textId="77777777" w:rsidR="00B85A5A" w:rsidRPr="00A22A06" w:rsidRDefault="00B85A5A" w:rsidP="00041260">
            <w:pPr>
              <w:pStyle w:val="TableTitle"/>
              <w:rPr>
                <w:rFonts w:ascii="Calibri" w:hAnsi="Calibri"/>
              </w:rPr>
            </w:pPr>
            <w:r w:rsidRPr="00A22A06">
              <w:rPr>
                <w:rFonts w:ascii="Calibri" w:hAnsi="Calibri"/>
              </w:rPr>
              <w:t>Nature of amendment</w:t>
            </w:r>
          </w:p>
        </w:tc>
      </w:tr>
      <w:tr w:rsidR="00D70B29" w:rsidRPr="00A22A06" w14:paraId="3D59AB58" w14:textId="77777777" w:rsidTr="00366B91">
        <w:tc>
          <w:tcPr>
            <w:tcW w:w="1271" w:type="dxa"/>
          </w:tcPr>
          <w:p w14:paraId="687BA063" w14:textId="77777777" w:rsidR="00B85A5A" w:rsidRPr="00A22A06" w:rsidRDefault="00A25150" w:rsidP="00D211A2">
            <w:pPr>
              <w:pStyle w:val="TableText"/>
            </w:pPr>
            <w:r>
              <w:t>1.0</w:t>
            </w:r>
          </w:p>
        </w:tc>
        <w:tc>
          <w:tcPr>
            <w:tcW w:w="1418" w:type="dxa"/>
          </w:tcPr>
          <w:p w14:paraId="69C4F38B" w14:textId="67797613" w:rsidR="00B85A5A" w:rsidRPr="00A22A06" w:rsidRDefault="00366B91" w:rsidP="00A25150">
            <w:pPr>
              <w:pStyle w:val="TableText"/>
            </w:pPr>
            <w:r>
              <w:t>25/05/2021</w:t>
            </w:r>
          </w:p>
        </w:tc>
        <w:tc>
          <w:tcPr>
            <w:tcW w:w="1559" w:type="dxa"/>
          </w:tcPr>
          <w:p w14:paraId="43C005D2" w14:textId="4984DF2C" w:rsidR="00B85A5A" w:rsidRPr="00A22A06" w:rsidRDefault="00366B91" w:rsidP="002672C5">
            <w:pPr>
              <w:pStyle w:val="TableText"/>
            </w:pPr>
            <w:bookmarkStart w:id="2" w:name="AuthorName1"/>
            <w:bookmarkEnd w:id="2"/>
            <w:r>
              <w:t>A.Templeman</w:t>
            </w:r>
          </w:p>
        </w:tc>
        <w:tc>
          <w:tcPr>
            <w:tcW w:w="4931" w:type="dxa"/>
          </w:tcPr>
          <w:p w14:paraId="38AC1977" w14:textId="77777777" w:rsidR="00B85A5A" w:rsidRPr="00A22A06" w:rsidRDefault="00B85A5A" w:rsidP="002B317E">
            <w:pPr>
              <w:pStyle w:val="TableText"/>
            </w:pPr>
            <w:r w:rsidRPr="00A22A06">
              <w:t xml:space="preserve">Initial </w:t>
            </w:r>
            <w:r w:rsidR="002B317E">
              <w:t>draft</w:t>
            </w:r>
          </w:p>
        </w:tc>
      </w:tr>
      <w:tr w:rsidR="007D0292" w:rsidRPr="00281409" w14:paraId="0228EDC5" w14:textId="77777777" w:rsidTr="00366B91">
        <w:tc>
          <w:tcPr>
            <w:tcW w:w="1271" w:type="dxa"/>
          </w:tcPr>
          <w:p w14:paraId="0DA50F41" w14:textId="77777777" w:rsidR="007D0292" w:rsidRDefault="007D0292" w:rsidP="009426D2">
            <w:pPr>
              <w:pStyle w:val="TableText"/>
            </w:pPr>
          </w:p>
        </w:tc>
        <w:tc>
          <w:tcPr>
            <w:tcW w:w="1418" w:type="dxa"/>
          </w:tcPr>
          <w:p w14:paraId="1046F207" w14:textId="77777777" w:rsidR="007D0292" w:rsidRDefault="007D0292" w:rsidP="009D2D64">
            <w:pPr>
              <w:pStyle w:val="TableText"/>
            </w:pPr>
          </w:p>
        </w:tc>
        <w:tc>
          <w:tcPr>
            <w:tcW w:w="1559" w:type="dxa"/>
          </w:tcPr>
          <w:p w14:paraId="0CBFBFFA" w14:textId="77777777" w:rsidR="007D0292" w:rsidRDefault="007D0292" w:rsidP="00265FFA">
            <w:pPr>
              <w:pStyle w:val="TableText"/>
            </w:pPr>
          </w:p>
        </w:tc>
        <w:tc>
          <w:tcPr>
            <w:tcW w:w="4931" w:type="dxa"/>
          </w:tcPr>
          <w:p w14:paraId="33348D99" w14:textId="77777777" w:rsidR="007D0292" w:rsidRDefault="007D0292" w:rsidP="00AE7B2D">
            <w:pPr>
              <w:pStyle w:val="TableText"/>
            </w:pPr>
          </w:p>
        </w:tc>
      </w:tr>
      <w:tr w:rsidR="00DD6ED2" w:rsidRPr="00281409" w14:paraId="704BDB7A" w14:textId="77777777" w:rsidTr="00366B91">
        <w:tc>
          <w:tcPr>
            <w:tcW w:w="1271" w:type="dxa"/>
          </w:tcPr>
          <w:p w14:paraId="7736411B" w14:textId="77777777" w:rsidR="00DD6ED2" w:rsidRDefault="00DD6ED2" w:rsidP="009426D2">
            <w:pPr>
              <w:pStyle w:val="TableText"/>
            </w:pPr>
          </w:p>
        </w:tc>
        <w:tc>
          <w:tcPr>
            <w:tcW w:w="1418" w:type="dxa"/>
          </w:tcPr>
          <w:p w14:paraId="776C9EE5" w14:textId="77777777" w:rsidR="00DD6ED2" w:rsidRDefault="00DD6ED2" w:rsidP="009D2D64">
            <w:pPr>
              <w:pStyle w:val="TableText"/>
            </w:pPr>
          </w:p>
        </w:tc>
        <w:tc>
          <w:tcPr>
            <w:tcW w:w="1559" w:type="dxa"/>
          </w:tcPr>
          <w:p w14:paraId="1D18B24D" w14:textId="77777777" w:rsidR="00DD6ED2" w:rsidRDefault="00DD6ED2" w:rsidP="00265FFA">
            <w:pPr>
              <w:pStyle w:val="TableText"/>
            </w:pPr>
          </w:p>
        </w:tc>
        <w:tc>
          <w:tcPr>
            <w:tcW w:w="4931" w:type="dxa"/>
          </w:tcPr>
          <w:p w14:paraId="577CF83B" w14:textId="77777777" w:rsidR="00DD6ED2" w:rsidRDefault="00DD6ED2" w:rsidP="00AE7B2D">
            <w:pPr>
              <w:pStyle w:val="TableText"/>
            </w:pPr>
          </w:p>
        </w:tc>
      </w:tr>
      <w:tr w:rsidR="006D1D32" w:rsidRPr="00281409" w14:paraId="4B468547" w14:textId="77777777" w:rsidTr="00366B91">
        <w:tc>
          <w:tcPr>
            <w:tcW w:w="1271" w:type="dxa"/>
          </w:tcPr>
          <w:p w14:paraId="292FD4AD" w14:textId="77777777" w:rsidR="006D1D32" w:rsidRDefault="006D1D32" w:rsidP="006D1D32">
            <w:pPr>
              <w:pStyle w:val="TableText"/>
            </w:pPr>
          </w:p>
        </w:tc>
        <w:tc>
          <w:tcPr>
            <w:tcW w:w="1418" w:type="dxa"/>
          </w:tcPr>
          <w:p w14:paraId="2AFEC658" w14:textId="77777777" w:rsidR="006D1D32" w:rsidRDefault="006D1D32" w:rsidP="009D2D64">
            <w:pPr>
              <w:pStyle w:val="TableText"/>
            </w:pPr>
          </w:p>
        </w:tc>
        <w:tc>
          <w:tcPr>
            <w:tcW w:w="1559" w:type="dxa"/>
          </w:tcPr>
          <w:p w14:paraId="0B0BDB1D" w14:textId="77777777" w:rsidR="006D1D32" w:rsidRDefault="006D1D32" w:rsidP="00265FFA">
            <w:pPr>
              <w:pStyle w:val="TableText"/>
            </w:pPr>
          </w:p>
        </w:tc>
        <w:tc>
          <w:tcPr>
            <w:tcW w:w="4931" w:type="dxa"/>
          </w:tcPr>
          <w:p w14:paraId="60E1A367" w14:textId="77777777" w:rsidR="006D1D32" w:rsidRDefault="006D1D32" w:rsidP="00AE7B2D">
            <w:pPr>
              <w:pStyle w:val="TableText"/>
            </w:pPr>
          </w:p>
        </w:tc>
      </w:tr>
      <w:tr w:rsidR="00A25150" w:rsidRPr="00281409" w14:paraId="3570ACD7" w14:textId="77777777" w:rsidTr="00366B91">
        <w:tc>
          <w:tcPr>
            <w:tcW w:w="1271" w:type="dxa"/>
          </w:tcPr>
          <w:p w14:paraId="6B73CCFB" w14:textId="77777777" w:rsidR="00A25150" w:rsidRDefault="00A25150" w:rsidP="006D1D32">
            <w:pPr>
              <w:pStyle w:val="TableText"/>
            </w:pPr>
          </w:p>
        </w:tc>
        <w:tc>
          <w:tcPr>
            <w:tcW w:w="1418" w:type="dxa"/>
          </w:tcPr>
          <w:p w14:paraId="548BB15E" w14:textId="77777777" w:rsidR="00A25150" w:rsidRDefault="00A25150" w:rsidP="009D2D64">
            <w:pPr>
              <w:pStyle w:val="TableText"/>
            </w:pPr>
          </w:p>
        </w:tc>
        <w:tc>
          <w:tcPr>
            <w:tcW w:w="1559" w:type="dxa"/>
          </w:tcPr>
          <w:p w14:paraId="0E204A7A" w14:textId="77777777" w:rsidR="00A25150" w:rsidRDefault="00A25150" w:rsidP="00265FFA">
            <w:pPr>
              <w:pStyle w:val="TableText"/>
            </w:pPr>
          </w:p>
        </w:tc>
        <w:tc>
          <w:tcPr>
            <w:tcW w:w="4931" w:type="dxa"/>
          </w:tcPr>
          <w:p w14:paraId="07D5F04F" w14:textId="77777777" w:rsidR="00A25150" w:rsidRDefault="00A25150" w:rsidP="00AE7B2D">
            <w:pPr>
              <w:pStyle w:val="TableText"/>
            </w:pPr>
          </w:p>
        </w:tc>
      </w:tr>
    </w:tbl>
    <w:p w14:paraId="3EA3790A" w14:textId="77777777" w:rsidR="00A25150" w:rsidRDefault="00A25150" w:rsidP="00041260">
      <w:pPr>
        <w:pStyle w:val="Subtitle2"/>
        <w:rPr>
          <w:rFonts w:ascii="Calibri" w:hAnsi="Calibri"/>
          <w:sz w:val="36"/>
          <w:szCs w:val="36"/>
        </w:rPr>
      </w:pPr>
    </w:p>
    <w:p w14:paraId="206752AC" w14:textId="77777777" w:rsidR="00A25150" w:rsidRDefault="00A25150" w:rsidP="00041260">
      <w:pPr>
        <w:pStyle w:val="Subtitle2"/>
        <w:rPr>
          <w:rFonts w:ascii="Calibri" w:hAnsi="Calibri"/>
          <w:sz w:val="36"/>
          <w:szCs w:val="36"/>
        </w:rPr>
      </w:pPr>
    </w:p>
    <w:p w14:paraId="36DB4263" w14:textId="77777777" w:rsidR="00A25150" w:rsidRDefault="00A25150" w:rsidP="00041260">
      <w:pPr>
        <w:pStyle w:val="Subtitle2"/>
        <w:rPr>
          <w:rFonts w:ascii="Calibri" w:hAnsi="Calibri"/>
          <w:sz w:val="36"/>
          <w:szCs w:val="36"/>
        </w:rPr>
      </w:pPr>
    </w:p>
    <w:p w14:paraId="148EA8C2" w14:textId="77777777" w:rsidR="00A25150" w:rsidRDefault="00A25150" w:rsidP="00041260">
      <w:pPr>
        <w:pStyle w:val="Subtitle2"/>
        <w:rPr>
          <w:rFonts w:ascii="Calibri" w:hAnsi="Calibri"/>
          <w:sz w:val="36"/>
          <w:szCs w:val="36"/>
        </w:rPr>
      </w:pPr>
    </w:p>
    <w:p w14:paraId="3FECD752" w14:textId="77777777" w:rsidR="00A25150" w:rsidRDefault="00A25150" w:rsidP="00041260">
      <w:pPr>
        <w:pStyle w:val="Subtitle2"/>
        <w:rPr>
          <w:rFonts w:ascii="Calibri" w:hAnsi="Calibri"/>
          <w:sz w:val="36"/>
          <w:szCs w:val="36"/>
        </w:rPr>
      </w:pPr>
    </w:p>
    <w:p w14:paraId="7C0D2B25" w14:textId="77777777" w:rsidR="00A25150" w:rsidRDefault="00A25150" w:rsidP="00041260">
      <w:pPr>
        <w:pStyle w:val="Subtitle2"/>
        <w:rPr>
          <w:rFonts w:ascii="Calibri" w:hAnsi="Calibri"/>
          <w:sz w:val="36"/>
          <w:szCs w:val="36"/>
        </w:rPr>
      </w:pPr>
    </w:p>
    <w:p w14:paraId="203D19CA" w14:textId="77777777" w:rsidR="00B85A5A" w:rsidRPr="005061F8" w:rsidRDefault="00B85A5A" w:rsidP="00041260">
      <w:pPr>
        <w:pStyle w:val="Subtitle2"/>
        <w:rPr>
          <w:rFonts w:ascii="Calibri" w:hAnsi="Calibri"/>
          <w:sz w:val="36"/>
          <w:szCs w:val="36"/>
        </w:rPr>
      </w:pPr>
      <w:r w:rsidRPr="005061F8">
        <w:rPr>
          <w:rFonts w:ascii="Calibri" w:hAnsi="Calibri"/>
          <w:sz w:val="36"/>
          <w:szCs w:val="36"/>
        </w:rPr>
        <w:t>Contents</w:t>
      </w:r>
    </w:p>
    <w:p w14:paraId="63130ADC" w14:textId="77777777" w:rsidR="003D46A5" w:rsidRDefault="002B317E">
      <w:pPr>
        <w:pStyle w:val="TOC1"/>
        <w:tabs>
          <w:tab w:val="right" w:leader="dot" w:pos="9060"/>
        </w:tabs>
        <w:rPr>
          <w:rFonts w:asciiTheme="minorHAnsi" w:eastAsiaTheme="minorEastAsia" w:hAnsiTheme="minorHAnsi" w:cstheme="minorBidi"/>
          <w:b w:val="0"/>
          <w:noProof/>
          <w:sz w:val="22"/>
          <w:szCs w:val="22"/>
          <w:lang w:eastAsia="zh-TW"/>
        </w:rPr>
      </w:pPr>
      <w:r>
        <w:rPr>
          <w:rFonts w:cs="Arial"/>
        </w:rPr>
        <w:fldChar w:fldCharType="begin"/>
      </w:r>
      <w:r>
        <w:rPr>
          <w:rFonts w:cs="Arial"/>
        </w:rPr>
        <w:instrText xml:space="preserve"> TOC \o "1-3" \h \z \u </w:instrText>
      </w:r>
      <w:r>
        <w:rPr>
          <w:rFonts w:cs="Arial"/>
        </w:rPr>
        <w:fldChar w:fldCharType="separate"/>
      </w:r>
      <w:hyperlink w:anchor="_Toc54675041" w:history="1">
        <w:r w:rsidR="003D46A5" w:rsidRPr="0089771B">
          <w:rPr>
            <w:rStyle w:val="Hyperlink"/>
            <w:noProof/>
          </w:rPr>
          <w:t>1</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Background Introduction</w:t>
        </w:r>
        <w:r w:rsidR="003D46A5">
          <w:rPr>
            <w:noProof/>
            <w:webHidden/>
          </w:rPr>
          <w:tab/>
        </w:r>
        <w:r w:rsidR="003D46A5">
          <w:rPr>
            <w:noProof/>
            <w:webHidden/>
          </w:rPr>
          <w:fldChar w:fldCharType="begin"/>
        </w:r>
        <w:r w:rsidR="003D46A5">
          <w:rPr>
            <w:noProof/>
            <w:webHidden/>
          </w:rPr>
          <w:instrText xml:space="preserve"> PAGEREF _Toc54675041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C9487C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2" w:history="1">
        <w:r w:rsidR="003D46A5" w:rsidRPr="0089771B">
          <w:rPr>
            <w:rStyle w:val="Hyperlink"/>
            <w:noProof/>
            <w14:scene3d>
              <w14:camera w14:prst="orthographicFront"/>
              <w14:lightRig w14:rig="threePt" w14:dir="t">
                <w14:rot w14:lat="0" w14:lon="0" w14:rev="0"/>
              </w14:lightRig>
            </w14:scene3d>
          </w:rPr>
          <w:t>1.1</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Purpose</w:t>
        </w:r>
        <w:r w:rsidR="003D46A5">
          <w:rPr>
            <w:noProof/>
            <w:webHidden/>
          </w:rPr>
          <w:tab/>
        </w:r>
        <w:r w:rsidR="003D46A5">
          <w:rPr>
            <w:noProof/>
            <w:webHidden/>
          </w:rPr>
          <w:fldChar w:fldCharType="begin"/>
        </w:r>
        <w:r w:rsidR="003D46A5">
          <w:rPr>
            <w:noProof/>
            <w:webHidden/>
          </w:rPr>
          <w:instrText xml:space="preserve"> PAGEREF _Toc54675042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9294EF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3" w:history="1">
        <w:r w:rsidR="003D46A5" w:rsidRPr="0089771B">
          <w:rPr>
            <w:rStyle w:val="Hyperlink"/>
            <w:noProof/>
            <w14:scene3d>
              <w14:camera w14:prst="orthographicFront"/>
              <w14:lightRig w14:rig="threePt" w14:dir="t">
                <w14:rot w14:lat="0" w14:lon="0" w14:rev="0"/>
              </w14:lightRig>
            </w14:scene3d>
          </w:rPr>
          <w:t>1.2</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Structure</w:t>
        </w:r>
        <w:r w:rsidR="003D46A5">
          <w:rPr>
            <w:noProof/>
            <w:webHidden/>
          </w:rPr>
          <w:tab/>
        </w:r>
        <w:r w:rsidR="003D46A5">
          <w:rPr>
            <w:noProof/>
            <w:webHidden/>
          </w:rPr>
          <w:fldChar w:fldCharType="begin"/>
        </w:r>
        <w:r w:rsidR="003D46A5">
          <w:rPr>
            <w:noProof/>
            <w:webHidden/>
          </w:rPr>
          <w:instrText xml:space="preserve"> PAGEREF _Toc54675043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0C7D8DC"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44" w:history="1">
        <w:r w:rsidR="003D46A5" w:rsidRPr="0089771B">
          <w:rPr>
            <w:rStyle w:val="Hyperlink"/>
            <w:noProof/>
          </w:rPr>
          <w:t>2</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Business Rules</w:t>
        </w:r>
        <w:r w:rsidR="003D46A5">
          <w:rPr>
            <w:noProof/>
            <w:webHidden/>
          </w:rPr>
          <w:tab/>
        </w:r>
        <w:r w:rsidR="003D46A5">
          <w:rPr>
            <w:noProof/>
            <w:webHidden/>
          </w:rPr>
          <w:fldChar w:fldCharType="begin"/>
        </w:r>
        <w:r w:rsidR="003D46A5">
          <w:rPr>
            <w:noProof/>
            <w:webHidden/>
          </w:rPr>
          <w:instrText xml:space="preserve"> PAGEREF _Toc54675044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DD75C6A"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5" w:history="1">
        <w:r w:rsidR="003D46A5" w:rsidRPr="0089771B">
          <w:rPr>
            <w:rStyle w:val="Hyperlink"/>
            <w:noProof/>
            <w14:scene3d>
              <w14:camera w14:prst="orthographicFront"/>
              <w14:lightRig w14:rig="threePt" w14:dir="t">
                <w14:rot w14:lat="0" w14:lon="0" w14:rev="0"/>
              </w14:lightRig>
            </w14:scene3d>
          </w:rPr>
          <w:t>2.1</w:t>
        </w:r>
        <w:r w:rsidR="003D46A5">
          <w:rPr>
            <w:rFonts w:asciiTheme="minorHAnsi" w:eastAsiaTheme="minorEastAsia" w:hAnsiTheme="minorHAnsi" w:cstheme="minorBidi"/>
            <w:noProof/>
            <w:sz w:val="22"/>
            <w:szCs w:val="22"/>
            <w:lang w:eastAsia="zh-TW"/>
          </w:rPr>
          <w:tab/>
        </w:r>
        <w:r w:rsidR="003D46A5" w:rsidRPr="0089771B">
          <w:rPr>
            <w:rStyle w:val="Hyperlink"/>
            <w:noProof/>
          </w:rPr>
          <w:t>Applied business rules</w:t>
        </w:r>
        <w:r w:rsidR="003D46A5">
          <w:rPr>
            <w:noProof/>
            <w:webHidden/>
          </w:rPr>
          <w:tab/>
        </w:r>
        <w:r w:rsidR="003D46A5">
          <w:rPr>
            <w:noProof/>
            <w:webHidden/>
          </w:rPr>
          <w:fldChar w:fldCharType="begin"/>
        </w:r>
        <w:r w:rsidR="003D46A5">
          <w:rPr>
            <w:noProof/>
            <w:webHidden/>
          </w:rPr>
          <w:instrText xml:space="preserve"> PAGEREF _Toc54675045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7A014F4E"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6" w:history="1">
        <w:r w:rsidR="003D46A5" w:rsidRPr="0089771B">
          <w:rPr>
            <w:rStyle w:val="Hyperlink"/>
            <w:noProof/>
            <w14:scene3d>
              <w14:camera w14:prst="orthographicFront"/>
              <w14:lightRig w14:rig="threePt" w14:dir="t">
                <w14:rot w14:lat="0" w14:lon="0" w14:rev="0"/>
              </w14:lightRig>
            </w14:scene3d>
          </w:rPr>
          <w:t>2.2</w:t>
        </w:r>
        <w:r w:rsidR="003D46A5">
          <w:rPr>
            <w:rFonts w:asciiTheme="minorHAnsi" w:eastAsiaTheme="minorEastAsia" w:hAnsiTheme="minorHAnsi" w:cstheme="minorBidi"/>
            <w:noProof/>
            <w:sz w:val="22"/>
            <w:szCs w:val="22"/>
            <w:lang w:eastAsia="zh-TW"/>
          </w:rPr>
          <w:tab/>
        </w:r>
        <w:r w:rsidR="003D46A5" w:rsidRPr="0089771B">
          <w:rPr>
            <w:rStyle w:val="Hyperlink"/>
            <w:noProof/>
          </w:rPr>
          <w:t>Part of Day Codes</w:t>
        </w:r>
        <w:r w:rsidR="003D46A5">
          <w:rPr>
            <w:noProof/>
            <w:webHidden/>
          </w:rPr>
          <w:tab/>
        </w:r>
        <w:r w:rsidR="003D46A5">
          <w:rPr>
            <w:noProof/>
            <w:webHidden/>
          </w:rPr>
          <w:fldChar w:fldCharType="begin"/>
        </w:r>
        <w:r w:rsidR="003D46A5">
          <w:rPr>
            <w:noProof/>
            <w:webHidden/>
          </w:rPr>
          <w:instrText xml:space="preserve"> PAGEREF _Toc54675046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F4C6CD5"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7" w:history="1">
        <w:r w:rsidR="003D46A5" w:rsidRPr="0089771B">
          <w:rPr>
            <w:rStyle w:val="Hyperlink"/>
            <w:noProof/>
            <w14:scene3d>
              <w14:camera w14:prst="orthographicFront"/>
              <w14:lightRig w14:rig="threePt" w14:dir="t">
                <w14:rot w14:lat="0" w14:lon="0" w14:rev="0"/>
              </w14:lightRig>
            </w14:scene3d>
          </w:rPr>
          <w:t>2.3</w:t>
        </w:r>
        <w:r w:rsidR="003D46A5">
          <w:rPr>
            <w:rFonts w:asciiTheme="minorHAnsi" w:eastAsiaTheme="minorEastAsia" w:hAnsiTheme="minorHAnsi" w:cstheme="minorBidi"/>
            <w:noProof/>
            <w:sz w:val="22"/>
            <w:szCs w:val="22"/>
            <w:lang w:eastAsia="zh-TW"/>
          </w:rPr>
          <w:tab/>
        </w:r>
        <w:r w:rsidR="003D46A5" w:rsidRPr="0089771B">
          <w:rPr>
            <w:rStyle w:val="Hyperlink"/>
            <w:noProof/>
          </w:rPr>
          <w:t>Absence Reason Codes</w:t>
        </w:r>
        <w:r w:rsidR="003D46A5">
          <w:rPr>
            <w:noProof/>
            <w:webHidden/>
          </w:rPr>
          <w:tab/>
        </w:r>
        <w:r w:rsidR="003D46A5">
          <w:rPr>
            <w:noProof/>
            <w:webHidden/>
          </w:rPr>
          <w:fldChar w:fldCharType="begin"/>
        </w:r>
        <w:r w:rsidR="003D46A5">
          <w:rPr>
            <w:noProof/>
            <w:webHidden/>
          </w:rPr>
          <w:instrText xml:space="preserve"> PAGEREF _Toc54675047 \h </w:instrText>
        </w:r>
        <w:r w:rsidR="003D46A5">
          <w:rPr>
            <w:noProof/>
            <w:webHidden/>
          </w:rPr>
        </w:r>
        <w:r w:rsidR="003D46A5">
          <w:rPr>
            <w:noProof/>
            <w:webHidden/>
          </w:rPr>
          <w:fldChar w:fldCharType="separate"/>
        </w:r>
        <w:r w:rsidR="003D46A5">
          <w:rPr>
            <w:noProof/>
            <w:webHidden/>
          </w:rPr>
          <w:t>6</w:t>
        </w:r>
        <w:r w:rsidR="003D46A5">
          <w:rPr>
            <w:noProof/>
            <w:webHidden/>
          </w:rPr>
          <w:fldChar w:fldCharType="end"/>
        </w:r>
      </w:hyperlink>
    </w:p>
    <w:p w14:paraId="51F7E6D8"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48" w:history="1">
        <w:r w:rsidR="003D46A5" w:rsidRPr="0089771B">
          <w:rPr>
            <w:rStyle w:val="Hyperlink"/>
            <w:noProof/>
          </w:rPr>
          <w:t>4</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1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_Toc54675048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E5FC08A"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49" w:history="1">
        <w:r w:rsidR="003D46A5" w:rsidRPr="0089771B">
          <w:rPr>
            <w:rStyle w:val="Hyperlink"/>
            <w:noProof/>
            <w14:scene3d>
              <w14:camera w14:prst="orthographicFront"/>
              <w14:lightRig w14:rig="threePt" w14:dir="t">
                <w14:rot w14:lat="0" w14:lon="0" w14:rev="0"/>
              </w14:lightRig>
            </w14:scene3d>
          </w:rPr>
          <w:t>4.1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_Toc54675049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A6A4055"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0" w:history="1">
        <w:r w:rsidR="003D46A5" w:rsidRPr="0089771B">
          <w:rPr>
            <w:rStyle w:val="Hyperlink"/>
            <w:noProof/>
            <w14:scene3d>
              <w14:camera w14:prst="orthographicFront"/>
              <w14:lightRig w14:rig="threePt" w14:dir="t">
                <w14:rot w14:lat="0" w14:lon="0" w14:rev="0"/>
              </w14:lightRig>
            </w14:scene3d>
          </w:rPr>
          <w:t>4.2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_Toc54675050 \h </w:instrText>
        </w:r>
        <w:r w:rsidR="003D46A5">
          <w:rPr>
            <w:noProof/>
            <w:webHidden/>
          </w:rPr>
        </w:r>
        <w:r w:rsidR="003D46A5">
          <w:rPr>
            <w:noProof/>
            <w:webHidden/>
          </w:rPr>
          <w:fldChar w:fldCharType="separate"/>
        </w:r>
        <w:r w:rsidR="003D46A5">
          <w:rPr>
            <w:noProof/>
            <w:webHidden/>
          </w:rPr>
          <w:t>10</w:t>
        </w:r>
        <w:r w:rsidR="003D46A5">
          <w:rPr>
            <w:noProof/>
            <w:webHidden/>
          </w:rPr>
          <w:fldChar w:fldCharType="end"/>
        </w:r>
      </w:hyperlink>
    </w:p>
    <w:p w14:paraId="4932BA52"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1" w:history="1">
        <w:r w:rsidR="003D46A5" w:rsidRPr="0089771B">
          <w:rPr>
            <w:rStyle w:val="Hyperlink"/>
            <w:noProof/>
            <w14:scene3d>
              <w14:camera w14:prst="orthographicFront"/>
              <w14:lightRig w14:rig="threePt" w14:dir="t">
                <w14:rot w14:lat="0" w14:lon="0" w14:rev="0"/>
              </w14:lightRig>
            </w14:scene3d>
          </w:rPr>
          <w:t>4.3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&lt;85% attendance</w:t>
        </w:r>
        <w:r w:rsidR="003D46A5">
          <w:rPr>
            <w:noProof/>
            <w:webHidden/>
          </w:rPr>
          <w:tab/>
        </w:r>
        <w:r w:rsidR="003D46A5">
          <w:rPr>
            <w:noProof/>
            <w:webHidden/>
          </w:rPr>
          <w:fldChar w:fldCharType="begin"/>
        </w:r>
        <w:r w:rsidR="003D46A5">
          <w:rPr>
            <w:noProof/>
            <w:webHidden/>
          </w:rPr>
          <w:instrText xml:space="preserve"> PAGEREF _Toc54675051 \h </w:instrText>
        </w:r>
        <w:r w:rsidR="003D46A5">
          <w:rPr>
            <w:noProof/>
            <w:webHidden/>
          </w:rPr>
        </w:r>
        <w:r w:rsidR="003D46A5">
          <w:rPr>
            <w:noProof/>
            <w:webHidden/>
          </w:rPr>
          <w:fldChar w:fldCharType="separate"/>
        </w:r>
        <w:r w:rsidR="003D46A5">
          <w:rPr>
            <w:noProof/>
            <w:webHidden/>
          </w:rPr>
          <w:t>11</w:t>
        </w:r>
        <w:r w:rsidR="003D46A5">
          <w:rPr>
            <w:noProof/>
            <w:webHidden/>
          </w:rPr>
          <w:fldChar w:fldCharType="end"/>
        </w:r>
      </w:hyperlink>
    </w:p>
    <w:p w14:paraId="3A22B388"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2" w:history="1">
        <w:r w:rsidR="003D46A5" w:rsidRPr="0089771B">
          <w:rPr>
            <w:rStyle w:val="Hyperlink"/>
            <w:noProof/>
            <w14:scene3d>
              <w14:camera w14:prst="orthographicFront"/>
              <w14:lightRig w14:rig="threePt" w14:dir="t">
                <w14:rot w14:lat="0" w14:lon="0" w14:rev="0"/>
              </w14:lightRig>
            </w14:scene3d>
          </w:rPr>
          <w:t>4.4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chronic absenteeism</w:t>
        </w:r>
        <w:r w:rsidR="003D46A5">
          <w:rPr>
            <w:noProof/>
            <w:webHidden/>
          </w:rPr>
          <w:tab/>
        </w:r>
        <w:r w:rsidR="003D46A5">
          <w:rPr>
            <w:noProof/>
            <w:webHidden/>
          </w:rPr>
          <w:fldChar w:fldCharType="begin"/>
        </w:r>
        <w:r w:rsidR="003D46A5">
          <w:rPr>
            <w:noProof/>
            <w:webHidden/>
          </w:rPr>
          <w:instrText xml:space="preserve"> PAGEREF _Toc54675052 \h </w:instrText>
        </w:r>
        <w:r w:rsidR="003D46A5">
          <w:rPr>
            <w:noProof/>
            <w:webHidden/>
          </w:rPr>
        </w:r>
        <w:r w:rsidR="003D46A5">
          <w:rPr>
            <w:noProof/>
            <w:webHidden/>
          </w:rPr>
          <w:fldChar w:fldCharType="separate"/>
        </w:r>
        <w:r w:rsidR="003D46A5">
          <w:rPr>
            <w:noProof/>
            <w:webHidden/>
          </w:rPr>
          <w:t>12</w:t>
        </w:r>
        <w:r w:rsidR="003D46A5">
          <w:rPr>
            <w:noProof/>
            <w:webHidden/>
          </w:rPr>
          <w:fldChar w:fldCharType="end"/>
        </w:r>
      </w:hyperlink>
    </w:p>
    <w:p w14:paraId="604E36C8"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3" w:history="1">
        <w:r w:rsidR="003D46A5" w:rsidRPr="0089771B">
          <w:rPr>
            <w:rStyle w:val="Hyperlink"/>
            <w:noProof/>
            <w14:scene3d>
              <w14:camera w14:prst="orthographicFront"/>
              <w14:lightRig w14:rig="threePt" w14:dir="t">
                <w14:rot w14:lat="0" w14:lon="0" w14:rev="0"/>
              </w14:lightRig>
            </w14:scene3d>
          </w:rPr>
          <w:t>4.5</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_Toc54675053 \h </w:instrText>
        </w:r>
        <w:r w:rsidR="003D46A5">
          <w:rPr>
            <w:noProof/>
            <w:webHidden/>
          </w:rPr>
        </w:r>
        <w:r w:rsidR="003D46A5">
          <w:rPr>
            <w:noProof/>
            <w:webHidden/>
          </w:rPr>
          <w:fldChar w:fldCharType="separate"/>
        </w:r>
        <w:r w:rsidR="003D46A5">
          <w:rPr>
            <w:noProof/>
            <w:webHidden/>
          </w:rPr>
          <w:t>13</w:t>
        </w:r>
        <w:r w:rsidR="003D46A5">
          <w:rPr>
            <w:noProof/>
            <w:webHidden/>
          </w:rPr>
          <w:fldChar w:fldCharType="end"/>
        </w:r>
      </w:hyperlink>
    </w:p>
    <w:p w14:paraId="33987059"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4" w:history="1">
        <w:r w:rsidR="003D46A5" w:rsidRPr="0089771B">
          <w:rPr>
            <w:rStyle w:val="Hyperlink"/>
            <w:noProof/>
            <w14:scene3d>
              <w14:camera w14:prst="orthographicFront"/>
              <w14:lightRig w14:rig="threePt" w14:dir="t">
                <w14:rot w14:lat="0" w14:lon="0" w14:rev="0"/>
              </w14:lightRig>
            </w14:scene3d>
          </w:rPr>
          <w:t>4.6</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_Toc54675054 \h </w:instrText>
        </w:r>
        <w:r w:rsidR="003D46A5">
          <w:rPr>
            <w:noProof/>
            <w:webHidden/>
          </w:rPr>
        </w:r>
        <w:r w:rsidR="003D46A5">
          <w:rPr>
            <w:noProof/>
            <w:webHidden/>
          </w:rPr>
          <w:fldChar w:fldCharType="separate"/>
        </w:r>
        <w:r w:rsidR="003D46A5">
          <w:rPr>
            <w:noProof/>
            <w:webHidden/>
          </w:rPr>
          <w:t>14</w:t>
        </w:r>
        <w:r w:rsidR="003D46A5">
          <w:rPr>
            <w:noProof/>
            <w:webHidden/>
          </w:rPr>
          <w:fldChar w:fldCharType="end"/>
        </w:r>
      </w:hyperlink>
    </w:p>
    <w:p w14:paraId="7A1ACA10"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5" w:history="1">
        <w:r w:rsidR="003D46A5" w:rsidRPr="0089771B">
          <w:rPr>
            <w:rStyle w:val="Hyperlink"/>
            <w:noProof/>
            <w14:scene3d>
              <w14:camera w14:prst="orthographicFront"/>
              <w14:lightRig w14:rig="threePt" w14:dir="t">
                <w14:rot w14:lat="0" w14:lon="0" w14:rev="0"/>
              </w14:lightRig>
            </w14:scene3d>
          </w:rPr>
          <w:t>4.7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_Toc54675055 \h </w:instrText>
        </w:r>
        <w:r w:rsidR="003D46A5">
          <w:rPr>
            <w:noProof/>
            <w:webHidden/>
          </w:rPr>
        </w:r>
        <w:r w:rsidR="003D46A5">
          <w:rPr>
            <w:noProof/>
            <w:webHidden/>
          </w:rPr>
          <w:fldChar w:fldCharType="separate"/>
        </w:r>
        <w:r w:rsidR="003D46A5">
          <w:rPr>
            <w:noProof/>
            <w:webHidden/>
          </w:rPr>
          <w:t>15</w:t>
        </w:r>
        <w:r w:rsidR="003D46A5">
          <w:rPr>
            <w:noProof/>
            <w:webHidden/>
          </w:rPr>
          <w:fldChar w:fldCharType="end"/>
        </w:r>
      </w:hyperlink>
    </w:p>
    <w:p w14:paraId="70C6CFCE"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6" w:history="1">
        <w:r w:rsidR="003D46A5" w:rsidRPr="0089771B">
          <w:rPr>
            <w:rStyle w:val="Hyperlink"/>
            <w:noProof/>
            <w14:scene3d>
              <w14:camera w14:prst="orthographicFront"/>
              <w14:lightRig w14:rig="threePt" w14:dir="t">
                <w14:rot w14:lat="0" w14:lon="0" w14:rev="0"/>
              </w14:lightRig>
            </w14:scene3d>
          </w:rPr>
          <w:t>4.8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_Toc54675056 \h </w:instrText>
        </w:r>
        <w:r w:rsidR="003D46A5">
          <w:rPr>
            <w:noProof/>
            <w:webHidden/>
          </w:rPr>
        </w:r>
        <w:r w:rsidR="003D46A5">
          <w:rPr>
            <w:noProof/>
            <w:webHidden/>
          </w:rPr>
          <w:fldChar w:fldCharType="separate"/>
        </w:r>
        <w:r w:rsidR="003D46A5">
          <w:rPr>
            <w:noProof/>
            <w:webHidden/>
          </w:rPr>
          <w:t>16</w:t>
        </w:r>
        <w:r w:rsidR="003D46A5">
          <w:rPr>
            <w:noProof/>
            <w:webHidden/>
          </w:rPr>
          <w:fldChar w:fldCharType="end"/>
        </w:r>
      </w:hyperlink>
    </w:p>
    <w:p w14:paraId="161F05C1"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7" w:history="1">
        <w:r w:rsidR="003D46A5" w:rsidRPr="0089771B">
          <w:rPr>
            <w:rStyle w:val="Hyperlink"/>
            <w:noProof/>
            <w14:scene3d>
              <w14:camera w14:prst="orthographicFront"/>
              <w14:lightRig w14:rig="threePt" w14:dir="t">
                <w14:rot w14:lat="0" w14:lon="0" w14:rev="0"/>
              </w14:lightRig>
            </w14:scene3d>
          </w:rPr>
          <w:t>4.9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_Toc54675057 \h </w:instrText>
        </w:r>
        <w:r w:rsidR="003D46A5">
          <w:rPr>
            <w:noProof/>
            <w:webHidden/>
          </w:rPr>
        </w:r>
        <w:r w:rsidR="003D46A5">
          <w:rPr>
            <w:noProof/>
            <w:webHidden/>
          </w:rPr>
          <w:fldChar w:fldCharType="separate"/>
        </w:r>
        <w:r w:rsidR="003D46A5">
          <w:rPr>
            <w:noProof/>
            <w:webHidden/>
          </w:rPr>
          <w:t>17</w:t>
        </w:r>
        <w:r w:rsidR="003D46A5">
          <w:rPr>
            <w:noProof/>
            <w:webHidden/>
          </w:rPr>
          <w:fldChar w:fldCharType="end"/>
        </w:r>
      </w:hyperlink>
    </w:p>
    <w:p w14:paraId="3F2C7097"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8" w:history="1">
        <w:r w:rsidR="003D46A5" w:rsidRPr="0089771B">
          <w:rPr>
            <w:rStyle w:val="Hyperlink"/>
            <w:noProof/>
            <w14:scene3d>
              <w14:camera w14:prst="orthographicFront"/>
              <w14:lightRig w14:rig="threePt" w14:dir="t">
                <w14:rot w14:lat="0" w14:lon="0" w14:rev="0"/>
              </w14:lightRig>
            </w14:scene3d>
          </w:rPr>
          <w:t>4.10</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_Toc54675058 \h </w:instrText>
        </w:r>
        <w:r w:rsidR="003D46A5">
          <w:rPr>
            <w:noProof/>
            <w:webHidden/>
          </w:rPr>
        </w:r>
        <w:r w:rsidR="003D46A5">
          <w:rPr>
            <w:noProof/>
            <w:webHidden/>
          </w:rPr>
          <w:fldChar w:fldCharType="separate"/>
        </w:r>
        <w:r w:rsidR="003D46A5">
          <w:rPr>
            <w:noProof/>
            <w:webHidden/>
          </w:rPr>
          <w:t>18</w:t>
        </w:r>
        <w:r w:rsidR="003D46A5">
          <w:rPr>
            <w:noProof/>
            <w:webHidden/>
          </w:rPr>
          <w:fldChar w:fldCharType="end"/>
        </w:r>
      </w:hyperlink>
    </w:p>
    <w:p w14:paraId="26E82287"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59" w:history="1">
        <w:r w:rsidR="003D46A5" w:rsidRPr="0089771B">
          <w:rPr>
            <w:rStyle w:val="Hyperlink"/>
            <w:noProof/>
            <w14:scene3d>
              <w14:camera w14:prst="orthographicFront"/>
              <w14:lightRig w14:rig="threePt" w14:dir="t">
                <w14:rot w14:lat="0" w14:lon="0" w14:rev="0"/>
              </w14:lightRig>
            </w14:scene3d>
          </w:rPr>
          <w:t>4.11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school type</w:t>
        </w:r>
        <w:r w:rsidR="003D46A5">
          <w:rPr>
            <w:noProof/>
            <w:webHidden/>
          </w:rPr>
          <w:tab/>
        </w:r>
        <w:r w:rsidR="003D46A5">
          <w:rPr>
            <w:noProof/>
            <w:webHidden/>
          </w:rPr>
          <w:fldChar w:fldCharType="begin"/>
        </w:r>
        <w:r w:rsidR="003D46A5">
          <w:rPr>
            <w:noProof/>
            <w:webHidden/>
          </w:rPr>
          <w:instrText xml:space="preserve"> PAGEREF _Toc54675059 \h </w:instrText>
        </w:r>
        <w:r w:rsidR="003D46A5">
          <w:rPr>
            <w:noProof/>
            <w:webHidden/>
          </w:rPr>
        </w:r>
        <w:r w:rsidR="003D46A5">
          <w:rPr>
            <w:noProof/>
            <w:webHidden/>
          </w:rPr>
          <w:fldChar w:fldCharType="separate"/>
        </w:r>
        <w:r w:rsidR="003D46A5">
          <w:rPr>
            <w:noProof/>
            <w:webHidden/>
          </w:rPr>
          <w:t>19</w:t>
        </w:r>
        <w:r w:rsidR="003D46A5">
          <w:rPr>
            <w:noProof/>
            <w:webHidden/>
          </w:rPr>
          <w:fldChar w:fldCharType="end"/>
        </w:r>
      </w:hyperlink>
    </w:p>
    <w:p w14:paraId="32816E6F"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0" w:history="1">
        <w:r w:rsidR="003D46A5" w:rsidRPr="0089771B">
          <w:rPr>
            <w:rStyle w:val="Hyperlink"/>
            <w:noProof/>
            <w14:scene3d>
              <w14:camera w14:prst="orthographicFront"/>
              <w14:lightRig w14:rig="threePt" w14:dir="t">
                <w14:rot w14:lat="0" w14:lon="0" w14:rev="0"/>
              </w14:lightRig>
            </w14:scene3d>
          </w:rPr>
          <w:t>4.12</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student attributes</w:t>
        </w:r>
        <w:r w:rsidR="003D46A5">
          <w:rPr>
            <w:noProof/>
            <w:webHidden/>
          </w:rPr>
          <w:tab/>
        </w:r>
        <w:r w:rsidR="003D46A5">
          <w:rPr>
            <w:noProof/>
            <w:webHidden/>
          </w:rPr>
          <w:fldChar w:fldCharType="begin"/>
        </w:r>
        <w:r w:rsidR="003D46A5">
          <w:rPr>
            <w:noProof/>
            <w:webHidden/>
          </w:rPr>
          <w:instrText xml:space="preserve"> PAGEREF _Toc54675060 \h </w:instrText>
        </w:r>
        <w:r w:rsidR="003D46A5">
          <w:rPr>
            <w:noProof/>
            <w:webHidden/>
          </w:rPr>
        </w:r>
        <w:r w:rsidR="003D46A5">
          <w:rPr>
            <w:noProof/>
            <w:webHidden/>
          </w:rPr>
          <w:fldChar w:fldCharType="separate"/>
        </w:r>
        <w:r w:rsidR="003D46A5">
          <w:rPr>
            <w:noProof/>
            <w:webHidden/>
          </w:rPr>
          <w:t>20</w:t>
        </w:r>
        <w:r w:rsidR="003D46A5">
          <w:rPr>
            <w:noProof/>
            <w:webHidden/>
          </w:rPr>
          <w:fldChar w:fldCharType="end"/>
        </w:r>
      </w:hyperlink>
    </w:p>
    <w:p w14:paraId="2A76668D"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1" w:history="1">
        <w:r w:rsidR="003D46A5" w:rsidRPr="0089771B">
          <w:rPr>
            <w:rStyle w:val="Hyperlink"/>
            <w:noProof/>
            <w14:scene3d>
              <w14:camera w14:prst="orthographicFront"/>
              <w14:lightRig w14:rig="threePt" w14:dir="t">
                <w14:rot w14:lat="0" w14:lon="0" w14:rev="0"/>
              </w14:lightRig>
            </w14:scene3d>
          </w:rPr>
          <w:t>4.13</w:t>
        </w:r>
        <w:r w:rsidR="003D46A5">
          <w:rPr>
            <w:rFonts w:asciiTheme="minorHAnsi" w:eastAsiaTheme="minorEastAsia" w:hAnsiTheme="minorHAnsi" w:cstheme="minorBidi"/>
            <w:noProof/>
            <w:sz w:val="22"/>
            <w:szCs w:val="22"/>
            <w:lang w:eastAsia="zh-TW"/>
          </w:rPr>
          <w:tab/>
        </w:r>
        <w:r w:rsidR="003D46A5" w:rsidRPr="0089771B">
          <w:rPr>
            <w:rStyle w:val="Hyperlink"/>
            <w:noProof/>
          </w:rPr>
          <w:t>Days not in school by reason</w:t>
        </w:r>
        <w:r w:rsidR="003D46A5">
          <w:rPr>
            <w:noProof/>
            <w:webHidden/>
          </w:rPr>
          <w:tab/>
        </w:r>
        <w:r w:rsidR="003D46A5">
          <w:rPr>
            <w:noProof/>
            <w:webHidden/>
          </w:rPr>
          <w:fldChar w:fldCharType="begin"/>
        </w:r>
        <w:r w:rsidR="003D46A5">
          <w:rPr>
            <w:noProof/>
            <w:webHidden/>
          </w:rPr>
          <w:instrText xml:space="preserve"> PAGEREF _Toc54675061 \h </w:instrText>
        </w:r>
        <w:r w:rsidR="003D46A5">
          <w:rPr>
            <w:noProof/>
            <w:webHidden/>
          </w:rPr>
        </w:r>
        <w:r w:rsidR="003D46A5">
          <w:rPr>
            <w:noProof/>
            <w:webHidden/>
          </w:rPr>
          <w:fldChar w:fldCharType="separate"/>
        </w:r>
        <w:r w:rsidR="003D46A5">
          <w:rPr>
            <w:noProof/>
            <w:webHidden/>
          </w:rPr>
          <w:t>21</w:t>
        </w:r>
        <w:r w:rsidR="003D46A5">
          <w:rPr>
            <w:noProof/>
            <w:webHidden/>
          </w:rPr>
          <w:fldChar w:fldCharType="end"/>
        </w:r>
      </w:hyperlink>
    </w:p>
    <w:p w14:paraId="1B48FAFA"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2" w:history="1">
        <w:r w:rsidR="003D46A5" w:rsidRPr="0089771B">
          <w:rPr>
            <w:rStyle w:val="Hyperlink"/>
            <w:noProof/>
            <w14:scene3d>
              <w14:camera w14:prst="orthographicFront"/>
              <w14:lightRig w14:rig="threePt" w14:dir="t">
                <w14:rot w14:lat="0" w14:lon="0" w14:rev="0"/>
              </w14:lightRig>
            </w14:scene3d>
          </w:rPr>
          <w:t>4.14</w:t>
        </w:r>
        <w:r w:rsidR="003D46A5">
          <w:rPr>
            <w:rFonts w:asciiTheme="minorHAnsi" w:eastAsiaTheme="minorEastAsia" w:hAnsiTheme="minorHAnsi" w:cstheme="minorBidi"/>
            <w:noProof/>
            <w:sz w:val="22"/>
            <w:szCs w:val="22"/>
            <w:lang w:eastAsia="zh-TW"/>
          </w:rPr>
          <w:tab/>
        </w:r>
        <w:r w:rsidR="003D46A5" w:rsidRPr="0089771B">
          <w:rPr>
            <w:rStyle w:val="Hyperlink"/>
            <w:noProof/>
          </w:rPr>
          <w:t>Region</w:t>
        </w:r>
        <w:r w:rsidR="003D46A5">
          <w:rPr>
            <w:noProof/>
            <w:webHidden/>
          </w:rPr>
          <w:tab/>
        </w:r>
        <w:r w:rsidR="003D46A5">
          <w:rPr>
            <w:noProof/>
            <w:webHidden/>
          </w:rPr>
          <w:fldChar w:fldCharType="begin"/>
        </w:r>
        <w:r w:rsidR="003D46A5">
          <w:rPr>
            <w:noProof/>
            <w:webHidden/>
          </w:rPr>
          <w:instrText xml:space="preserve"> PAGEREF _Toc54675062 \h </w:instrText>
        </w:r>
        <w:r w:rsidR="003D46A5">
          <w:rPr>
            <w:noProof/>
            <w:webHidden/>
          </w:rPr>
        </w:r>
        <w:r w:rsidR="003D46A5">
          <w:rPr>
            <w:noProof/>
            <w:webHidden/>
          </w:rPr>
          <w:fldChar w:fldCharType="separate"/>
        </w:r>
        <w:r w:rsidR="003D46A5">
          <w:rPr>
            <w:noProof/>
            <w:webHidden/>
          </w:rPr>
          <w:t>22</w:t>
        </w:r>
        <w:r w:rsidR="003D46A5">
          <w:rPr>
            <w:noProof/>
            <w:webHidden/>
          </w:rPr>
          <w:fldChar w:fldCharType="end"/>
        </w:r>
      </w:hyperlink>
    </w:p>
    <w:p w14:paraId="59D114C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3" w:history="1">
        <w:r w:rsidR="003D46A5" w:rsidRPr="0089771B">
          <w:rPr>
            <w:rStyle w:val="Hyperlink"/>
            <w:noProof/>
            <w14:scene3d>
              <w14:camera w14:prst="orthographicFront"/>
              <w14:lightRig w14:rig="threePt" w14:dir="t">
                <w14:rot w14:lat="0" w14:lon="0" w14:rev="0"/>
              </w14:lightRig>
            </w14:scene3d>
          </w:rPr>
          <w:t>4.15</w:t>
        </w:r>
        <w:r w:rsidR="003D46A5">
          <w:rPr>
            <w:rFonts w:asciiTheme="minorHAnsi" w:eastAsiaTheme="minorEastAsia" w:hAnsiTheme="minorHAnsi" w:cstheme="minorBidi"/>
            <w:noProof/>
            <w:sz w:val="22"/>
            <w:szCs w:val="22"/>
            <w:lang w:eastAsia="zh-TW"/>
          </w:rPr>
          <w:tab/>
        </w:r>
        <w:r w:rsidR="003D46A5" w:rsidRPr="0089771B">
          <w:rPr>
            <w:rStyle w:val="Hyperlink"/>
            <w:noProof/>
          </w:rPr>
          <w:t>School results table</w:t>
        </w:r>
        <w:r w:rsidR="003D46A5">
          <w:rPr>
            <w:noProof/>
            <w:webHidden/>
          </w:rPr>
          <w:tab/>
        </w:r>
        <w:r w:rsidR="003D46A5">
          <w:rPr>
            <w:noProof/>
            <w:webHidden/>
          </w:rPr>
          <w:fldChar w:fldCharType="begin"/>
        </w:r>
        <w:r w:rsidR="003D46A5">
          <w:rPr>
            <w:noProof/>
            <w:webHidden/>
          </w:rPr>
          <w:instrText xml:space="preserve"> PAGEREF _Toc54675063 \h </w:instrText>
        </w:r>
        <w:r w:rsidR="003D46A5">
          <w:rPr>
            <w:noProof/>
            <w:webHidden/>
          </w:rPr>
        </w:r>
        <w:r w:rsidR="003D46A5">
          <w:rPr>
            <w:noProof/>
            <w:webHidden/>
          </w:rPr>
          <w:fldChar w:fldCharType="separate"/>
        </w:r>
        <w:r w:rsidR="003D46A5">
          <w:rPr>
            <w:noProof/>
            <w:webHidden/>
          </w:rPr>
          <w:t>23</w:t>
        </w:r>
        <w:r w:rsidR="003D46A5">
          <w:rPr>
            <w:noProof/>
            <w:webHidden/>
          </w:rPr>
          <w:fldChar w:fldCharType="end"/>
        </w:r>
      </w:hyperlink>
    </w:p>
    <w:p w14:paraId="4517B6FE"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64" w:history="1">
        <w:r w:rsidR="003D46A5" w:rsidRPr="0089771B">
          <w:rPr>
            <w:rStyle w:val="Hyperlink"/>
            <w:noProof/>
          </w:rPr>
          <w:t>5</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2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_Toc54675064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39D402C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5" w:history="1">
        <w:r w:rsidR="003D46A5" w:rsidRPr="0089771B">
          <w:rPr>
            <w:rStyle w:val="Hyperlink"/>
            <w:noProof/>
            <w14:scene3d>
              <w14:camera w14:prst="orthographicFront"/>
              <w14:lightRig w14:rig="threePt" w14:dir="t">
                <w14:rot w14:lat="0" w14:lon="0" w14:rev="0"/>
              </w14:lightRig>
            </w14:scene3d>
          </w:rPr>
          <w:t>5.1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_Toc54675065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157BFB6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6" w:history="1">
        <w:r w:rsidR="003D46A5" w:rsidRPr="0089771B">
          <w:rPr>
            <w:rStyle w:val="Hyperlink"/>
            <w:noProof/>
            <w14:scene3d>
              <w14:camera w14:prst="orthographicFront"/>
              <w14:lightRig w14:rig="threePt" w14:dir="t">
                <w14:rot w14:lat="0" w14:lon="0" w14:rev="0"/>
              </w14:lightRig>
            </w14:scene3d>
          </w:rPr>
          <w:t>5.2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_Toc54675066 \h </w:instrText>
        </w:r>
        <w:r w:rsidR="003D46A5">
          <w:rPr>
            <w:noProof/>
            <w:webHidden/>
          </w:rPr>
        </w:r>
        <w:r w:rsidR="003D46A5">
          <w:rPr>
            <w:noProof/>
            <w:webHidden/>
          </w:rPr>
          <w:fldChar w:fldCharType="separate"/>
        </w:r>
        <w:r w:rsidR="003D46A5">
          <w:rPr>
            <w:noProof/>
            <w:webHidden/>
          </w:rPr>
          <w:t>25</w:t>
        </w:r>
        <w:r w:rsidR="003D46A5">
          <w:rPr>
            <w:noProof/>
            <w:webHidden/>
          </w:rPr>
          <w:fldChar w:fldCharType="end"/>
        </w:r>
      </w:hyperlink>
    </w:p>
    <w:p w14:paraId="5067F668"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7" w:history="1">
        <w:r w:rsidR="003D46A5" w:rsidRPr="0089771B">
          <w:rPr>
            <w:rStyle w:val="Hyperlink"/>
            <w:noProof/>
            <w14:scene3d>
              <w14:camera w14:prst="orthographicFront"/>
              <w14:lightRig w14:rig="threePt" w14:dir="t">
                <w14:rot w14:lat="0" w14:lon="0" w14:rev="0"/>
              </w14:lightRig>
            </w14:scene3d>
          </w:rPr>
          <w:t>5.3</w:t>
        </w:r>
        <w:r w:rsidR="003D46A5">
          <w:rPr>
            <w:rFonts w:asciiTheme="minorHAnsi" w:eastAsiaTheme="minorEastAsia" w:hAnsiTheme="minorHAnsi" w:cstheme="minorBidi"/>
            <w:noProof/>
            <w:sz w:val="22"/>
            <w:szCs w:val="22"/>
            <w:lang w:eastAsia="zh-TW"/>
          </w:rPr>
          <w:tab/>
        </w:r>
        <w:r w:rsidR="003D46A5" w:rsidRPr="0089771B">
          <w:rPr>
            <w:rStyle w:val="Hyperlink"/>
            <w:noProof/>
          </w:rPr>
          <w:t>Average full day absence count</w:t>
        </w:r>
        <w:r w:rsidR="003D46A5">
          <w:rPr>
            <w:noProof/>
            <w:webHidden/>
          </w:rPr>
          <w:tab/>
        </w:r>
        <w:r w:rsidR="003D46A5">
          <w:rPr>
            <w:noProof/>
            <w:webHidden/>
          </w:rPr>
          <w:fldChar w:fldCharType="begin"/>
        </w:r>
        <w:r w:rsidR="003D46A5">
          <w:rPr>
            <w:noProof/>
            <w:webHidden/>
          </w:rPr>
          <w:instrText xml:space="preserve"> PAGEREF _Toc54675067 \h </w:instrText>
        </w:r>
        <w:r w:rsidR="003D46A5">
          <w:rPr>
            <w:noProof/>
            <w:webHidden/>
          </w:rPr>
        </w:r>
        <w:r w:rsidR="003D46A5">
          <w:rPr>
            <w:noProof/>
            <w:webHidden/>
          </w:rPr>
          <w:fldChar w:fldCharType="separate"/>
        </w:r>
        <w:r w:rsidR="003D46A5">
          <w:rPr>
            <w:noProof/>
            <w:webHidden/>
          </w:rPr>
          <w:t>26</w:t>
        </w:r>
        <w:r w:rsidR="003D46A5">
          <w:rPr>
            <w:noProof/>
            <w:webHidden/>
          </w:rPr>
          <w:fldChar w:fldCharType="end"/>
        </w:r>
      </w:hyperlink>
    </w:p>
    <w:p w14:paraId="3F64CDC5"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8" w:history="1">
        <w:r w:rsidR="003D46A5" w:rsidRPr="0089771B">
          <w:rPr>
            <w:rStyle w:val="Hyperlink"/>
            <w:noProof/>
            <w14:scene3d>
              <w14:camera w14:prst="orthographicFront"/>
              <w14:lightRig w14:rig="threePt" w14:dir="t">
                <w14:rot w14:lat="0" w14:lon="0" w14:rev="0"/>
              </w14:lightRig>
            </w14:scene3d>
          </w:rPr>
          <w:t>5.4</w:t>
        </w:r>
        <w:r w:rsidR="003D46A5">
          <w:rPr>
            <w:rFonts w:asciiTheme="minorHAnsi" w:eastAsiaTheme="minorEastAsia" w:hAnsiTheme="minorHAnsi" w:cstheme="minorBidi"/>
            <w:noProof/>
            <w:sz w:val="22"/>
            <w:szCs w:val="22"/>
            <w:lang w:eastAsia="zh-TW"/>
          </w:rPr>
          <w:tab/>
        </w:r>
        <w:r w:rsidR="003D46A5" w:rsidRPr="0089771B">
          <w:rPr>
            <w:rStyle w:val="Hyperlink"/>
            <w:noProof/>
          </w:rPr>
          <w:t>Average part day absence count</w:t>
        </w:r>
        <w:r w:rsidR="003D46A5">
          <w:rPr>
            <w:noProof/>
            <w:webHidden/>
          </w:rPr>
          <w:tab/>
        </w:r>
        <w:r w:rsidR="003D46A5">
          <w:rPr>
            <w:noProof/>
            <w:webHidden/>
          </w:rPr>
          <w:fldChar w:fldCharType="begin"/>
        </w:r>
        <w:r w:rsidR="003D46A5">
          <w:rPr>
            <w:noProof/>
            <w:webHidden/>
          </w:rPr>
          <w:instrText xml:space="preserve"> PAGEREF _Toc54675068 \h </w:instrText>
        </w:r>
        <w:r w:rsidR="003D46A5">
          <w:rPr>
            <w:noProof/>
            <w:webHidden/>
          </w:rPr>
        </w:r>
        <w:r w:rsidR="003D46A5">
          <w:rPr>
            <w:noProof/>
            <w:webHidden/>
          </w:rPr>
          <w:fldChar w:fldCharType="separate"/>
        </w:r>
        <w:r w:rsidR="003D46A5">
          <w:rPr>
            <w:noProof/>
            <w:webHidden/>
          </w:rPr>
          <w:t>27</w:t>
        </w:r>
        <w:r w:rsidR="003D46A5">
          <w:rPr>
            <w:noProof/>
            <w:webHidden/>
          </w:rPr>
          <w:fldChar w:fldCharType="end"/>
        </w:r>
      </w:hyperlink>
    </w:p>
    <w:p w14:paraId="1936DE2D"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69" w:history="1">
        <w:r w:rsidR="003D46A5" w:rsidRPr="0089771B">
          <w:rPr>
            <w:rStyle w:val="Hyperlink"/>
            <w:noProof/>
            <w14:scene3d>
              <w14:camera w14:prst="orthographicFront"/>
              <w14:lightRig w14:rig="threePt" w14:dir="t">
                <w14:rot w14:lat="0" w14:lon="0" w14:rev="0"/>
              </w14:lightRig>
            </w14:scene3d>
          </w:rPr>
          <w:t>5.5</w:t>
        </w:r>
        <w:r w:rsidR="003D46A5">
          <w:rPr>
            <w:rFonts w:asciiTheme="minorHAnsi" w:eastAsiaTheme="minorEastAsia" w:hAnsiTheme="minorHAnsi" w:cstheme="minorBidi"/>
            <w:noProof/>
            <w:sz w:val="22"/>
            <w:szCs w:val="22"/>
            <w:lang w:eastAsia="zh-TW"/>
          </w:rPr>
          <w:tab/>
        </w:r>
        <w:r w:rsidR="003D46A5" w:rsidRPr="0089771B">
          <w:rPr>
            <w:rStyle w:val="Hyperlink"/>
            <w:noProof/>
          </w:rPr>
          <w:t>Percenetage of part day absences by time of day</w:t>
        </w:r>
        <w:r w:rsidR="003D46A5">
          <w:rPr>
            <w:noProof/>
            <w:webHidden/>
          </w:rPr>
          <w:tab/>
        </w:r>
        <w:r w:rsidR="003D46A5">
          <w:rPr>
            <w:noProof/>
            <w:webHidden/>
          </w:rPr>
          <w:fldChar w:fldCharType="begin"/>
        </w:r>
        <w:r w:rsidR="003D46A5">
          <w:rPr>
            <w:noProof/>
            <w:webHidden/>
          </w:rPr>
          <w:instrText xml:space="preserve"> PAGEREF _Toc54675069 \h </w:instrText>
        </w:r>
        <w:r w:rsidR="003D46A5">
          <w:rPr>
            <w:noProof/>
            <w:webHidden/>
          </w:rPr>
        </w:r>
        <w:r w:rsidR="003D46A5">
          <w:rPr>
            <w:noProof/>
            <w:webHidden/>
          </w:rPr>
          <w:fldChar w:fldCharType="separate"/>
        </w:r>
        <w:r w:rsidR="003D46A5">
          <w:rPr>
            <w:noProof/>
            <w:webHidden/>
          </w:rPr>
          <w:t>28</w:t>
        </w:r>
        <w:r w:rsidR="003D46A5">
          <w:rPr>
            <w:noProof/>
            <w:webHidden/>
          </w:rPr>
          <w:fldChar w:fldCharType="end"/>
        </w:r>
      </w:hyperlink>
    </w:p>
    <w:p w14:paraId="68F6357E"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0" w:history="1">
        <w:r w:rsidR="003D46A5" w:rsidRPr="0089771B">
          <w:rPr>
            <w:rStyle w:val="Hyperlink"/>
            <w:noProof/>
            <w14:scene3d>
              <w14:camera w14:prst="orthographicFront"/>
              <w14:lightRig w14:rig="threePt" w14:dir="t">
                <w14:rot w14:lat="0" w14:lon="0" w14:rev="0"/>
              </w14:lightRig>
            </w14:scene3d>
          </w:rPr>
          <w:t>5.6</w:t>
        </w:r>
        <w:r w:rsidR="003D46A5">
          <w:rPr>
            <w:rFonts w:asciiTheme="minorHAnsi" w:eastAsiaTheme="minorEastAsia" w:hAnsiTheme="minorHAnsi" w:cstheme="minorBidi"/>
            <w:noProof/>
            <w:sz w:val="22"/>
            <w:szCs w:val="22"/>
            <w:lang w:eastAsia="zh-TW"/>
          </w:rPr>
          <w:tab/>
        </w:r>
        <w:r w:rsidR="003D46A5" w:rsidRPr="0089771B">
          <w:rPr>
            <w:rStyle w:val="Hyperlink"/>
            <w:noProof/>
          </w:rPr>
          <w:t>Chronic absenteeism</w:t>
        </w:r>
        <w:r w:rsidR="003D46A5">
          <w:rPr>
            <w:noProof/>
            <w:webHidden/>
          </w:rPr>
          <w:tab/>
        </w:r>
        <w:r w:rsidR="003D46A5">
          <w:rPr>
            <w:noProof/>
            <w:webHidden/>
          </w:rPr>
          <w:fldChar w:fldCharType="begin"/>
        </w:r>
        <w:r w:rsidR="003D46A5">
          <w:rPr>
            <w:noProof/>
            <w:webHidden/>
          </w:rPr>
          <w:instrText xml:space="preserve"> PAGEREF _Toc54675070 \h </w:instrText>
        </w:r>
        <w:r w:rsidR="003D46A5">
          <w:rPr>
            <w:noProof/>
            <w:webHidden/>
          </w:rPr>
        </w:r>
        <w:r w:rsidR="003D46A5">
          <w:rPr>
            <w:noProof/>
            <w:webHidden/>
          </w:rPr>
          <w:fldChar w:fldCharType="separate"/>
        </w:r>
        <w:r w:rsidR="003D46A5">
          <w:rPr>
            <w:noProof/>
            <w:webHidden/>
          </w:rPr>
          <w:t>29</w:t>
        </w:r>
        <w:r w:rsidR="003D46A5">
          <w:rPr>
            <w:noProof/>
            <w:webHidden/>
          </w:rPr>
          <w:fldChar w:fldCharType="end"/>
        </w:r>
      </w:hyperlink>
    </w:p>
    <w:p w14:paraId="486F181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1" w:history="1">
        <w:r w:rsidR="003D46A5" w:rsidRPr="0089771B">
          <w:rPr>
            <w:rStyle w:val="Hyperlink"/>
            <w:noProof/>
            <w14:scene3d>
              <w14:camera w14:prst="orthographicFront"/>
              <w14:lightRig w14:rig="threePt" w14:dir="t">
                <w14:rot w14:lat="0" w14:lon="0" w14:rev="0"/>
              </w14:lightRig>
            </w14:scene3d>
          </w:rPr>
          <w:t>5.7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_Toc54675071 \h </w:instrText>
        </w:r>
        <w:r w:rsidR="003D46A5">
          <w:rPr>
            <w:noProof/>
            <w:webHidden/>
          </w:rPr>
        </w:r>
        <w:r w:rsidR="003D46A5">
          <w:rPr>
            <w:noProof/>
            <w:webHidden/>
          </w:rPr>
          <w:fldChar w:fldCharType="separate"/>
        </w:r>
        <w:r w:rsidR="003D46A5">
          <w:rPr>
            <w:noProof/>
            <w:webHidden/>
          </w:rPr>
          <w:t>30</w:t>
        </w:r>
        <w:r w:rsidR="003D46A5">
          <w:rPr>
            <w:noProof/>
            <w:webHidden/>
          </w:rPr>
          <w:fldChar w:fldCharType="end"/>
        </w:r>
      </w:hyperlink>
    </w:p>
    <w:p w14:paraId="68FCD53E"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2" w:history="1">
        <w:r w:rsidR="003D46A5" w:rsidRPr="0089771B">
          <w:rPr>
            <w:rStyle w:val="Hyperlink"/>
            <w:noProof/>
            <w14:scene3d>
              <w14:camera w14:prst="orthographicFront"/>
              <w14:lightRig w14:rig="threePt" w14:dir="t">
                <w14:rot w14:lat="0" w14:lon="0" w14:rev="0"/>
              </w14:lightRig>
            </w14:scene3d>
          </w:rPr>
          <w:t>5.8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_Toc54675072 \h </w:instrText>
        </w:r>
        <w:r w:rsidR="003D46A5">
          <w:rPr>
            <w:noProof/>
            <w:webHidden/>
          </w:rPr>
        </w:r>
        <w:r w:rsidR="003D46A5">
          <w:rPr>
            <w:noProof/>
            <w:webHidden/>
          </w:rPr>
          <w:fldChar w:fldCharType="separate"/>
        </w:r>
        <w:r w:rsidR="003D46A5">
          <w:rPr>
            <w:noProof/>
            <w:webHidden/>
          </w:rPr>
          <w:t>31</w:t>
        </w:r>
        <w:r w:rsidR="003D46A5">
          <w:rPr>
            <w:noProof/>
            <w:webHidden/>
          </w:rPr>
          <w:fldChar w:fldCharType="end"/>
        </w:r>
      </w:hyperlink>
    </w:p>
    <w:p w14:paraId="468D9B0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3" w:history="1">
        <w:r w:rsidR="003D46A5" w:rsidRPr="0089771B">
          <w:rPr>
            <w:rStyle w:val="Hyperlink"/>
            <w:noProof/>
            <w14:scene3d>
              <w14:camera w14:prst="orthographicFront"/>
              <w14:lightRig w14:rig="threePt" w14:dir="t">
                <w14:rot w14:lat="0" w14:lon="0" w14:rev="0"/>
              </w14:lightRig>
            </w14:scene3d>
          </w:rPr>
          <w:t>5.9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_Toc54675073 \h </w:instrText>
        </w:r>
        <w:r w:rsidR="003D46A5">
          <w:rPr>
            <w:noProof/>
            <w:webHidden/>
          </w:rPr>
        </w:r>
        <w:r w:rsidR="003D46A5">
          <w:rPr>
            <w:noProof/>
            <w:webHidden/>
          </w:rPr>
          <w:fldChar w:fldCharType="separate"/>
        </w:r>
        <w:r w:rsidR="003D46A5">
          <w:rPr>
            <w:noProof/>
            <w:webHidden/>
          </w:rPr>
          <w:t>32</w:t>
        </w:r>
        <w:r w:rsidR="003D46A5">
          <w:rPr>
            <w:noProof/>
            <w:webHidden/>
          </w:rPr>
          <w:fldChar w:fldCharType="end"/>
        </w:r>
      </w:hyperlink>
    </w:p>
    <w:p w14:paraId="4180CD15"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4" w:history="1">
        <w:r w:rsidR="003D46A5" w:rsidRPr="0089771B">
          <w:rPr>
            <w:rStyle w:val="Hyperlink"/>
            <w:noProof/>
            <w14:scene3d>
              <w14:camera w14:prst="orthographicFront"/>
              <w14:lightRig w14:rig="threePt" w14:dir="t">
                <w14:rot w14:lat="0" w14:lon="0" w14:rev="0"/>
              </w14:lightRig>
            </w14:scene3d>
          </w:rPr>
          <w:t>5.10</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_Toc54675074 \h </w:instrText>
        </w:r>
        <w:r w:rsidR="003D46A5">
          <w:rPr>
            <w:noProof/>
            <w:webHidden/>
          </w:rPr>
        </w:r>
        <w:r w:rsidR="003D46A5">
          <w:rPr>
            <w:noProof/>
            <w:webHidden/>
          </w:rPr>
          <w:fldChar w:fldCharType="separate"/>
        </w:r>
        <w:r w:rsidR="003D46A5">
          <w:rPr>
            <w:noProof/>
            <w:webHidden/>
          </w:rPr>
          <w:t>33</w:t>
        </w:r>
        <w:r w:rsidR="003D46A5">
          <w:rPr>
            <w:noProof/>
            <w:webHidden/>
          </w:rPr>
          <w:fldChar w:fldCharType="end"/>
        </w:r>
      </w:hyperlink>
    </w:p>
    <w:p w14:paraId="0548764D"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5" w:history="1">
        <w:r w:rsidR="003D46A5" w:rsidRPr="0089771B">
          <w:rPr>
            <w:rStyle w:val="Hyperlink"/>
            <w:noProof/>
            <w14:scene3d>
              <w14:camera w14:prst="orthographicFront"/>
              <w14:lightRig w14:rig="threePt" w14:dir="t">
                <w14:rot w14:lat="0" w14:lon="0" w14:rev="0"/>
              </w14:lightRig>
            </w14:scene3d>
          </w:rPr>
          <w:t>5.11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_Toc54675075 \h </w:instrText>
        </w:r>
        <w:r w:rsidR="003D46A5">
          <w:rPr>
            <w:noProof/>
            <w:webHidden/>
          </w:rPr>
        </w:r>
        <w:r w:rsidR="003D46A5">
          <w:rPr>
            <w:noProof/>
            <w:webHidden/>
          </w:rPr>
          <w:fldChar w:fldCharType="separate"/>
        </w:r>
        <w:r w:rsidR="003D46A5">
          <w:rPr>
            <w:noProof/>
            <w:webHidden/>
          </w:rPr>
          <w:t>34</w:t>
        </w:r>
        <w:r w:rsidR="003D46A5">
          <w:rPr>
            <w:noProof/>
            <w:webHidden/>
          </w:rPr>
          <w:fldChar w:fldCharType="end"/>
        </w:r>
      </w:hyperlink>
    </w:p>
    <w:p w14:paraId="47EF090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6" w:history="1">
        <w:r w:rsidR="003D46A5" w:rsidRPr="0089771B">
          <w:rPr>
            <w:rStyle w:val="Hyperlink"/>
            <w:noProof/>
            <w14:scene3d>
              <w14:camera w14:prst="orthographicFront"/>
              <w14:lightRig w14:rig="threePt" w14:dir="t">
                <w14:rot w14:lat="0" w14:lon="0" w14:rev="0"/>
              </w14:lightRig>
            </w14:scene3d>
          </w:rPr>
          <w:t>5.12</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_Toc54675076 \h </w:instrText>
        </w:r>
        <w:r w:rsidR="003D46A5">
          <w:rPr>
            <w:noProof/>
            <w:webHidden/>
          </w:rPr>
        </w:r>
        <w:r w:rsidR="003D46A5">
          <w:rPr>
            <w:noProof/>
            <w:webHidden/>
          </w:rPr>
          <w:fldChar w:fldCharType="separate"/>
        </w:r>
        <w:r w:rsidR="003D46A5">
          <w:rPr>
            <w:noProof/>
            <w:webHidden/>
          </w:rPr>
          <w:t>35</w:t>
        </w:r>
        <w:r w:rsidR="003D46A5">
          <w:rPr>
            <w:noProof/>
            <w:webHidden/>
          </w:rPr>
          <w:fldChar w:fldCharType="end"/>
        </w:r>
      </w:hyperlink>
    </w:p>
    <w:p w14:paraId="3839BC4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7" w:history="1">
        <w:r w:rsidR="003D46A5" w:rsidRPr="0089771B">
          <w:rPr>
            <w:rStyle w:val="Hyperlink"/>
            <w:noProof/>
            <w14:scene3d>
              <w14:camera w14:prst="orthographicFront"/>
              <w14:lightRig w14:rig="threePt" w14:dir="t">
                <w14:rot w14:lat="0" w14:lon="0" w14:rev="0"/>
              </w14:lightRig>
            </w14:scene3d>
          </w:rPr>
          <w:t>5.13</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_Toc54675077 \h </w:instrText>
        </w:r>
        <w:r w:rsidR="003D46A5">
          <w:rPr>
            <w:noProof/>
            <w:webHidden/>
          </w:rPr>
        </w:r>
        <w:r w:rsidR="003D46A5">
          <w:rPr>
            <w:noProof/>
            <w:webHidden/>
          </w:rPr>
          <w:fldChar w:fldCharType="separate"/>
        </w:r>
        <w:r w:rsidR="003D46A5">
          <w:rPr>
            <w:noProof/>
            <w:webHidden/>
          </w:rPr>
          <w:t>36</w:t>
        </w:r>
        <w:r w:rsidR="003D46A5">
          <w:rPr>
            <w:noProof/>
            <w:webHidden/>
          </w:rPr>
          <w:fldChar w:fldCharType="end"/>
        </w:r>
      </w:hyperlink>
    </w:p>
    <w:p w14:paraId="19F84011"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8" w:history="1">
        <w:r w:rsidR="003D46A5" w:rsidRPr="0089771B">
          <w:rPr>
            <w:rStyle w:val="Hyperlink"/>
            <w:noProof/>
            <w14:scene3d>
              <w14:camera w14:prst="orthographicFront"/>
              <w14:lightRig w14:rig="threePt" w14:dir="t">
                <w14:rot w14:lat="0" w14:lon="0" w14:rev="0"/>
              </w14:lightRig>
            </w14:scene3d>
          </w:rPr>
          <w:t>5.14</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QSS school type comparison</w:t>
        </w:r>
        <w:r w:rsidR="003D46A5">
          <w:rPr>
            <w:noProof/>
            <w:webHidden/>
          </w:rPr>
          <w:tab/>
        </w:r>
        <w:r w:rsidR="003D46A5">
          <w:rPr>
            <w:noProof/>
            <w:webHidden/>
          </w:rPr>
          <w:fldChar w:fldCharType="begin"/>
        </w:r>
        <w:r w:rsidR="003D46A5">
          <w:rPr>
            <w:noProof/>
            <w:webHidden/>
          </w:rPr>
          <w:instrText xml:space="preserve"> PAGEREF _Toc54675078 \h </w:instrText>
        </w:r>
        <w:r w:rsidR="003D46A5">
          <w:rPr>
            <w:noProof/>
            <w:webHidden/>
          </w:rPr>
        </w:r>
        <w:r w:rsidR="003D46A5">
          <w:rPr>
            <w:noProof/>
            <w:webHidden/>
          </w:rPr>
          <w:fldChar w:fldCharType="separate"/>
        </w:r>
        <w:r w:rsidR="003D46A5">
          <w:rPr>
            <w:noProof/>
            <w:webHidden/>
          </w:rPr>
          <w:t>37</w:t>
        </w:r>
        <w:r w:rsidR="003D46A5">
          <w:rPr>
            <w:noProof/>
            <w:webHidden/>
          </w:rPr>
          <w:fldChar w:fldCharType="end"/>
        </w:r>
      </w:hyperlink>
    </w:p>
    <w:p w14:paraId="63BE8AF7"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79" w:history="1">
        <w:r w:rsidR="003D46A5" w:rsidRPr="0089771B">
          <w:rPr>
            <w:rStyle w:val="Hyperlink"/>
            <w:noProof/>
            <w14:scene3d>
              <w14:camera w14:prst="orthographicFront"/>
              <w14:lightRig w14:rig="threePt" w14:dir="t">
                <w14:rot w14:lat="0" w14:lon="0" w14:rev="0"/>
              </w14:lightRig>
            </w14:scene3d>
          </w:rPr>
          <w:t>5.15</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Region school type comparison</w:t>
        </w:r>
        <w:r w:rsidR="003D46A5">
          <w:rPr>
            <w:noProof/>
            <w:webHidden/>
          </w:rPr>
          <w:tab/>
        </w:r>
        <w:r w:rsidR="003D46A5">
          <w:rPr>
            <w:noProof/>
            <w:webHidden/>
          </w:rPr>
          <w:fldChar w:fldCharType="begin"/>
        </w:r>
        <w:r w:rsidR="003D46A5">
          <w:rPr>
            <w:noProof/>
            <w:webHidden/>
          </w:rPr>
          <w:instrText xml:space="preserve"> PAGEREF _Toc54675079 \h </w:instrText>
        </w:r>
        <w:r w:rsidR="003D46A5">
          <w:rPr>
            <w:noProof/>
            <w:webHidden/>
          </w:rPr>
        </w:r>
        <w:r w:rsidR="003D46A5">
          <w:rPr>
            <w:noProof/>
            <w:webHidden/>
          </w:rPr>
          <w:fldChar w:fldCharType="separate"/>
        </w:r>
        <w:r w:rsidR="003D46A5">
          <w:rPr>
            <w:noProof/>
            <w:webHidden/>
          </w:rPr>
          <w:t>38</w:t>
        </w:r>
        <w:r w:rsidR="003D46A5">
          <w:rPr>
            <w:noProof/>
            <w:webHidden/>
          </w:rPr>
          <w:fldChar w:fldCharType="end"/>
        </w:r>
      </w:hyperlink>
    </w:p>
    <w:p w14:paraId="1FE607D0"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80" w:history="1">
        <w:r w:rsidR="003D46A5" w:rsidRPr="0089771B">
          <w:rPr>
            <w:rStyle w:val="Hyperlink"/>
            <w:noProof/>
          </w:rPr>
          <w:t>6</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3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_Toc54675080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56C6877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1" w:history="1">
        <w:r w:rsidR="003D46A5" w:rsidRPr="0089771B">
          <w:rPr>
            <w:rStyle w:val="Hyperlink"/>
            <w:noProof/>
            <w14:scene3d>
              <w14:camera w14:prst="orthographicFront"/>
              <w14:lightRig w14:rig="threePt" w14:dir="t">
                <w14:rot w14:lat="0" w14:lon="0" w14:rev="0"/>
              </w14:lightRig>
            </w14:scene3d>
          </w:rPr>
          <w:t>6.1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_Toc54675081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1948807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2" w:history="1">
        <w:r w:rsidR="003D46A5" w:rsidRPr="0089771B">
          <w:rPr>
            <w:rStyle w:val="Hyperlink"/>
            <w:noProof/>
            <w14:scene3d>
              <w14:camera w14:prst="orthographicFront"/>
              <w14:lightRig w14:rig="threePt" w14:dir="t">
                <w14:rot w14:lat="0" w14:lon="0" w14:rev="0"/>
              </w14:lightRig>
            </w14:scene3d>
          </w:rPr>
          <w:t>6.2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_Toc54675082 \h </w:instrText>
        </w:r>
        <w:r w:rsidR="003D46A5">
          <w:rPr>
            <w:noProof/>
            <w:webHidden/>
          </w:rPr>
        </w:r>
        <w:r w:rsidR="003D46A5">
          <w:rPr>
            <w:noProof/>
            <w:webHidden/>
          </w:rPr>
          <w:fldChar w:fldCharType="separate"/>
        </w:r>
        <w:r w:rsidR="003D46A5">
          <w:rPr>
            <w:noProof/>
            <w:webHidden/>
          </w:rPr>
          <w:t>40</w:t>
        </w:r>
        <w:r w:rsidR="003D46A5">
          <w:rPr>
            <w:noProof/>
            <w:webHidden/>
          </w:rPr>
          <w:fldChar w:fldCharType="end"/>
        </w:r>
      </w:hyperlink>
    </w:p>
    <w:p w14:paraId="0D75BFC2"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3" w:history="1">
        <w:r w:rsidR="003D46A5" w:rsidRPr="0089771B">
          <w:rPr>
            <w:rStyle w:val="Hyperlink"/>
            <w:noProof/>
            <w14:scene3d>
              <w14:camera w14:prst="orthographicFront"/>
              <w14:lightRig w14:rig="threePt" w14:dir="t">
                <w14:rot w14:lat="0" w14:lon="0" w14:rev="0"/>
              </w14:lightRig>
            </w14:scene3d>
          </w:rPr>
          <w:t>6.3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absence count</w:t>
        </w:r>
        <w:r w:rsidR="003D46A5">
          <w:rPr>
            <w:noProof/>
            <w:webHidden/>
          </w:rPr>
          <w:tab/>
        </w:r>
        <w:r w:rsidR="003D46A5">
          <w:rPr>
            <w:noProof/>
            <w:webHidden/>
          </w:rPr>
          <w:fldChar w:fldCharType="begin"/>
        </w:r>
        <w:r w:rsidR="003D46A5">
          <w:rPr>
            <w:noProof/>
            <w:webHidden/>
          </w:rPr>
          <w:instrText xml:space="preserve"> PAGEREF _Toc54675083 \h </w:instrText>
        </w:r>
        <w:r w:rsidR="003D46A5">
          <w:rPr>
            <w:noProof/>
            <w:webHidden/>
          </w:rPr>
        </w:r>
        <w:r w:rsidR="003D46A5">
          <w:rPr>
            <w:noProof/>
            <w:webHidden/>
          </w:rPr>
          <w:fldChar w:fldCharType="separate"/>
        </w:r>
        <w:r w:rsidR="003D46A5">
          <w:rPr>
            <w:noProof/>
            <w:webHidden/>
          </w:rPr>
          <w:t>41</w:t>
        </w:r>
        <w:r w:rsidR="003D46A5">
          <w:rPr>
            <w:noProof/>
            <w:webHidden/>
          </w:rPr>
          <w:fldChar w:fldCharType="end"/>
        </w:r>
      </w:hyperlink>
    </w:p>
    <w:p w14:paraId="794A3D7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4" w:history="1">
        <w:r w:rsidR="003D46A5" w:rsidRPr="0089771B">
          <w:rPr>
            <w:rStyle w:val="Hyperlink"/>
            <w:noProof/>
            <w14:scene3d>
              <w14:camera w14:prst="orthographicFront"/>
              <w14:lightRig w14:rig="threePt" w14:dir="t">
                <w14:rot w14:lat="0" w14:lon="0" w14:rev="0"/>
              </w14:lightRig>
            </w14:scene3d>
          </w:rPr>
          <w:t>6.4</w:t>
        </w:r>
        <w:r w:rsidR="003D46A5">
          <w:rPr>
            <w:rFonts w:asciiTheme="minorHAnsi" w:eastAsiaTheme="minorEastAsia" w:hAnsiTheme="minorHAnsi" w:cstheme="minorBidi"/>
            <w:noProof/>
            <w:sz w:val="22"/>
            <w:szCs w:val="22"/>
            <w:lang w:eastAsia="zh-TW"/>
          </w:rPr>
          <w:tab/>
        </w:r>
        <w:r w:rsidR="003D46A5" w:rsidRPr="0089771B">
          <w:rPr>
            <w:rStyle w:val="Hyperlink"/>
            <w:noProof/>
          </w:rPr>
          <w:t>Percentage of part day absences by time of day</w:t>
        </w:r>
        <w:r w:rsidR="003D46A5">
          <w:rPr>
            <w:noProof/>
            <w:webHidden/>
          </w:rPr>
          <w:tab/>
        </w:r>
        <w:r w:rsidR="003D46A5">
          <w:rPr>
            <w:noProof/>
            <w:webHidden/>
          </w:rPr>
          <w:fldChar w:fldCharType="begin"/>
        </w:r>
        <w:r w:rsidR="003D46A5">
          <w:rPr>
            <w:noProof/>
            <w:webHidden/>
          </w:rPr>
          <w:instrText xml:space="preserve"> PAGEREF _Toc54675084 \h </w:instrText>
        </w:r>
        <w:r w:rsidR="003D46A5">
          <w:rPr>
            <w:noProof/>
            <w:webHidden/>
          </w:rPr>
        </w:r>
        <w:r w:rsidR="003D46A5">
          <w:rPr>
            <w:noProof/>
            <w:webHidden/>
          </w:rPr>
          <w:fldChar w:fldCharType="separate"/>
        </w:r>
        <w:r w:rsidR="003D46A5">
          <w:rPr>
            <w:noProof/>
            <w:webHidden/>
          </w:rPr>
          <w:t>42</w:t>
        </w:r>
        <w:r w:rsidR="003D46A5">
          <w:rPr>
            <w:noProof/>
            <w:webHidden/>
          </w:rPr>
          <w:fldChar w:fldCharType="end"/>
        </w:r>
      </w:hyperlink>
    </w:p>
    <w:p w14:paraId="302586E1"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5" w:history="1">
        <w:r w:rsidR="003D46A5" w:rsidRPr="0089771B">
          <w:rPr>
            <w:rStyle w:val="Hyperlink"/>
            <w:noProof/>
            <w14:scene3d>
              <w14:camera w14:prst="orthographicFront"/>
              <w14:lightRig w14:rig="threePt" w14:dir="t">
                <w14:rot w14:lat="0" w14:lon="0" w14:rev="0"/>
              </w14:lightRig>
            </w14:scene3d>
          </w:rPr>
          <w:t>6.5</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_Toc54675085 \h </w:instrText>
        </w:r>
        <w:r w:rsidR="003D46A5">
          <w:rPr>
            <w:noProof/>
            <w:webHidden/>
          </w:rPr>
        </w:r>
        <w:r w:rsidR="003D46A5">
          <w:rPr>
            <w:noProof/>
            <w:webHidden/>
          </w:rPr>
          <w:fldChar w:fldCharType="separate"/>
        </w:r>
        <w:r w:rsidR="003D46A5">
          <w:rPr>
            <w:noProof/>
            <w:webHidden/>
          </w:rPr>
          <w:t>43</w:t>
        </w:r>
        <w:r w:rsidR="003D46A5">
          <w:rPr>
            <w:noProof/>
            <w:webHidden/>
          </w:rPr>
          <w:fldChar w:fldCharType="end"/>
        </w:r>
      </w:hyperlink>
    </w:p>
    <w:p w14:paraId="2AB42E7F"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6" w:history="1">
        <w:r w:rsidR="003D46A5" w:rsidRPr="0089771B">
          <w:rPr>
            <w:rStyle w:val="Hyperlink"/>
            <w:noProof/>
            <w14:scene3d>
              <w14:camera w14:prst="orthographicFront"/>
              <w14:lightRig w14:rig="threePt" w14:dir="t">
                <w14:rot w14:lat="0" w14:lon="0" w14:rev="0"/>
              </w14:lightRig>
            </w14:scene3d>
          </w:rPr>
          <w:t>6.6</w:t>
        </w:r>
        <w:r w:rsidR="003D46A5">
          <w:rPr>
            <w:rFonts w:asciiTheme="minorHAnsi" w:eastAsiaTheme="minorEastAsia" w:hAnsiTheme="minorHAnsi" w:cstheme="minorBidi"/>
            <w:noProof/>
            <w:sz w:val="22"/>
            <w:szCs w:val="22"/>
            <w:lang w:eastAsia="zh-TW"/>
          </w:rPr>
          <w:tab/>
        </w:r>
        <w:r w:rsidR="003D46A5" w:rsidRPr="0089771B">
          <w:rPr>
            <w:rStyle w:val="Hyperlink"/>
            <w:noProof/>
          </w:rPr>
          <w:t>Daily absence count by type</w:t>
        </w:r>
        <w:r w:rsidR="003D46A5">
          <w:rPr>
            <w:noProof/>
            <w:webHidden/>
          </w:rPr>
          <w:tab/>
        </w:r>
        <w:r w:rsidR="003D46A5">
          <w:rPr>
            <w:noProof/>
            <w:webHidden/>
          </w:rPr>
          <w:fldChar w:fldCharType="begin"/>
        </w:r>
        <w:r w:rsidR="003D46A5">
          <w:rPr>
            <w:noProof/>
            <w:webHidden/>
          </w:rPr>
          <w:instrText xml:space="preserve"> PAGEREF _Toc54675086 \h </w:instrText>
        </w:r>
        <w:r w:rsidR="003D46A5">
          <w:rPr>
            <w:noProof/>
            <w:webHidden/>
          </w:rPr>
        </w:r>
        <w:r w:rsidR="003D46A5">
          <w:rPr>
            <w:noProof/>
            <w:webHidden/>
          </w:rPr>
          <w:fldChar w:fldCharType="separate"/>
        </w:r>
        <w:r w:rsidR="003D46A5">
          <w:rPr>
            <w:noProof/>
            <w:webHidden/>
          </w:rPr>
          <w:t>44</w:t>
        </w:r>
        <w:r w:rsidR="003D46A5">
          <w:rPr>
            <w:noProof/>
            <w:webHidden/>
          </w:rPr>
          <w:fldChar w:fldCharType="end"/>
        </w:r>
      </w:hyperlink>
    </w:p>
    <w:p w14:paraId="5D687FE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7" w:history="1">
        <w:r w:rsidR="003D46A5" w:rsidRPr="0089771B">
          <w:rPr>
            <w:rStyle w:val="Hyperlink"/>
            <w:noProof/>
            <w14:scene3d>
              <w14:camera w14:prst="orthographicFront"/>
              <w14:lightRig w14:rig="threePt" w14:dir="t">
                <w14:rot w14:lat="0" w14:lon="0" w14:rev="0"/>
              </w14:lightRig>
            </w14:scene3d>
          </w:rPr>
          <w:t>6.7</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_Toc54675087 \h </w:instrText>
        </w:r>
        <w:r w:rsidR="003D46A5">
          <w:rPr>
            <w:noProof/>
            <w:webHidden/>
          </w:rPr>
        </w:r>
        <w:r w:rsidR="003D46A5">
          <w:rPr>
            <w:noProof/>
            <w:webHidden/>
          </w:rPr>
          <w:fldChar w:fldCharType="separate"/>
        </w:r>
        <w:r w:rsidR="003D46A5">
          <w:rPr>
            <w:noProof/>
            <w:webHidden/>
          </w:rPr>
          <w:t>45</w:t>
        </w:r>
        <w:r w:rsidR="003D46A5">
          <w:rPr>
            <w:noProof/>
            <w:webHidden/>
          </w:rPr>
          <w:fldChar w:fldCharType="end"/>
        </w:r>
      </w:hyperlink>
    </w:p>
    <w:p w14:paraId="0D006D02"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8" w:history="1">
        <w:r w:rsidR="003D46A5" w:rsidRPr="0089771B">
          <w:rPr>
            <w:rStyle w:val="Hyperlink"/>
            <w:noProof/>
            <w14:scene3d>
              <w14:camera w14:prst="orthographicFront"/>
              <w14:lightRig w14:rig="threePt" w14:dir="t">
                <w14:rot w14:lat="0" w14:lon="0" w14:rev="0"/>
              </w14:lightRig>
            </w14:scene3d>
          </w:rPr>
          <w:t>6.8</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_Toc54675088 \h </w:instrText>
        </w:r>
        <w:r w:rsidR="003D46A5">
          <w:rPr>
            <w:noProof/>
            <w:webHidden/>
          </w:rPr>
        </w:r>
        <w:r w:rsidR="003D46A5">
          <w:rPr>
            <w:noProof/>
            <w:webHidden/>
          </w:rPr>
          <w:fldChar w:fldCharType="separate"/>
        </w:r>
        <w:r w:rsidR="003D46A5">
          <w:rPr>
            <w:noProof/>
            <w:webHidden/>
          </w:rPr>
          <w:t>46</w:t>
        </w:r>
        <w:r w:rsidR="003D46A5">
          <w:rPr>
            <w:noProof/>
            <w:webHidden/>
          </w:rPr>
          <w:fldChar w:fldCharType="end"/>
        </w:r>
      </w:hyperlink>
    </w:p>
    <w:p w14:paraId="6462AB42"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89" w:history="1">
        <w:r w:rsidR="003D46A5" w:rsidRPr="0089771B">
          <w:rPr>
            <w:rStyle w:val="Hyperlink"/>
            <w:noProof/>
            <w14:scene3d>
              <w14:camera w14:prst="orthographicFront"/>
              <w14:lightRig w14:rig="threePt" w14:dir="t">
                <w14:rot w14:lat="0" w14:lon="0" w14:rev="0"/>
              </w14:lightRig>
            </w14:scene3d>
          </w:rPr>
          <w:t>6.9</w:t>
        </w:r>
        <w:r w:rsidR="003D46A5">
          <w:rPr>
            <w:rFonts w:asciiTheme="minorHAnsi" w:eastAsiaTheme="minorEastAsia" w:hAnsiTheme="minorHAnsi" w:cstheme="minorBidi"/>
            <w:noProof/>
            <w:sz w:val="22"/>
            <w:szCs w:val="22"/>
            <w:lang w:eastAsia="zh-TW"/>
          </w:rPr>
          <w:tab/>
        </w:r>
        <w:r w:rsidR="003D46A5" w:rsidRPr="0089771B">
          <w:rPr>
            <w:rStyle w:val="Hyperlink"/>
            <w:noProof/>
          </w:rPr>
          <w:t>Student table</w:t>
        </w:r>
        <w:r w:rsidR="003D46A5">
          <w:rPr>
            <w:noProof/>
            <w:webHidden/>
          </w:rPr>
          <w:tab/>
        </w:r>
        <w:r w:rsidR="003D46A5">
          <w:rPr>
            <w:noProof/>
            <w:webHidden/>
          </w:rPr>
          <w:fldChar w:fldCharType="begin"/>
        </w:r>
        <w:r w:rsidR="003D46A5">
          <w:rPr>
            <w:noProof/>
            <w:webHidden/>
          </w:rPr>
          <w:instrText xml:space="preserve"> PAGEREF _Toc54675089 \h </w:instrText>
        </w:r>
        <w:r w:rsidR="003D46A5">
          <w:rPr>
            <w:noProof/>
            <w:webHidden/>
          </w:rPr>
        </w:r>
        <w:r w:rsidR="003D46A5">
          <w:rPr>
            <w:noProof/>
            <w:webHidden/>
          </w:rPr>
          <w:fldChar w:fldCharType="separate"/>
        </w:r>
        <w:r w:rsidR="003D46A5">
          <w:rPr>
            <w:noProof/>
            <w:webHidden/>
          </w:rPr>
          <w:t>47</w:t>
        </w:r>
        <w:r w:rsidR="003D46A5">
          <w:rPr>
            <w:noProof/>
            <w:webHidden/>
          </w:rPr>
          <w:fldChar w:fldCharType="end"/>
        </w:r>
      </w:hyperlink>
    </w:p>
    <w:p w14:paraId="3850F265"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90" w:history="1">
        <w:r w:rsidR="003D46A5" w:rsidRPr="0089771B">
          <w:rPr>
            <w:rStyle w:val="Hyperlink"/>
            <w:noProof/>
          </w:rPr>
          <w:t>7</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4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_Toc54675090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146FEA5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1" w:history="1">
        <w:r w:rsidR="003D46A5" w:rsidRPr="0089771B">
          <w:rPr>
            <w:rStyle w:val="Hyperlink"/>
            <w:noProof/>
            <w14:scene3d>
              <w14:camera w14:prst="orthographicFront"/>
              <w14:lightRig w14:rig="threePt" w14:dir="t">
                <w14:rot w14:lat="0" w14:lon="0" w14:rev="0"/>
              </w14:lightRig>
            </w14:scene3d>
          </w:rPr>
          <w:t>7.1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_Toc54675091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247E5A7C"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2" w:history="1">
        <w:r w:rsidR="003D46A5" w:rsidRPr="0089771B">
          <w:rPr>
            <w:rStyle w:val="Hyperlink"/>
            <w:noProof/>
            <w14:scene3d>
              <w14:camera w14:prst="orthographicFront"/>
              <w14:lightRig w14:rig="threePt" w14:dir="t">
                <w14:rot w14:lat="0" w14:lon="0" w14:rev="0"/>
              </w14:lightRig>
            </w14:scene3d>
          </w:rPr>
          <w:t>7.2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_Toc54675092 \h </w:instrText>
        </w:r>
        <w:r w:rsidR="003D46A5">
          <w:rPr>
            <w:noProof/>
            <w:webHidden/>
          </w:rPr>
        </w:r>
        <w:r w:rsidR="003D46A5">
          <w:rPr>
            <w:noProof/>
            <w:webHidden/>
          </w:rPr>
          <w:fldChar w:fldCharType="separate"/>
        </w:r>
        <w:r w:rsidR="003D46A5">
          <w:rPr>
            <w:noProof/>
            <w:webHidden/>
          </w:rPr>
          <w:t>49</w:t>
        </w:r>
        <w:r w:rsidR="003D46A5">
          <w:rPr>
            <w:noProof/>
            <w:webHidden/>
          </w:rPr>
          <w:fldChar w:fldCharType="end"/>
        </w:r>
      </w:hyperlink>
    </w:p>
    <w:p w14:paraId="1E620E15"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3" w:history="1">
        <w:r w:rsidR="003D46A5" w:rsidRPr="0089771B">
          <w:rPr>
            <w:rStyle w:val="Hyperlink"/>
            <w:noProof/>
            <w14:scene3d>
              <w14:camera w14:prst="orthographicFront"/>
              <w14:lightRig w14:rig="threePt" w14:dir="t">
                <w14:rot w14:lat="0" w14:lon="0" w14:rev="0"/>
              </w14:lightRig>
            </w14:scene3d>
          </w:rPr>
          <w:t>7.3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_Toc54675093 \h </w:instrText>
        </w:r>
        <w:r w:rsidR="003D46A5">
          <w:rPr>
            <w:noProof/>
            <w:webHidden/>
          </w:rPr>
        </w:r>
        <w:r w:rsidR="003D46A5">
          <w:rPr>
            <w:noProof/>
            <w:webHidden/>
          </w:rPr>
          <w:fldChar w:fldCharType="separate"/>
        </w:r>
        <w:r w:rsidR="003D46A5">
          <w:rPr>
            <w:noProof/>
            <w:webHidden/>
          </w:rPr>
          <w:t>50</w:t>
        </w:r>
        <w:r w:rsidR="003D46A5">
          <w:rPr>
            <w:noProof/>
            <w:webHidden/>
          </w:rPr>
          <w:fldChar w:fldCharType="end"/>
        </w:r>
      </w:hyperlink>
    </w:p>
    <w:p w14:paraId="32C2F699"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4" w:history="1">
        <w:r w:rsidR="003D46A5" w:rsidRPr="0089771B">
          <w:rPr>
            <w:rStyle w:val="Hyperlink"/>
            <w:noProof/>
            <w14:scene3d>
              <w14:camera w14:prst="orthographicFront"/>
              <w14:lightRig w14:rig="threePt" w14:dir="t">
                <w14:rot w14:lat="0" w14:lon="0" w14:rev="0"/>
              </w14:lightRig>
            </w14:scene3d>
          </w:rPr>
          <w:t>7.4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_Toc54675094 \h </w:instrText>
        </w:r>
        <w:r w:rsidR="003D46A5">
          <w:rPr>
            <w:noProof/>
            <w:webHidden/>
          </w:rPr>
        </w:r>
        <w:r w:rsidR="003D46A5">
          <w:rPr>
            <w:noProof/>
            <w:webHidden/>
          </w:rPr>
          <w:fldChar w:fldCharType="separate"/>
        </w:r>
        <w:r w:rsidR="003D46A5">
          <w:rPr>
            <w:noProof/>
            <w:webHidden/>
          </w:rPr>
          <w:t>51</w:t>
        </w:r>
        <w:r w:rsidR="003D46A5">
          <w:rPr>
            <w:noProof/>
            <w:webHidden/>
          </w:rPr>
          <w:fldChar w:fldCharType="end"/>
        </w:r>
      </w:hyperlink>
    </w:p>
    <w:p w14:paraId="7C7B238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5" w:history="1">
        <w:r w:rsidR="003D46A5" w:rsidRPr="0089771B">
          <w:rPr>
            <w:rStyle w:val="Hyperlink"/>
            <w:noProof/>
            <w14:scene3d>
              <w14:camera w14:prst="orthographicFront"/>
              <w14:lightRig w14:rig="threePt" w14:dir="t">
                <w14:rot w14:lat="0" w14:lon="0" w14:rev="0"/>
              </w14:lightRig>
            </w14:scene3d>
          </w:rPr>
          <w:t>7.5</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_Toc54675095 \h </w:instrText>
        </w:r>
        <w:r w:rsidR="003D46A5">
          <w:rPr>
            <w:noProof/>
            <w:webHidden/>
          </w:rPr>
        </w:r>
        <w:r w:rsidR="003D46A5">
          <w:rPr>
            <w:noProof/>
            <w:webHidden/>
          </w:rPr>
          <w:fldChar w:fldCharType="separate"/>
        </w:r>
        <w:r w:rsidR="003D46A5">
          <w:rPr>
            <w:noProof/>
            <w:webHidden/>
          </w:rPr>
          <w:t>52</w:t>
        </w:r>
        <w:r w:rsidR="003D46A5">
          <w:rPr>
            <w:noProof/>
            <w:webHidden/>
          </w:rPr>
          <w:fldChar w:fldCharType="end"/>
        </w:r>
      </w:hyperlink>
    </w:p>
    <w:p w14:paraId="1B0F952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6" w:history="1">
        <w:r w:rsidR="003D46A5" w:rsidRPr="0089771B">
          <w:rPr>
            <w:rStyle w:val="Hyperlink"/>
            <w:noProof/>
            <w14:scene3d>
              <w14:camera w14:prst="orthographicFront"/>
              <w14:lightRig w14:rig="threePt" w14:dir="t">
                <w14:rot w14:lat="0" w14:lon="0" w14:rev="0"/>
              </w14:lightRig>
            </w14:scene3d>
          </w:rPr>
          <w:t>7.6</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_Toc54675096 \h </w:instrText>
        </w:r>
        <w:r w:rsidR="003D46A5">
          <w:rPr>
            <w:noProof/>
            <w:webHidden/>
          </w:rPr>
        </w:r>
        <w:r w:rsidR="003D46A5">
          <w:rPr>
            <w:noProof/>
            <w:webHidden/>
          </w:rPr>
          <w:fldChar w:fldCharType="separate"/>
        </w:r>
        <w:r w:rsidR="003D46A5">
          <w:rPr>
            <w:noProof/>
            <w:webHidden/>
          </w:rPr>
          <w:t>53</w:t>
        </w:r>
        <w:r w:rsidR="003D46A5">
          <w:rPr>
            <w:noProof/>
            <w:webHidden/>
          </w:rPr>
          <w:fldChar w:fldCharType="end"/>
        </w:r>
      </w:hyperlink>
    </w:p>
    <w:p w14:paraId="3FD9537B"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7" w:history="1">
        <w:r w:rsidR="003D46A5" w:rsidRPr="0089771B">
          <w:rPr>
            <w:rStyle w:val="Hyperlink"/>
            <w:noProof/>
            <w14:scene3d>
              <w14:camera w14:prst="orthographicFront"/>
              <w14:lightRig w14:rig="threePt" w14:dir="t">
                <w14:rot w14:lat="0" w14:lon="0" w14:rev="0"/>
              </w14:lightRig>
            </w14:scene3d>
          </w:rPr>
          <w:t>7.7</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_Toc54675097 \h </w:instrText>
        </w:r>
        <w:r w:rsidR="003D46A5">
          <w:rPr>
            <w:noProof/>
            <w:webHidden/>
          </w:rPr>
        </w:r>
        <w:r w:rsidR="003D46A5">
          <w:rPr>
            <w:noProof/>
            <w:webHidden/>
          </w:rPr>
          <w:fldChar w:fldCharType="separate"/>
        </w:r>
        <w:r w:rsidR="003D46A5">
          <w:rPr>
            <w:noProof/>
            <w:webHidden/>
          </w:rPr>
          <w:t>54</w:t>
        </w:r>
        <w:r w:rsidR="003D46A5">
          <w:rPr>
            <w:noProof/>
            <w:webHidden/>
          </w:rPr>
          <w:fldChar w:fldCharType="end"/>
        </w:r>
      </w:hyperlink>
    </w:p>
    <w:p w14:paraId="0F646184" w14:textId="77777777" w:rsidR="003D46A5" w:rsidRDefault="00014A5B">
      <w:pPr>
        <w:pStyle w:val="TOC2"/>
        <w:tabs>
          <w:tab w:val="right" w:leader="dot" w:pos="9060"/>
        </w:tabs>
        <w:rPr>
          <w:rFonts w:asciiTheme="minorHAnsi" w:eastAsiaTheme="minorEastAsia" w:hAnsiTheme="minorHAnsi" w:cstheme="minorBidi"/>
          <w:noProof/>
          <w:sz w:val="22"/>
          <w:szCs w:val="22"/>
          <w:lang w:eastAsia="zh-TW"/>
        </w:rPr>
      </w:pPr>
      <w:hyperlink w:anchor="_Toc54675098" w:history="1">
        <w:r w:rsidR="003D46A5" w:rsidRPr="0089771B">
          <w:rPr>
            <w:rStyle w:val="Hyperlink"/>
            <w:noProof/>
            <w14:scene3d>
              <w14:camera w14:prst="orthographicFront"/>
              <w14:lightRig w14:rig="threePt" w14:dir="t">
                <w14:rot w14:lat="0" w14:lon="0" w14:rev="0"/>
              </w14:lightRig>
            </w14:scene3d>
          </w:rPr>
          <w:t>7.8</w:t>
        </w:r>
        <w:r w:rsidR="003D46A5">
          <w:rPr>
            <w:rFonts w:asciiTheme="minorHAnsi" w:eastAsiaTheme="minorEastAsia" w:hAnsiTheme="minorHAnsi" w:cstheme="minorBidi"/>
            <w:noProof/>
            <w:sz w:val="22"/>
            <w:szCs w:val="22"/>
            <w:lang w:eastAsia="zh-TW"/>
          </w:rPr>
          <w:tab/>
        </w:r>
        <w:r w:rsidR="003D46A5" w:rsidRPr="0089771B">
          <w:rPr>
            <w:rStyle w:val="Hyperlink"/>
            <w:noProof/>
          </w:rPr>
          <w:t>Student calendar</w:t>
        </w:r>
        <w:r w:rsidR="003D46A5">
          <w:rPr>
            <w:noProof/>
            <w:webHidden/>
          </w:rPr>
          <w:tab/>
        </w:r>
        <w:r w:rsidR="003D46A5">
          <w:rPr>
            <w:noProof/>
            <w:webHidden/>
          </w:rPr>
          <w:fldChar w:fldCharType="begin"/>
        </w:r>
        <w:r w:rsidR="003D46A5">
          <w:rPr>
            <w:noProof/>
            <w:webHidden/>
          </w:rPr>
          <w:instrText xml:space="preserve"> PAGEREF _Toc54675098 \h </w:instrText>
        </w:r>
        <w:r w:rsidR="003D46A5">
          <w:rPr>
            <w:noProof/>
            <w:webHidden/>
          </w:rPr>
        </w:r>
        <w:r w:rsidR="003D46A5">
          <w:rPr>
            <w:noProof/>
            <w:webHidden/>
          </w:rPr>
          <w:fldChar w:fldCharType="separate"/>
        </w:r>
        <w:r w:rsidR="003D46A5">
          <w:rPr>
            <w:noProof/>
            <w:webHidden/>
          </w:rPr>
          <w:t>55</w:t>
        </w:r>
        <w:r w:rsidR="003D46A5">
          <w:rPr>
            <w:noProof/>
            <w:webHidden/>
          </w:rPr>
          <w:fldChar w:fldCharType="end"/>
        </w:r>
      </w:hyperlink>
    </w:p>
    <w:p w14:paraId="18FDB18A"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099" w:history="1">
        <w:r w:rsidR="003D46A5" w:rsidRPr="0089771B">
          <w:rPr>
            <w:rStyle w:val="Hyperlink"/>
            <w:noProof/>
          </w:rPr>
          <w:t>APPENDIX A: Current Report Layout – Daily Attendance</w:t>
        </w:r>
        <w:r w:rsidR="003D46A5">
          <w:rPr>
            <w:noProof/>
            <w:webHidden/>
          </w:rPr>
          <w:tab/>
        </w:r>
        <w:r w:rsidR="003D46A5">
          <w:rPr>
            <w:noProof/>
            <w:webHidden/>
          </w:rPr>
          <w:fldChar w:fldCharType="begin"/>
        </w:r>
        <w:r w:rsidR="003D46A5">
          <w:rPr>
            <w:noProof/>
            <w:webHidden/>
          </w:rPr>
          <w:instrText xml:space="preserve"> PAGEREF _Toc54675099 \h </w:instrText>
        </w:r>
        <w:r w:rsidR="003D46A5">
          <w:rPr>
            <w:noProof/>
            <w:webHidden/>
          </w:rPr>
        </w:r>
        <w:r w:rsidR="003D46A5">
          <w:rPr>
            <w:noProof/>
            <w:webHidden/>
          </w:rPr>
          <w:fldChar w:fldCharType="separate"/>
        </w:r>
        <w:r w:rsidR="003D46A5">
          <w:rPr>
            <w:noProof/>
            <w:webHidden/>
          </w:rPr>
          <w:t>56</w:t>
        </w:r>
        <w:r w:rsidR="003D46A5">
          <w:rPr>
            <w:noProof/>
            <w:webHidden/>
          </w:rPr>
          <w:fldChar w:fldCharType="end"/>
        </w:r>
      </w:hyperlink>
    </w:p>
    <w:p w14:paraId="5790B188"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100" w:history="1">
        <w:r w:rsidR="003D46A5" w:rsidRPr="0089771B">
          <w:rPr>
            <w:rStyle w:val="Hyperlink"/>
            <w:noProof/>
            <w:lang w:val="fr-FR"/>
          </w:rPr>
          <w:t>APPENDIX B: Wire Frame – Page 1</w:t>
        </w:r>
        <w:r w:rsidR="003D46A5">
          <w:rPr>
            <w:noProof/>
            <w:webHidden/>
          </w:rPr>
          <w:tab/>
        </w:r>
        <w:r w:rsidR="003D46A5">
          <w:rPr>
            <w:noProof/>
            <w:webHidden/>
          </w:rPr>
          <w:fldChar w:fldCharType="begin"/>
        </w:r>
        <w:r w:rsidR="003D46A5">
          <w:rPr>
            <w:noProof/>
            <w:webHidden/>
          </w:rPr>
          <w:instrText xml:space="preserve"> PAGEREF _Toc54675100 \h </w:instrText>
        </w:r>
        <w:r w:rsidR="003D46A5">
          <w:rPr>
            <w:noProof/>
            <w:webHidden/>
          </w:rPr>
        </w:r>
        <w:r w:rsidR="003D46A5">
          <w:rPr>
            <w:noProof/>
            <w:webHidden/>
          </w:rPr>
          <w:fldChar w:fldCharType="separate"/>
        </w:r>
        <w:r w:rsidR="003D46A5">
          <w:rPr>
            <w:noProof/>
            <w:webHidden/>
          </w:rPr>
          <w:t>57</w:t>
        </w:r>
        <w:r w:rsidR="003D46A5">
          <w:rPr>
            <w:noProof/>
            <w:webHidden/>
          </w:rPr>
          <w:fldChar w:fldCharType="end"/>
        </w:r>
      </w:hyperlink>
    </w:p>
    <w:p w14:paraId="64F7834C"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101" w:history="1">
        <w:r w:rsidR="003D46A5" w:rsidRPr="0089771B">
          <w:rPr>
            <w:rStyle w:val="Hyperlink"/>
            <w:noProof/>
            <w:lang w:val="fr-FR"/>
          </w:rPr>
          <w:t>APPENDIX C: Wire Frame – Page 2</w:t>
        </w:r>
        <w:r w:rsidR="003D46A5">
          <w:rPr>
            <w:noProof/>
            <w:webHidden/>
          </w:rPr>
          <w:tab/>
        </w:r>
        <w:r w:rsidR="003D46A5">
          <w:rPr>
            <w:noProof/>
            <w:webHidden/>
          </w:rPr>
          <w:fldChar w:fldCharType="begin"/>
        </w:r>
        <w:r w:rsidR="003D46A5">
          <w:rPr>
            <w:noProof/>
            <w:webHidden/>
          </w:rPr>
          <w:instrText xml:space="preserve"> PAGEREF _Toc54675101 \h </w:instrText>
        </w:r>
        <w:r w:rsidR="003D46A5">
          <w:rPr>
            <w:noProof/>
            <w:webHidden/>
          </w:rPr>
        </w:r>
        <w:r w:rsidR="003D46A5">
          <w:rPr>
            <w:noProof/>
            <w:webHidden/>
          </w:rPr>
          <w:fldChar w:fldCharType="separate"/>
        </w:r>
        <w:r w:rsidR="003D46A5">
          <w:rPr>
            <w:noProof/>
            <w:webHidden/>
          </w:rPr>
          <w:t>58</w:t>
        </w:r>
        <w:r w:rsidR="003D46A5">
          <w:rPr>
            <w:noProof/>
            <w:webHidden/>
          </w:rPr>
          <w:fldChar w:fldCharType="end"/>
        </w:r>
      </w:hyperlink>
    </w:p>
    <w:p w14:paraId="0674F319"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102" w:history="1">
        <w:r w:rsidR="003D46A5" w:rsidRPr="0089771B">
          <w:rPr>
            <w:rStyle w:val="Hyperlink"/>
            <w:noProof/>
            <w:lang w:val="fr-FR"/>
          </w:rPr>
          <w:t>APPENDIX D: Wire Frame – Page 3</w:t>
        </w:r>
        <w:r w:rsidR="003D46A5">
          <w:rPr>
            <w:noProof/>
            <w:webHidden/>
          </w:rPr>
          <w:tab/>
        </w:r>
        <w:r w:rsidR="003D46A5">
          <w:rPr>
            <w:noProof/>
            <w:webHidden/>
          </w:rPr>
          <w:fldChar w:fldCharType="begin"/>
        </w:r>
        <w:r w:rsidR="003D46A5">
          <w:rPr>
            <w:noProof/>
            <w:webHidden/>
          </w:rPr>
          <w:instrText xml:space="preserve"> PAGEREF _Toc54675102 \h </w:instrText>
        </w:r>
        <w:r w:rsidR="003D46A5">
          <w:rPr>
            <w:noProof/>
            <w:webHidden/>
          </w:rPr>
        </w:r>
        <w:r w:rsidR="003D46A5">
          <w:rPr>
            <w:noProof/>
            <w:webHidden/>
          </w:rPr>
          <w:fldChar w:fldCharType="separate"/>
        </w:r>
        <w:r w:rsidR="003D46A5">
          <w:rPr>
            <w:noProof/>
            <w:webHidden/>
          </w:rPr>
          <w:t>59</w:t>
        </w:r>
        <w:r w:rsidR="003D46A5">
          <w:rPr>
            <w:noProof/>
            <w:webHidden/>
          </w:rPr>
          <w:fldChar w:fldCharType="end"/>
        </w:r>
      </w:hyperlink>
    </w:p>
    <w:p w14:paraId="4F9EBC8E" w14:textId="77777777" w:rsidR="003D46A5" w:rsidRDefault="00014A5B">
      <w:pPr>
        <w:pStyle w:val="TOC1"/>
        <w:tabs>
          <w:tab w:val="right" w:leader="dot" w:pos="9060"/>
        </w:tabs>
        <w:rPr>
          <w:rFonts w:asciiTheme="minorHAnsi" w:eastAsiaTheme="minorEastAsia" w:hAnsiTheme="minorHAnsi" w:cstheme="minorBidi"/>
          <w:b w:val="0"/>
          <w:noProof/>
          <w:sz w:val="22"/>
          <w:szCs w:val="22"/>
          <w:lang w:eastAsia="zh-TW"/>
        </w:rPr>
      </w:pPr>
      <w:hyperlink w:anchor="_Toc54675103" w:history="1">
        <w:r w:rsidR="003D46A5" w:rsidRPr="0089771B">
          <w:rPr>
            <w:rStyle w:val="Hyperlink"/>
            <w:noProof/>
            <w:lang w:val="fr-FR"/>
          </w:rPr>
          <w:t>APPENDIX E: Wire Frame – Page 4</w:t>
        </w:r>
        <w:r w:rsidR="003D46A5">
          <w:rPr>
            <w:noProof/>
            <w:webHidden/>
          </w:rPr>
          <w:tab/>
        </w:r>
        <w:r w:rsidR="003D46A5">
          <w:rPr>
            <w:noProof/>
            <w:webHidden/>
          </w:rPr>
          <w:fldChar w:fldCharType="begin"/>
        </w:r>
        <w:r w:rsidR="003D46A5">
          <w:rPr>
            <w:noProof/>
            <w:webHidden/>
          </w:rPr>
          <w:instrText xml:space="preserve"> PAGEREF _Toc54675103 \h </w:instrText>
        </w:r>
        <w:r w:rsidR="003D46A5">
          <w:rPr>
            <w:noProof/>
            <w:webHidden/>
          </w:rPr>
        </w:r>
        <w:r w:rsidR="003D46A5">
          <w:rPr>
            <w:noProof/>
            <w:webHidden/>
          </w:rPr>
          <w:fldChar w:fldCharType="separate"/>
        </w:r>
        <w:r w:rsidR="003D46A5">
          <w:rPr>
            <w:noProof/>
            <w:webHidden/>
          </w:rPr>
          <w:t>60</w:t>
        </w:r>
        <w:r w:rsidR="003D46A5">
          <w:rPr>
            <w:noProof/>
            <w:webHidden/>
          </w:rPr>
          <w:fldChar w:fldCharType="end"/>
        </w:r>
      </w:hyperlink>
    </w:p>
    <w:p w14:paraId="17B46F73" w14:textId="77777777" w:rsidR="00B85A5A" w:rsidRPr="008620AB" w:rsidRDefault="002B317E" w:rsidP="00AA771B">
      <w:pPr>
        <w:pStyle w:val="Heading1"/>
      </w:pPr>
      <w:r>
        <w:rPr>
          <w:sz w:val="24"/>
        </w:rPr>
        <w:fldChar w:fldCharType="end"/>
      </w:r>
      <w:bookmarkStart w:id="3" w:name="_Toc54675041"/>
      <w:r w:rsidR="00580DB5">
        <w:t xml:space="preserve">Background </w:t>
      </w:r>
      <w:r w:rsidR="00B85A5A" w:rsidRPr="008620AB">
        <w:t>Introduction</w:t>
      </w:r>
      <w:bookmarkEnd w:id="3"/>
    </w:p>
    <w:p w14:paraId="00245CC8" w14:textId="77777777" w:rsidR="00171F55" w:rsidRDefault="00D211A2" w:rsidP="00171F55">
      <w:r w:rsidRPr="00574393">
        <w:rPr>
          <w:noProof/>
        </w:rPr>
        <w:t xml:space="preserve">The </w:t>
      </w:r>
      <w:r w:rsidR="00D2560A">
        <w:t>School Online Reporting Dashboard</w:t>
      </w:r>
      <w:r w:rsidR="00C46D5D">
        <w:t xml:space="preserve"> </w:t>
      </w:r>
      <w:r w:rsidR="00171F55">
        <w:rPr>
          <w:noProof/>
        </w:rPr>
        <w:t>(</w:t>
      </w:r>
      <w:r w:rsidR="00E75EAC">
        <w:rPr>
          <w:noProof/>
        </w:rPr>
        <w:t>S</w:t>
      </w:r>
      <w:r w:rsidR="00D2560A">
        <w:rPr>
          <w:noProof/>
        </w:rPr>
        <w:t>ORD</w:t>
      </w:r>
      <w:r w:rsidR="00574393">
        <w:rPr>
          <w:noProof/>
        </w:rPr>
        <w:t>)</w:t>
      </w:r>
      <w:r w:rsidRPr="00574393">
        <w:rPr>
          <w:noProof/>
        </w:rPr>
        <w:t xml:space="preserve"> project</w:t>
      </w:r>
      <w:r w:rsidR="00F12AA8" w:rsidRPr="00574393">
        <w:rPr>
          <w:noProof/>
        </w:rPr>
        <w:t xml:space="preserve"> </w:t>
      </w:r>
      <w:r w:rsidR="00574393">
        <w:rPr>
          <w:noProof/>
        </w:rPr>
        <w:t>was intiated to provide a replacement reporting system</w:t>
      </w:r>
      <w:r w:rsidR="00D94EDC">
        <w:rPr>
          <w:noProof/>
        </w:rPr>
        <w:t xml:space="preserve"> for </w:t>
      </w:r>
      <w:r w:rsidR="00D94EDC">
        <w:t>the existing school data profile information, school headline indicators and elements of the existing OneSchool performance dashboards</w:t>
      </w:r>
      <w:r w:rsidR="00194469">
        <w:t>.</w:t>
      </w:r>
      <w:r w:rsidR="000B265E">
        <w:t xml:space="preserve"> </w:t>
      </w:r>
      <w:r w:rsidR="00D94EDC">
        <w:rPr>
          <w:noProof/>
        </w:rPr>
        <w:t xml:space="preserve"> </w:t>
      </w:r>
      <w:r w:rsidR="00171F55">
        <w:rPr>
          <w:noProof/>
        </w:rPr>
        <w:t xml:space="preserve"> The project </w:t>
      </w:r>
      <w:r w:rsidR="00171F55">
        <w:t>was established to deliver a platform that enables users to access the existing School Data and corresponding information within an online and interactive environment.</w:t>
      </w:r>
    </w:p>
    <w:p w14:paraId="0E081B82" w14:textId="77777777" w:rsidR="00574393" w:rsidRPr="00D33193" w:rsidRDefault="00580DB5" w:rsidP="00987061">
      <w:pPr>
        <w:pStyle w:val="Heading2"/>
      </w:pPr>
      <w:bookmarkStart w:id="4" w:name="_Toc54675042"/>
      <w:r>
        <w:t xml:space="preserve">Document </w:t>
      </w:r>
      <w:r w:rsidR="00171F55" w:rsidRPr="00D33193">
        <w:t>Purpose</w:t>
      </w:r>
      <w:bookmarkEnd w:id="4"/>
    </w:p>
    <w:p w14:paraId="6813FC34" w14:textId="77777777" w:rsidR="00171F55" w:rsidRDefault="00171F55" w:rsidP="00171F55">
      <w:pPr>
        <w:rPr>
          <w:noProof/>
        </w:rPr>
      </w:pPr>
      <w:r>
        <w:rPr>
          <w:noProof/>
        </w:rPr>
        <w:t xml:space="preserve">The purpose of this document is to present a clear definition of the functional requirements of each </w:t>
      </w:r>
      <w:r w:rsidR="00E75EAC">
        <w:rPr>
          <w:noProof/>
        </w:rPr>
        <w:t>S</w:t>
      </w:r>
      <w:r w:rsidR="00D2560A">
        <w:rPr>
          <w:noProof/>
        </w:rPr>
        <w:t>OR</w:t>
      </w:r>
      <w:r w:rsidR="00E75EAC">
        <w:rPr>
          <w:noProof/>
        </w:rPr>
        <w:t>D</w:t>
      </w:r>
      <w:r w:rsidR="00D94EDC">
        <w:rPr>
          <w:noProof/>
        </w:rPr>
        <w:t xml:space="preserve"> </w:t>
      </w:r>
      <w:r w:rsidR="00580DB5">
        <w:rPr>
          <w:noProof/>
        </w:rPr>
        <w:t>report developed</w:t>
      </w:r>
      <w:r>
        <w:rPr>
          <w:noProof/>
        </w:rPr>
        <w:t>.</w:t>
      </w:r>
      <w:r w:rsidR="004D3AD4">
        <w:rPr>
          <w:noProof/>
        </w:rPr>
        <w:t xml:space="preserve">  </w:t>
      </w:r>
    </w:p>
    <w:p w14:paraId="61BF4504" w14:textId="77777777" w:rsidR="00171F55" w:rsidRPr="00D33193" w:rsidRDefault="00171F55" w:rsidP="00987061">
      <w:pPr>
        <w:pStyle w:val="Heading2"/>
      </w:pPr>
      <w:bookmarkStart w:id="5" w:name="_Toc54675043"/>
      <w:r w:rsidRPr="00D33193">
        <w:t>Document Structure</w:t>
      </w:r>
      <w:bookmarkEnd w:id="5"/>
    </w:p>
    <w:p w14:paraId="01C78C9D" w14:textId="77777777" w:rsidR="008028A2" w:rsidRDefault="00171F55" w:rsidP="00171F55">
      <w:pPr>
        <w:rPr>
          <w:noProof/>
        </w:rPr>
      </w:pPr>
      <w:r>
        <w:rPr>
          <w:noProof/>
        </w:rPr>
        <w:t xml:space="preserve">This document </w:t>
      </w:r>
      <w:r w:rsidR="007407E7">
        <w:rPr>
          <w:noProof/>
        </w:rPr>
        <w:t>is</w:t>
      </w:r>
      <w:r w:rsidR="002A242B">
        <w:rPr>
          <w:noProof/>
        </w:rPr>
        <w:t xml:space="preserve"> a living document and is</w:t>
      </w:r>
      <w:r w:rsidR="007407E7">
        <w:rPr>
          <w:noProof/>
        </w:rPr>
        <w:t xml:space="preserve"> intended to evolve over the life </w:t>
      </w:r>
      <w:r w:rsidR="00580DB5">
        <w:rPr>
          <w:noProof/>
        </w:rPr>
        <w:t xml:space="preserve">of the </w:t>
      </w:r>
      <w:r w:rsidR="00E75EAC">
        <w:rPr>
          <w:noProof/>
        </w:rPr>
        <w:t>S</w:t>
      </w:r>
      <w:r w:rsidR="00D2560A">
        <w:rPr>
          <w:noProof/>
        </w:rPr>
        <w:t>OR</w:t>
      </w:r>
      <w:r w:rsidR="00E75EAC">
        <w:rPr>
          <w:noProof/>
        </w:rPr>
        <w:t>D</w:t>
      </w:r>
      <w:r w:rsidR="00D94EDC">
        <w:rPr>
          <w:noProof/>
        </w:rPr>
        <w:t xml:space="preserve"> </w:t>
      </w:r>
      <w:r w:rsidR="007407E7">
        <w:rPr>
          <w:noProof/>
        </w:rPr>
        <w:t xml:space="preserve">project. </w:t>
      </w:r>
    </w:p>
    <w:p w14:paraId="5F6A1490" w14:textId="77777777" w:rsidR="00827B2E" w:rsidRDefault="007407E7" w:rsidP="00171F55">
      <w:pPr>
        <w:rPr>
          <w:noProof/>
        </w:rPr>
      </w:pPr>
      <w:r>
        <w:rPr>
          <w:noProof/>
        </w:rPr>
        <w:t xml:space="preserve">As </w:t>
      </w:r>
      <w:r w:rsidR="008028A2">
        <w:rPr>
          <w:noProof/>
        </w:rPr>
        <w:t xml:space="preserve">the </w:t>
      </w:r>
      <w:r w:rsidR="00D2560A">
        <w:rPr>
          <w:noProof/>
        </w:rPr>
        <w:t xml:space="preserve">SORD </w:t>
      </w:r>
      <w:r w:rsidR="008028A2">
        <w:rPr>
          <w:noProof/>
        </w:rPr>
        <w:t xml:space="preserve">project progresses through its Product Roadmap, </w:t>
      </w:r>
      <w:r>
        <w:rPr>
          <w:noProof/>
        </w:rPr>
        <w:t xml:space="preserve">each new version delivers additional </w:t>
      </w:r>
      <w:r w:rsidR="00827B2E">
        <w:rPr>
          <w:noProof/>
        </w:rPr>
        <w:t xml:space="preserve">dashboard </w:t>
      </w:r>
      <w:r>
        <w:rPr>
          <w:noProof/>
        </w:rPr>
        <w:t>report</w:t>
      </w:r>
      <w:r w:rsidR="00827B2E">
        <w:rPr>
          <w:noProof/>
        </w:rPr>
        <w:t>s</w:t>
      </w:r>
      <w:r>
        <w:rPr>
          <w:noProof/>
        </w:rPr>
        <w:t xml:space="preserve"> using different data sets. </w:t>
      </w:r>
      <w:r w:rsidR="00827B2E">
        <w:rPr>
          <w:noProof/>
        </w:rPr>
        <w:t xml:space="preserve"> With each new </w:t>
      </w:r>
      <w:r w:rsidR="009F4E37">
        <w:rPr>
          <w:noProof/>
        </w:rPr>
        <w:t>report</w:t>
      </w:r>
      <w:r w:rsidR="00827B2E">
        <w:rPr>
          <w:noProof/>
        </w:rPr>
        <w:t xml:space="preserve">, a functional specification should be completed. If any </w:t>
      </w:r>
      <w:r w:rsidR="009F4E37">
        <w:rPr>
          <w:noProof/>
        </w:rPr>
        <w:t>report</w:t>
      </w:r>
      <w:r w:rsidR="00827B2E">
        <w:rPr>
          <w:noProof/>
        </w:rPr>
        <w:t>s need to be modified due to report maturity and/or design changes, this document should be adjusted with justfication placed in the ‘visualisation context and design considerations’.</w:t>
      </w:r>
    </w:p>
    <w:p w14:paraId="03A3B4A1" w14:textId="77777777" w:rsidR="006D1D32" w:rsidRPr="00171F55" w:rsidRDefault="008028A2" w:rsidP="00171F55">
      <w:pPr>
        <w:rPr>
          <w:noProof/>
        </w:rPr>
      </w:pPr>
      <w:r>
        <w:rPr>
          <w:noProof/>
        </w:rPr>
        <w:t>Any additional Business Glossary items should also be added as required.</w:t>
      </w:r>
    </w:p>
    <w:p w14:paraId="3A554693" w14:textId="77777777" w:rsidR="00C80B3B" w:rsidRPr="00C80B3B" w:rsidRDefault="00C80B3B" w:rsidP="00C80B3B">
      <w:pPr>
        <w:pStyle w:val="Heading1"/>
      </w:pPr>
      <w:bookmarkStart w:id="6" w:name="_Toc51935153"/>
      <w:bookmarkStart w:id="7" w:name="_Toc54675044"/>
      <w:r>
        <w:lastRenderedPageBreak/>
        <w:t>Business Rules</w:t>
      </w:r>
      <w:bookmarkEnd w:id="6"/>
      <w:bookmarkEnd w:id="7"/>
    </w:p>
    <w:p w14:paraId="7481572E" w14:textId="77777777" w:rsidR="00C80B3B" w:rsidRDefault="00C360D8" w:rsidP="005E4178">
      <w:pPr>
        <w:pStyle w:val="Heading2"/>
      </w:pPr>
      <w:bookmarkStart w:id="8" w:name="_Toc51935154"/>
      <w:bookmarkStart w:id="9" w:name="_Toc54675045"/>
      <w:r>
        <w:t>A</w:t>
      </w:r>
      <w:r w:rsidR="00C80B3B">
        <w:t>pplied business rules</w:t>
      </w:r>
      <w:bookmarkEnd w:id="8"/>
      <w:bookmarkEnd w:id="9"/>
    </w:p>
    <w:p w14:paraId="20FA817D" w14:textId="77777777" w:rsidR="00C360D8" w:rsidRDefault="00C80B3B" w:rsidP="00C360D8">
      <w:r>
        <w:t xml:space="preserve">The </w:t>
      </w:r>
      <w:r w:rsidR="005A5E5A">
        <w:t xml:space="preserve">current </w:t>
      </w:r>
      <w:r>
        <w:t>source of attendance information is OSCR which is a warehouse designe</w:t>
      </w:r>
      <w:r w:rsidR="00C360D8">
        <w:t>d to support reporting from One</w:t>
      </w:r>
      <w:r>
        <w:t>School</w:t>
      </w:r>
      <w:r w:rsidR="00C360D8">
        <w:t xml:space="preserve">. </w:t>
      </w:r>
      <w:r w:rsidR="005E3965">
        <w:t>However, t</w:t>
      </w:r>
      <w:r w:rsidR="003011BF">
        <w:t xml:space="preserve">he daily attendance data </w:t>
      </w:r>
      <w:r w:rsidR="00483A90">
        <w:t xml:space="preserve">for this dashboard </w:t>
      </w:r>
      <w:r w:rsidR="003011BF">
        <w:t xml:space="preserve">will be sourced from OSLP </w:t>
      </w:r>
      <w:r w:rsidR="005A5E5A">
        <w:t xml:space="preserve">transactional </w:t>
      </w:r>
      <w:r w:rsidR="003011BF">
        <w:t>database. The existing daily attendance cube was reversed engineered to list all the tables and business rules as it would have been applied in OSLP.</w:t>
      </w:r>
      <w:r w:rsidR="00D01C48">
        <w:t xml:space="preserve"> Student attendance is not stored in OneSchool. Instead, it is derived from </w:t>
      </w:r>
      <w:r w:rsidR="00941620">
        <w:t>a school day calendar</w:t>
      </w:r>
      <w:r w:rsidR="00D01C48">
        <w:t xml:space="preserve"> and </w:t>
      </w:r>
      <w:r w:rsidR="00986622">
        <w:t xml:space="preserve">student </w:t>
      </w:r>
      <w:r w:rsidR="00D01C48">
        <w:t>absences.</w:t>
      </w:r>
      <w:r w:rsidR="00986622">
        <w:t xml:space="preserve"> </w:t>
      </w:r>
      <w:r w:rsidR="00D01C48">
        <w:t xml:space="preserve"> </w:t>
      </w:r>
      <w:r w:rsidR="00986622" w:rsidRPr="00986622">
        <w:t>It’s assumed a student has attended if it’s a school day, is enrolled and is not absent</w:t>
      </w:r>
      <w:r w:rsidR="00986622">
        <w:t>.</w:t>
      </w:r>
    </w:p>
    <w:p w14:paraId="454662F7" w14:textId="77777777" w:rsidR="00C80B3B" w:rsidRDefault="00C80B3B" w:rsidP="00C360D8">
      <w:pPr>
        <w:pStyle w:val="ListParagraph"/>
        <w:numPr>
          <w:ilvl w:val="0"/>
          <w:numId w:val="27"/>
        </w:numPr>
      </w:pPr>
      <w:r>
        <w:t>Attendance/Absence count only on school days</w:t>
      </w:r>
    </w:p>
    <w:p w14:paraId="384F6D4E" w14:textId="77777777" w:rsidR="00C80B3B" w:rsidRDefault="005A5E5A" w:rsidP="00C80B3B">
      <w:pPr>
        <w:pStyle w:val="ListParagraph"/>
        <w:numPr>
          <w:ilvl w:val="0"/>
          <w:numId w:val="27"/>
        </w:numPr>
      </w:pPr>
      <w:r>
        <w:t>Students with future enrolment</w:t>
      </w:r>
      <w:r w:rsidR="00B97384">
        <w:t>s are</w:t>
      </w:r>
      <w:r>
        <w:t xml:space="preserve"> excluded from the results</w:t>
      </w:r>
    </w:p>
    <w:p w14:paraId="5A211F6D" w14:textId="77777777" w:rsidR="00010DAC" w:rsidRDefault="00010DAC" w:rsidP="00C80B3B">
      <w:pPr>
        <w:pStyle w:val="ListParagraph"/>
        <w:numPr>
          <w:ilvl w:val="0"/>
          <w:numId w:val="27"/>
        </w:numPr>
      </w:pPr>
      <w:r>
        <w:t>Student who have changed schools must retain their attendance at their previous schools</w:t>
      </w:r>
    </w:p>
    <w:p w14:paraId="43BF8D7C" w14:textId="77777777" w:rsidR="00C80B3B" w:rsidRDefault="00C80B3B" w:rsidP="00C80B3B">
      <w:pPr>
        <w:pStyle w:val="ListParagraph"/>
        <w:numPr>
          <w:ilvl w:val="0"/>
          <w:numId w:val="27"/>
        </w:numPr>
      </w:pPr>
      <w:r>
        <w:t>Only students with enrolment status of ‘full-time’ are included in attendance rate calculation</w:t>
      </w:r>
    </w:p>
    <w:p w14:paraId="26A3B5AD" w14:textId="77777777" w:rsidR="00963BB7" w:rsidRDefault="00ED5A99" w:rsidP="00C80B3B">
      <w:pPr>
        <w:pStyle w:val="ListParagraph"/>
        <w:numPr>
          <w:ilvl w:val="0"/>
          <w:numId w:val="27"/>
        </w:numPr>
      </w:pPr>
      <w:r>
        <w:t xml:space="preserve">Attendance rates are calculated only when </w:t>
      </w:r>
      <w:r w:rsidR="00A31ABD">
        <w:t>a</w:t>
      </w:r>
      <w:r>
        <w:t xml:space="preserve"> student</w:t>
      </w:r>
      <w:r w:rsidR="00A31ABD">
        <w:t>’s</w:t>
      </w:r>
      <w:r>
        <w:t xml:space="preserve"> enrolment date has lapsed</w:t>
      </w:r>
    </w:p>
    <w:p w14:paraId="717D6957" w14:textId="77777777" w:rsidR="00C03419" w:rsidRDefault="00C03419" w:rsidP="00C80B3B">
      <w:pPr>
        <w:pStyle w:val="ListParagraph"/>
        <w:numPr>
          <w:ilvl w:val="0"/>
          <w:numId w:val="27"/>
        </w:numPr>
      </w:pPr>
      <w:r>
        <w:t>Year 10, 11 and 12 students have a different term 4 end date and is calculated differently</w:t>
      </w:r>
    </w:p>
    <w:p w14:paraId="733F10FC" w14:textId="77777777" w:rsidR="00C80B3B" w:rsidRDefault="00C80B3B" w:rsidP="00C80B3B">
      <w:pPr>
        <w:pStyle w:val="ListParagraph"/>
        <w:numPr>
          <w:ilvl w:val="0"/>
          <w:numId w:val="27"/>
        </w:numPr>
      </w:pPr>
      <w:r>
        <w:t>Hospital schools are excluded from corporate attendance reporting</w:t>
      </w:r>
    </w:p>
    <w:p w14:paraId="557B806B" w14:textId="77777777" w:rsidR="00C80B3B" w:rsidRPr="003A547E" w:rsidRDefault="00C80B3B" w:rsidP="00C80B3B">
      <w:pPr>
        <w:pStyle w:val="ListParagraph"/>
        <w:numPr>
          <w:ilvl w:val="0"/>
          <w:numId w:val="27"/>
        </w:numPr>
      </w:pPr>
      <w:r>
        <w:t>Students at youth engagement hubs are excluded from corporate attendance reporting</w:t>
      </w:r>
      <w:r>
        <w:br/>
      </w:r>
    </w:p>
    <w:p w14:paraId="7DFA5FDC" w14:textId="77777777" w:rsidR="00C80B3B" w:rsidRDefault="00C80B3B" w:rsidP="005E4178">
      <w:pPr>
        <w:pStyle w:val="Heading2"/>
      </w:pPr>
      <w:bookmarkStart w:id="10" w:name="_Toc51935155"/>
      <w:bookmarkStart w:id="11" w:name="_Toc54675046"/>
      <w:r>
        <w:t>Part of Day Codes</w:t>
      </w:r>
      <w:bookmarkEnd w:id="10"/>
      <w:bookmarkEnd w:id="11"/>
    </w:p>
    <w:p w14:paraId="093C76B5" w14:textId="77777777" w:rsidR="00C80B3B" w:rsidRDefault="00C80B3B" w:rsidP="00C80B3B">
      <w:pPr>
        <w:keepLines w:val="0"/>
        <w:spacing w:after="240" w:line="240" w:lineRule="auto"/>
        <w:rPr>
          <w:rFonts w:cs="Calibri"/>
          <w:color w:val="333333"/>
          <w:szCs w:val="22"/>
          <w:lang w:eastAsia="zh-CN"/>
        </w:rPr>
      </w:pPr>
      <w:r>
        <w:rPr>
          <w:rFonts w:cs="Calibri"/>
          <w:color w:val="333333"/>
          <w:szCs w:val="22"/>
          <w:lang w:eastAsia="zh-CN"/>
        </w:rPr>
        <w:t>Students can be absent for full (1.0) or part (0.5) of the day. Below outlines the Absence types, codes and descriptions.</w:t>
      </w:r>
    </w:p>
    <w:tbl>
      <w:tblPr>
        <w:tblStyle w:val="GridTable4-Accent5"/>
        <w:tblW w:w="0" w:type="auto"/>
        <w:tblLook w:val="04A0" w:firstRow="1" w:lastRow="0" w:firstColumn="1" w:lastColumn="0" w:noHBand="0" w:noVBand="1"/>
      </w:tblPr>
      <w:tblGrid>
        <w:gridCol w:w="1382"/>
        <w:gridCol w:w="693"/>
        <w:gridCol w:w="1181"/>
        <w:gridCol w:w="5804"/>
      </w:tblGrid>
      <w:tr w:rsidR="00C80B3B" w14:paraId="5180DA14" w14:textId="77777777" w:rsidTr="00CC4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FA2B3ED" w14:textId="77777777" w:rsidR="00C80B3B" w:rsidRPr="005A331A" w:rsidRDefault="00C80B3B" w:rsidP="00CC4A29">
            <w:pPr>
              <w:keepLines w:val="0"/>
              <w:spacing w:after="240" w:line="240" w:lineRule="auto"/>
              <w:jc w:val="center"/>
              <w:rPr>
                <w:rFonts w:cs="Calibri"/>
                <w:sz w:val="20"/>
                <w:szCs w:val="20"/>
                <w:lang w:eastAsia="zh-CN"/>
              </w:rPr>
            </w:pPr>
            <w:r w:rsidRPr="005A331A">
              <w:rPr>
                <w:rFonts w:cs="Calibri"/>
                <w:sz w:val="20"/>
                <w:szCs w:val="20"/>
                <w:lang w:eastAsia="zh-CN"/>
              </w:rPr>
              <w:t>Type of Absence</w:t>
            </w:r>
          </w:p>
        </w:tc>
        <w:tc>
          <w:tcPr>
            <w:tcW w:w="693" w:type="dxa"/>
          </w:tcPr>
          <w:p w14:paraId="4FDD7173" w14:textId="77777777" w:rsidR="00C80B3B" w:rsidRPr="005A331A" w:rsidRDefault="00C80B3B" w:rsidP="00CC4A29">
            <w:pPr>
              <w:keepLines w:val="0"/>
              <w:spacing w:after="240" w:line="24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Code</w:t>
            </w:r>
          </w:p>
        </w:tc>
        <w:tc>
          <w:tcPr>
            <w:tcW w:w="1181" w:type="dxa"/>
          </w:tcPr>
          <w:p w14:paraId="7D562769" w14:textId="77777777" w:rsidR="00C80B3B" w:rsidRPr="005A331A" w:rsidRDefault="00C80B3B" w:rsidP="00CC4A29">
            <w:pPr>
              <w:keepLines w:val="0"/>
              <w:spacing w:after="240" w:line="24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Day Penalty</w:t>
            </w:r>
          </w:p>
        </w:tc>
        <w:tc>
          <w:tcPr>
            <w:tcW w:w="5804" w:type="dxa"/>
          </w:tcPr>
          <w:p w14:paraId="6D32D0CA" w14:textId="77777777" w:rsidR="00C80B3B" w:rsidRPr="005A331A" w:rsidRDefault="00C80B3B" w:rsidP="00CC4A29">
            <w:pPr>
              <w:keepLines w:val="0"/>
              <w:spacing w:after="240" w:line="24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Explanatory notes</w:t>
            </w:r>
          </w:p>
        </w:tc>
      </w:tr>
      <w:tr w:rsidR="00C80B3B" w14:paraId="2F085EA1"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73B257A"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Entire day</w:t>
            </w:r>
          </w:p>
        </w:tc>
        <w:tc>
          <w:tcPr>
            <w:tcW w:w="693" w:type="dxa"/>
          </w:tcPr>
          <w:p w14:paraId="1319AEF6"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A</w:t>
            </w:r>
          </w:p>
        </w:tc>
        <w:tc>
          <w:tcPr>
            <w:tcW w:w="1181" w:type="dxa"/>
          </w:tcPr>
          <w:p w14:paraId="5B59CD96"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1</w:t>
            </w:r>
          </w:p>
        </w:tc>
        <w:tc>
          <w:tcPr>
            <w:tcW w:w="5804" w:type="dxa"/>
          </w:tcPr>
          <w:p w14:paraId="1F30D281"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was absent the entire day.</w:t>
            </w:r>
          </w:p>
        </w:tc>
      </w:tr>
      <w:tr w:rsidR="00C80B3B" w14:paraId="62735A18" w14:textId="77777777" w:rsidTr="00CC4A29">
        <w:tc>
          <w:tcPr>
            <w:cnfStyle w:val="001000000000" w:firstRow="0" w:lastRow="0" w:firstColumn="1" w:lastColumn="0" w:oddVBand="0" w:evenVBand="0" w:oddHBand="0" w:evenHBand="0" w:firstRowFirstColumn="0" w:firstRowLastColumn="0" w:lastRowFirstColumn="0" w:lastRowLastColumn="0"/>
            <w:tcW w:w="1382" w:type="dxa"/>
          </w:tcPr>
          <w:p w14:paraId="6F231011"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Early (no penalty)</w:t>
            </w:r>
          </w:p>
        </w:tc>
        <w:tc>
          <w:tcPr>
            <w:tcW w:w="693" w:type="dxa"/>
          </w:tcPr>
          <w:p w14:paraId="2F2C4441" w14:textId="77777777" w:rsidR="00C80B3B" w:rsidRPr="005A331A" w:rsidRDefault="00C80B3B" w:rsidP="00CC4A29">
            <w:pPr>
              <w:keepLines w:val="0"/>
              <w:spacing w:after="24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E</w:t>
            </w:r>
          </w:p>
        </w:tc>
        <w:tc>
          <w:tcPr>
            <w:tcW w:w="1181" w:type="dxa"/>
          </w:tcPr>
          <w:p w14:paraId="504330A1" w14:textId="77777777" w:rsidR="00C80B3B" w:rsidRPr="005A331A" w:rsidRDefault="00C80B3B" w:rsidP="00CC4A29">
            <w:pPr>
              <w:keepLines w:val="0"/>
              <w:spacing w:after="24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0</w:t>
            </w:r>
          </w:p>
        </w:tc>
        <w:tc>
          <w:tcPr>
            <w:tcW w:w="5804" w:type="dxa"/>
          </w:tcPr>
          <w:p w14:paraId="3CAD611D"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left early, but within the final 2 hours of scheduled schooling. This will not count as an afternoon/half day absence. If the student left earlier than 2 hours prior to end of school day, this will count as an afternoon day absence (see “P” code)</w:t>
            </w:r>
          </w:p>
        </w:tc>
      </w:tr>
      <w:tr w:rsidR="00C80B3B" w14:paraId="781BA135"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7E542C46"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Late (no penalty)</w:t>
            </w:r>
          </w:p>
        </w:tc>
        <w:tc>
          <w:tcPr>
            <w:tcW w:w="693" w:type="dxa"/>
          </w:tcPr>
          <w:p w14:paraId="7E33664C"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L</w:t>
            </w:r>
          </w:p>
        </w:tc>
        <w:tc>
          <w:tcPr>
            <w:tcW w:w="1181" w:type="dxa"/>
          </w:tcPr>
          <w:p w14:paraId="14E86EF8"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0</w:t>
            </w:r>
          </w:p>
        </w:tc>
        <w:tc>
          <w:tcPr>
            <w:tcW w:w="5804" w:type="dxa"/>
          </w:tcPr>
          <w:p w14:paraId="33F5CF3A"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arrived late, but within 2 hours of scheduled schooling. This will not count as a morning/half day absence. If the student arrived after the first 2 hours of the scheduled school day, this will count as a morning/half day absence (see “M” code).</w:t>
            </w:r>
          </w:p>
        </w:tc>
      </w:tr>
      <w:tr w:rsidR="00C80B3B" w14:paraId="5E2E18BF" w14:textId="77777777" w:rsidTr="00CC4A29">
        <w:tc>
          <w:tcPr>
            <w:cnfStyle w:val="001000000000" w:firstRow="0" w:lastRow="0" w:firstColumn="1" w:lastColumn="0" w:oddVBand="0" w:evenVBand="0" w:oddHBand="0" w:evenHBand="0" w:firstRowFirstColumn="0" w:firstRowLastColumn="0" w:lastRowFirstColumn="0" w:lastRowLastColumn="0"/>
            <w:tcW w:w="1382" w:type="dxa"/>
          </w:tcPr>
          <w:p w14:paraId="570476D9"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Morning</w:t>
            </w:r>
          </w:p>
        </w:tc>
        <w:tc>
          <w:tcPr>
            <w:tcW w:w="693" w:type="dxa"/>
          </w:tcPr>
          <w:p w14:paraId="615041C4" w14:textId="77777777" w:rsidR="00C80B3B" w:rsidRPr="005A331A" w:rsidRDefault="00C80B3B" w:rsidP="00CC4A29">
            <w:pPr>
              <w:keepLines w:val="0"/>
              <w:spacing w:after="24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M</w:t>
            </w:r>
          </w:p>
        </w:tc>
        <w:tc>
          <w:tcPr>
            <w:tcW w:w="1181" w:type="dxa"/>
          </w:tcPr>
          <w:p w14:paraId="5EF7DB5C" w14:textId="77777777" w:rsidR="00C80B3B" w:rsidRPr="005A331A" w:rsidRDefault="00C80B3B" w:rsidP="00CC4A29">
            <w:pPr>
              <w:keepLines w:val="0"/>
              <w:spacing w:after="24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0.5</w:t>
            </w:r>
          </w:p>
        </w:tc>
        <w:tc>
          <w:tcPr>
            <w:tcW w:w="5804" w:type="dxa"/>
          </w:tcPr>
          <w:p w14:paraId="65A74C7C"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was absent for the morning. This will count as a half day absence.</w:t>
            </w:r>
          </w:p>
        </w:tc>
      </w:tr>
      <w:tr w:rsidR="00C80B3B" w14:paraId="392B16D9"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9784037"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Late</w:t>
            </w:r>
          </w:p>
        </w:tc>
        <w:tc>
          <w:tcPr>
            <w:tcW w:w="693" w:type="dxa"/>
          </w:tcPr>
          <w:p w14:paraId="054435E2"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P</w:t>
            </w:r>
          </w:p>
        </w:tc>
        <w:tc>
          <w:tcPr>
            <w:tcW w:w="1181" w:type="dxa"/>
          </w:tcPr>
          <w:p w14:paraId="24D3BF8C" w14:textId="77777777" w:rsidR="00C80B3B" w:rsidRPr="005A331A" w:rsidRDefault="00C80B3B" w:rsidP="00CC4A29">
            <w:pPr>
              <w:keepLines w:val="0"/>
              <w:spacing w:after="24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0.5</w:t>
            </w:r>
          </w:p>
        </w:tc>
        <w:tc>
          <w:tcPr>
            <w:tcW w:w="5804" w:type="dxa"/>
          </w:tcPr>
          <w:p w14:paraId="6A682A49"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was absent during the afternoon. This will count as a half day absence.</w:t>
            </w:r>
          </w:p>
        </w:tc>
      </w:tr>
    </w:tbl>
    <w:p w14:paraId="451864FD" w14:textId="77777777" w:rsidR="00C80B3B" w:rsidRDefault="00C80B3B" w:rsidP="00C80B3B">
      <w:pPr>
        <w:keepLines w:val="0"/>
        <w:spacing w:after="240" w:line="240" w:lineRule="auto"/>
        <w:rPr>
          <w:rFonts w:cs="Calibri"/>
          <w:color w:val="333333"/>
          <w:szCs w:val="22"/>
          <w:lang w:eastAsia="zh-CN"/>
        </w:rPr>
      </w:pPr>
    </w:p>
    <w:p w14:paraId="53E715CD" w14:textId="77777777" w:rsidR="00C80B3B" w:rsidRDefault="00C80B3B" w:rsidP="005E4178">
      <w:pPr>
        <w:pStyle w:val="Heading2"/>
      </w:pPr>
      <w:bookmarkStart w:id="12" w:name="_Toc51935156"/>
      <w:bookmarkStart w:id="13" w:name="_Toc54675047"/>
      <w:r>
        <w:t>Absence Reason Codes</w:t>
      </w:r>
      <w:bookmarkEnd w:id="12"/>
      <w:bookmarkEnd w:id="13"/>
    </w:p>
    <w:p w14:paraId="633C35C8" w14:textId="77777777" w:rsidR="00C80B3B" w:rsidRDefault="00C80B3B" w:rsidP="00C80B3B">
      <w:pPr>
        <w:keepLines w:val="0"/>
        <w:spacing w:after="240" w:line="240" w:lineRule="auto"/>
        <w:rPr>
          <w:rFonts w:cs="Calibri"/>
          <w:color w:val="333333"/>
          <w:szCs w:val="22"/>
          <w:lang w:eastAsia="zh-CN"/>
        </w:rPr>
      </w:pPr>
      <w:r>
        <w:rPr>
          <w:rFonts w:cs="Calibri"/>
          <w:color w:val="333333"/>
          <w:szCs w:val="22"/>
          <w:lang w:eastAsia="zh-CN"/>
        </w:rPr>
        <w:t>Students can be ‘not in school’ but not counted as an absence penalty depending on the reason. For example, a student may be doing a school activity not at school (like Biology camp), even thought the student is not attending the school they are no classed as ‘absent’ and therefore to do not get a part-day or full-day penalty (refer 3.9.1). Below are the list of Absent reason codes with their description and if they are counted as an absence yes or no:</w:t>
      </w:r>
    </w:p>
    <w:p w14:paraId="17E83178" w14:textId="77777777" w:rsidR="00C80B3B" w:rsidRDefault="00C80B3B" w:rsidP="00C80B3B">
      <w:pPr>
        <w:keepLines w:val="0"/>
        <w:spacing w:after="240" w:line="240" w:lineRule="auto"/>
        <w:rPr>
          <w:rFonts w:cs="Calibri"/>
          <w:color w:val="333333"/>
          <w:szCs w:val="22"/>
          <w:lang w:eastAsia="zh-CN"/>
        </w:rPr>
      </w:pPr>
    </w:p>
    <w:tbl>
      <w:tblPr>
        <w:tblStyle w:val="GridTable4-Accent5"/>
        <w:tblW w:w="0" w:type="auto"/>
        <w:tblLook w:val="04A0" w:firstRow="1" w:lastRow="0" w:firstColumn="1" w:lastColumn="0" w:noHBand="0" w:noVBand="1"/>
      </w:tblPr>
      <w:tblGrid>
        <w:gridCol w:w="2265"/>
        <w:gridCol w:w="849"/>
        <w:gridCol w:w="4536"/>
        <w:gridCol w:w="1410"/>
      </w:tblGrid>
      <w:tr w:rsidR="00C80B3B" w14:paraId="0CA1D029" w14:textId="77777777" w:rsidTr="00CC4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BE8D14" w14:textId="77777777" w:rsidR="00C80B3B" w:rsidRPr="005A331A" w:rsidRDefault="00C80B3B" w:rsidP="00CC4A29">
            <w:pPr>
              <w:keepLines w:val="0"/>
              <w:spacing w:after="240" w:line="240" w:lineRule="auto"/>
              <w:rPr>
                <w:rFonts w:cs="Calibri"/>
                <w:sz w:val="20"/>
                <w:szCs w:val="20"/>
                <w:lang w:eastAsia="zh-CN"/>
              </w:rPr>
            </w:pPr>
            <w:r w:rsidRPr="005A331A">
              <w:rPr>
                <w:rFonts w:cs="Calibri"/>
                <w:sz w:val="20"/>
                <w:szCs w:val="20"/>
                <w:lang w:eastAsia="zh-CN"/>
              </w:rPr>
              <w:t>Absence Reason</w:t>
            </w:r>
          </w:p>
        </w:tc>
        <w:tc>
          <w:tcPr>
            <w:tcW w:w="849" w:type="dxa"/>
          </w:tcPr>
          <w:p w14:paraId="463712DB" w14:textId="77777777" w:rsidR="00C80B3B" w:rsidRPr="005A331A" w:rsidRDefault="00C80B3B" w:rsidP="00CC4A29">
            <w:pPr>
              <w:keepLines w:val="0"/>
              <w:spacing w:after="240" w:line="240" w:lineRule="auto"/>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Code</w:t>
            </w:r>
          </w:p>
        </w:tc>
        <w:tc>
          <w:tcPr>
            <w:tcW w:w="4536" w:type="dxa"/>
          </w:tcPr>
          <w:p w14:paraId="49DB2630" w14:textId="77777777" w:rsidR="00C80B3B" w:rsidRPr="005A331A" w:rsidRDefault="00C80B3B" w:rsidP="00CC4A29">
            <w:pPr>
              <w:keepLines w:val="0"/>
              <w:spacing w:after="240" w:line="240" w:lineRule="auto"/>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Explanation</w:t>
            </w:r>
          </w:p>
        </w:tc>
        <w:tc>
          <w:tcPr>
            <w:tcW w:w="1410" w:type="dxa"/>
          </w:tcPr>
          <w:p w14:paraId="7754D5FA" w14:textId="77777777" w:rsidR="00C80B3B" w:rsidRPr="005A331A" w:rsidRDefault="00C80B3B" w:rsidP="00CC4A29">
            <w:pPr>
              <w:keepLines w:val="0"/>
              <w:spacing w:after="240" w:line="240" w:lineRule="auto"/>
              <w:cnfStyle w:val="100000000000" w:firstRow="1" w:lastRow="0" w:firstColumn="0" w:lastColumn="0" w:oddVBand="0" w:evenVBand="0" w:oddHBand="0" w:evenHBand="0" w:firstRowFirstColumn="0" w:firstRowLastColumn="0" w:lastRowFirstColumn="0" w:lastRowLastColumn="0"/>
              <w:rPr>
                <w:rFonts w:cs="Calibri"/>
                <w:sz w:val="20"/>
                <w:szCs w:val="20"/>
                <w:lang w:eastAsia="zh-CN"/>
              </w:rPr>
            </w:pPr>
            <w:r w:rsidRPr="005A331A">
              <w:rPr>
                <w:rFonts w:cs="Calibri"/>
                <w:sz w:val="20"/>
                <w:szCs w:val="20"/>
                <w:lang w:eastAsia="zh-CN"/>
              </w:rPr>
              <w:t>Count as an absence?</w:t>
            </w:r>
          </w:p>
        </w:tc>
      </w:tr>
      <w:tr w:rsidR="00C80B3B" w14:paraId="1F399820"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6BB5D95"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School activity</w:t>
            </w:r>
          </w:p>
        </w:tc>
        <w:tc>
          <w:tcPr>
            <w:tcW w:w="849" w:type="dxa"/>
          </w:tcPr>
          <w:p w14:paraId="4D01E8CE"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A</w:t>
            </w:r>
          </w:p>
        </w:tc>
        <w:tc>
          <w:tcPr>
            <w:tcW w:w="4536" w:type="dxa"/>
          </w:tcPr>
          <w:p w14:paraId="5D4D1235"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is participating in an authorised school activity for school purposes. May include participation in school choirs, youth parliament, or community service or attendance at a hospital school.</w:t>
            </w:r>
          </w:p>
        </w:tc>
        <w:tc>
          <w:tcPr>
            <w:tcW w:w="1410" w:type="dxa"/>
          </w:tcPr>
          <w:p w14:paraId="70C06041"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4F7B39A0"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7F8DB67F"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Attendance not required</w:t>
            </w:r>
          </w:p>
        </w:tc>
        <w:tc>
          <w:tcPr>
            <w:tcW w:w="849" w:type="dxa"/>
          </w:tcPr>
          <w:p w14:paraId="7A9F3326"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B</w:t>
            </w:r>
          </w:p>
        </w:tc>
        <w:tc>
          <w:tcPr>
            <w:tcW w:w="4536" w:type="dxa"/>
          </w:tcPr>
          <w:p w14:paraId="487A3350"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was not required to attend school on this day as a it is not included in their educational program, or for a student with charge-related reasons the student has enrolled in a school of distance education or engaged in an educational program. This code also applies if the student is in a youth detention centre.</w:t>
            </w:r>
          </w:p>
        </w:tc>
        <w:tc>
          <w:tcPr>
            <w:tcW w:w="1410" w:type="dxa"/>
          </w:tcPr>
          <w:p w14:paraId="130F5D4E"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08FBE293"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55E831F"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Excursion</w:t>
            </w:r>
          </w:p>
        </w:tc>
        <w:tc>
          <w:tcPr>
            <w:tcW w:w="849" w:type="dxa"/>
          </w:tcPr>
          <w:p w14:paraId="55D9077D"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C</w:t>
            </w:r>
          </w:p>
        </w:tc>
        <w:tc>
          <w:tcPr>
            <w:tcW w:w="4536" w:type="dxa"/>
          </w:tcPr>
          <w:p w14:paraId="02012E57"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Student is participating in an excursion which occurs outside the school grounds and is conducted, organised and/or approved by the school. Excursions could include part-day, full-day or multi-day class visits to venues outside the school or school camps.</w:t>
            </w:r>
          </w:p>
        </w:tc>
        <w:tc>
          <w:tcPr>
            <w:tcW w:w="1410" w:type="dxa"/>
          </w:tcPr>
          <w:p w14:paraId="025B709D"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6B99F38F"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422FD9F8"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Off Campus activity</w:t>
            </w:r>
          </w:p>
        </w:tc>
        <w:tc>
          <w:tcPr>
            <w:tcW w:w="849" w:type="dxa"/>
          </w:tcPr>
          <w:p w14:paraId="40C9D6A1"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F</w:t>
            </w:r>
          </w:p>
        </w:tc>
        <w:tc>
          <w:tcPr>
            <w:tcW w:w="4536" w:type="dxa"/>
          </w:tcPr>
          <w:p w14:paraId="1A3BB675"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000000"/>
                <w:sz w:val="20"/>
                <w:szCs w:val="20"/>
              </w:rPr>
              <w:t>Student is participating in an authorised activity that is away from the school campus. These activities may include flexible arrangements, attendance at a TAFE or other training provider course, participation in a VET activity or participation in a school-based apprenticeship or traineeship. These activities will be regular and ongoing.</w:t>
            </w:r>
          </w:p>
        </w:tc>
        <w:tc>
          <w:tcPr>
            <w:tcW w:w="1410" w:type="dxa"/>
          </w:tcPr>
          <w:p w14:paraId="7FD3636B"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3B7CB0EC"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C21A02D"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Holiday</w:t>
            </w:r>
          </w:p>
        </w:tc>
        <w:tc>
          <w:tcPr>
            <w:tcW w:w="849" w:type="dxa"/>
          </w:tcPr>
          <w:p w14:paraId="010A8F21"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H</w:t>
            </w:r>
          </w:p>
        </w:tc>
        <w:tc>
          <w:tcPr>
            <w:tcW w:w="4536" w:type="dxa"/>
          </w:tcPr>
          <w:p w14:paraId="0D21A1FC"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The parent, or the student if they are living independently, has informed the school that the student/family is taking a holiday. Note that holidays during the school term should be discouraged. If the absence is more than 10 consecutive days, an exemption is required.</w:t>
            </w:r>
          </w:p>
        </w:tc>
        <w:tc>
          <w:tcPr>
            <w:tcW w:w="1410" w:type="dxa"/>
          </w:tcPr>
          <w:p w14:paraId="5E4FEE7A"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3905E3EE"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399C33CA"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Illness</w:t>
            </w:r>
          </w:p>
        </w:tc>
        <w:tc>
          <w:tcPr>
            <w:tcW w:w="849" w:type="dxa"/>
          </w:tcPr>
          <w:p w14:paraId="387B8EFF"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I</w:t>
            </w:r>
          </w:p>
        </w:tc>
        <w:tc>
          <w:tcPr>
            <w:tcW w:w="4536" w:type="dxa"/>
          </w:tcPr>
          <w:p w14:paraId="77299278"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The parent, or student if they are living independently, has informed the school that the student is sick. This includes all reference to ill health or seasons relating to the health of a student. If a medical certificate has been provided this should be noted in OneSchool and kept on file. If a child is unable to attend school for a period longer than 10 consecutive school days, an exemption is required. A child may be absent from school if the child is, or is a member of a class of persons that is, subject to a direction or order given about an infections or contagious disease or condition.</w:t>
            </w:r>
          </w:p>
        </w:tc>
        <w:tc>
          <w:tcPr>
            <w:tcW w:w="1410" w:type="dxa"/>
          </w:tcPr>
          <w:p w14:paraId="10E4EA86"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40C763DA"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0605B7"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Natural Disaster</w:t>
            </w:r>
          </w:p>
        </w:tc>
        <w:tc>
          <w:tcPr>
            <w:tcW w:w="849" w:type="dxa"/>
          </w:tcPr>
          <w:p w14:paraId="2C1618AB"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w:t>
            </w:r>
          </w:p>
        </w:tc>
        <w:tc>
          <w:tcPr>
            <w:tcW w:w="4536" w:type="dxa"/>
          </w:tcPr>
          <w:p w14:paraId="66BD3422"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000000"/>
                <w:sz w:val="20"/>
                <w:szCs w:val="20"/>
              </w:rPr>
              <w:t>Student is unable to attend school due to an extreme weather event or other natural disaster.</w:t>
            </w:r>
          </w:p>
        </w:tc>
        <w:tc>
          <w:tcPr>
            <w:tcW w:w="1410" w:type="dxa"/>
          </w:tcPr>
          <w:p w14:paraId="0385D84B"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0BA6C75C"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3C4E7B49"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Sorry Business</w:t>
            </w:r>
          </w:p>
        </w:tc>
        <w:tc>
          <w:tcPr>
            <w:tcW w:w="849" w:type="dxa"/>
          </w:tcPr>
          <w:p w14:paraId="29DC783C"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000000"/>
                <w:sz w:val="20"/>
                <w:szCs w:val="20"/>
              </w:rPr>
              <w:t>D</w:t>
            </w:r>
          </w:p>
        </w:tc>
        <w:tc>
          <w:tcPr>
            <w:tcW w:w="4536" w:type="dxa"/>
          </w:tcPr>
          <w:p w14:paraId="09FD720A"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5A331A">
              <w:rPr>
                <w:rFonts w:cs="Calibri"/>
                <w:color w:val="000000"/>
                <w:sz w:val="20"/>
                <w:szCs w:val="20"/>
              </w:rPr>
              <w:t>Aboriginal and Torres Strait Islander students participating in sorry business.</w:t>
            </w:r>
          </w:p>
        </w:tc>
        <w:tc>
          <w:tcPr>
            <w:tcW w:w="1410" w:type="dxa"/>
          </w:tcPr>
          <w:p w14:paraId="5B0C8DBF"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2FA34051"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83AC846"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lastRenderedPageBreak/>
              <w:t>Other</w:t>
            </w:r>
          </w:p>
        </w:tc>
        <w:tc>
          <w:tcPr>
            <w:tcW w:w="849" w:type="dxa"/>
          </w:tcPr>
          <w:p w14:paraId="2221F395"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O</w:t>
            </w:r>
          </w:p>
        </w:tc>
        <w:tc>
          <w:tcPr>
            <w:tcW w:w="4536" w:type="dxa"/>
          </w:tcPr>
          <w:p w14:paraId="0B8A5FEB"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5A331A">
              <w:rPr>
                <w:rFonts w:cs="Calibri"/>
                <w:color w:val="000000"/>
                <w:sz w:val="20"/>
                <w:szCs w:val="20"/>
              </w:rPr>
              <w:t>The principal has determined that the excuse provided by the parent or student (where the student is an adult or where it would be inappropriate to ask the parent) is reasonable. Principals must use the guidelines to determine reasonable excuses and document these reasons. This code may be used for medical or dental appointments, religious observances, funerals and legal matters.</w:t>
            </w:r>
          </w:p>
        </w:tc>
        <w:tc>
          <w:tcPr>
            <w:tcW w:w="1410" w:type="dxa"/>
          </w:tcPr>
          <w:p w14:paraId="568E641B"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562F7E5B"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24E73B78"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Short suspension</w:t>
            </w:r>
          </w:p>
        </w:tc>
        <w:tc>
          <w:tcPr>
            <w:tcW w:w="849" w:type="dxa"/>
          </w:tcPr>
          <w:p w14:paraId="55E12E7A"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P</w:t>
            </w:r>
          </w:p>
        </w:tc>
        <w:tc>
          <w:tcPr>
            <w:tcW w:w="4536" w:type="dxa"/>
          </w:tcPr>
          <w:p w14:paraId="3AC0EDE4"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5A331A">
              <w:rPr>
                <w:rFonts w:cs="Calibri"/>
                <w:color w:val="000000"/>
                <w:sz w:val="20"/>
                <w:szCs w:val="20"/>
              </w:rPr>
              <w:t>Student is suspended for 1 to 10 days</w:t>
            </w:r>
          </w:p>
        </w:tc>
        <w:tc>
          <w:tcPr>
            <w:tcW w:w="1410" w:type="dxa"/>
          </w:tcPr>
          <w:p w14:paraId="16730911"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49FEDD5C"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0F5733"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Long suspension</w:t>
            </w:r>
          </w:p>
        </w:tc>
        <w:tc>
          <w:tcPr>
            <w:tcW w:w="849" w:type="dxa"/>
          </w:tcPr>
          <w:p w14:paraId="2291402E"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Q</w:t>
            </w:r>
          </w:p>
        </w:tc>
        <w:tc>
          <w:tcPr>
            <w:tcW w:w="4536" w:type="dxa"/>
          </w:tcPr>
          <w:p w14:paraId="3957F9E8"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5A331A">
              <w:rPr>
                <w:rFonts w:cs="Calibri"/>
                <w:color w:val="000000"/>
                <w:sz w:val="20"/>
                <w:szCs w:val="20"/>
              </w:rPr>
              <w:t>Student is suspended for 11 to 20 days</w:t>
            </w:r>
          </w:p>
        </w:tc>
        <w:tc>
          <w:tcPr>
            <w:tcW w:w="1410" w:type="dxa"/>
          </w:tcPr>
          <w:p w14:paraId="7F1B00E9"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6A0A881B"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517EEFDB"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Suspension – recommended exclusion</w:t>
            </w:r>
          </w:p>
        </w:tc>
        <w:tc>
          <w:tcPr>
            <w:tcW w:w="849" w:type="dxa"/>
          </w:tcPr>
          <w:p w14:paraId="0DC491CF"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R</w:t>
            </w:r>
          </w:p>
        </w:tc>
        <w:tc>
          <w:tcPr>
            <w:tcW w:w="4536" w:type="dxa"/>
          </w:tcPr>
          <w:p w14:paraId="491A5F3B"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5A331A">
              <w:rPr>
                <w:rFonts w:cs="Calibri"/>
                <w:color w:val="000000"/>
                <w:sz w:val="20"/>
                <w:szCs w:val="20"/>
              </w:rPr>
              <w:t>Student is suspended with the recommendation for exclusion</w:t>
            </w:r>
          </w:p>
        </w:tc>
        <w:tc>
          <w:tcPr>
            <w:tcW w:w="1410" w:type="dxa"/>
          </w:tcPr>
          <w:p w14:paraId="13C43AA5"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52B6D036"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146E8B"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Sport (representative sport)</w:t>
            </w:r>
          </w:p>
        </w:tc>
        <w:tc>
          <w:tcPr>
            <w:tcW w:w="849" w:type="dxa"/>
          </w:tcPr>
          <w:p w14:paraId="77E19233"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S</w:t>
            </w:r>
          </w:p>
        </w:tc>
        <w:tc>
          <w:tcPr>
            <w:tcW w:w="4536" w:type="dxa"/>
          </w:tcPr>
          <w:p w14:paraId="23B2A837"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5A331A">
              <w:rPr>
                <w:rFonts w:cs="Calibri"/>
                <w:color w:val="000000"/>
                <w:sz w:val="20"/>
                <w:szCs w:val="20"/>
              </w:rPr>
              <w:t>Student is representing their school, district, region, state or nation at a sporting event recognised by the school. If student is ot presenting school use Code O.</w:t>
            </w:r>
          </w:p>
        </w:tc>
        <w:tc>
          <w:tcPr>
            <w:tcW w:w="1410" w:type="dxa"/>
          </w:tcPr>
          <w:p w14:paraId="17EBF8DC"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39B07370"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4A5E7B9D"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Work experience</w:t>
            </w:r>
          </w:p>
        </w:tc>
        <w:tc>
          <w:tcPr>
            <w:tcW w:w="849" w:type="dxa"/>
          </w:tcPr>
          <w:p w14:paraId="25B90144"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W</w:t>
            </w:r>
          </w:p>
        </w:tc>
        <w:tc>
          <w:tcPr>
            <w:tcW w:w="4536" w:type="dxa"/>
          </w:tcPr>
          <w:p w14:paraId="45724F44"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5A331A">
              <w:rPr>
                <w:rFonts w:cs="Calibri"/>
                <w:color w:val="000000"/>
                <w:sz w:val="20"/>
                <w:szCs w:val="20"/>
              </w:rPr>
              <w:t>Student is participating in an approved work experience program.</w:t>
            </w:r>
          </w:p>
        </w:tc>
        <w:tc>
          <w:tcPr>
            <w:tcW w:w="1410" w:type="dxa"/>
          </w:tcPr>
          <w:p w14:paraId="4D57BB12"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62EFB5B9"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49579E"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Exemptions</w:t>
            </w:r>
          </w:p>
        </w:tc>
        <w:tc>
          <w:tcPr>
            <w:tcW w:w="849" w:type="dxa"/>
          </w:tcPr>
          <w:p w14:paraId="35B330A0"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Z</w:t>
            </w:r>
          </w:p>
        </w:tc>
        <w:tc>
          <w:tcPr>
            <w:tcW w:w="4536" w:type="dxa"/>
          </w:tcPr>
          <w:p w14:paraId="365D3701"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5A331A">
              <w:rPr>
                <w:rFonts w:cs="Calibri"/>
                <w:color w:val="000000"/>
                <w:sz w:val="20"/>
                <w:szCs w:val="20"/>
              </w:rPr>
              <w:t>Student has an exemption from schooling</w:t>
            </w:r>
          </w:p>
        </w:tc>
        <w:tc>
          <w:tcPr>
            <w:tcW w:w="1410" w:type="dxa"/>
          </w:tcPr>
          <w:p w14:paraId="3113E2C7"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No</w:t>
            </w:r>
          </w:p>
        </w:tc>
      </w:tr>
      <w:tr w:rsidR="00C80B3B" w14:paraId="68781DF8" w14:textId="77777777" w:rsidTr="00CC4A29">
        <w:tc>
          <w:tcPr>
            <w:cnfStyle w:val="001000000000" w:firstRow="0" w:lastRow="0" w:firstColumn="1" w:lastColumn="0" w:oddVBand="0" w:evenVBand="0" w:oddHBand="0" w:evenHBand="0" w:firstRowFirstColumn="0" w:firstRowLastColumn="0" w:lastRowFirstColumn="0" w:lastRowLastColumn="0"/>
            <w:tcW w:w="2265" w:type="dxa"/>
          </w:tcPr>
          <w:p w14:paraId="211B5459"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Unexplained</w:t>
            </w:r>
          </w:p>
        </w:tc>
        <w:tc>
          <w:tcPr>
            <w:tcW w:w="849" w:type="dxa"/>
          </w:tcPr>
          <w:p w14:paraId="307FA184"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U</w:t>
            </w:r>
          </w:p>
        </w:tc>
        <w:tc>
          <w:tcPr>
            <w:tcW w:w="4536" w:type="dxa"/>
          </w:tcPr>
          <w:p w14:paraId="2B640DDC"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5A331A">
              <w:rPr>
                <w:rFonts w:cs="Calibri"/>
                <w:color w:val="000000"/>
                <w:sz w:val="20"/>
                <w:szCs w:val="20"/>
              </w:rPr>
              <w:t>No reason has been given for the student absence.</w:t>
            </w:r>
          </w:p>
        </w:tc>
        <w:tc>
          <w:tcPr>
            <w:tcW w:w="1410" w:type="dxa"/>
          </w:tcPr>
          <w:p w14:paraId="387480A5" w14:textId="77777777" w:rsidR="00C80B3B" w:rsidRPr="005A331A" w:rsidRDefault="00C80B3B" w:rsidP="00CC4A29">
            <w:pPr>
              <w:keepLines w:val="0"/>
              <w:spacing w:after="240" w:line="240" w:lineRule="auto"/>
              <w:cnfStyle w:val="000000000000" w:firstRow="0" w:lastRow="0" w:firstColumn="0" w:lastColumn="0" w:oddVBand="0" w:evenVBand="0" w:oddHBand="0"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r w:rsidR="00C80B3B" w14:paraId="7350B06F" w14:textId="77777777" w:rsidTr="00CC4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229FBD" w14:textId="77777777" w:rsidR="00C80B3B" w:rsidRPr="005A331A" w:rsidRDefault="00C80B3B" w:rsidP="00CC4A29">
            <w:pPr>
              <w:keepLines w:val="0"/>
              <w:spacing w:after="240" w:line="240" w:lineRule="auto"/>
              <w:rPr>
                <w:rFonts w:cs="Calibri"/>
                <w:color w:val="333333"/>
                <w:sz w:val="20"/>
                <w:szCs w:val="20"/>
                <w:lang w:eastAsia="zh-CN"/>
              </w:rPr>
            </w:pPr>
            <w:r w:rsidRPr="005A331A">
              <w:rPr>
                <w:rFonts w:cs="Calibri"/>
                <w:color w:val="333333"/>
                <w:sz w:val="20"/>
                <w:szCs w:val="20"/>
                <w:lang w:eastAsia="zh-CN"/>
              </w:rPr>
              <w:t>Unauthorised</w:t>
            </w:r>
          </w:p>
        </w:tc>
        <w:tc>
          <w:tcPr>
            <w:tcW w:w="849" w:type="dxa"/>
          </w:tcPr>
          <w:p w14:paraId="4256FE09"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J</w:t>
            </w:r>
          </w:p>
        </w:tc>
        <w:tc>
          <w:tcPr>
            <w:tcW w:w="4536" w:type="dxa"/>
          </w:tcPr>
          <w:p w14:paraId="1E5C7A16"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5A331A">
              <w:rPr>
                <w:rFonts w:cs="Calibri"/>
                <w:color w:val="000000"/>
                <w:sz w:val="20"/>
                <w:szCs w:val="20"/>
              </w:rPr>
              <w:t>The excuse given for a student absence is deemed as unreasonable. The reason (with any supporting evidence) as to why an explanation is considered to be unreasonable must be documented.</w:t>
            </w:r>
          </w:p>
        </w:tc>
        <w:tc>
          <w:tcPr>
            <w:tcW w:w="1410" w:type="dxa"/>
          </w:tcPr>
          <w:p w14:paraId="5CC45729" w14:textId="77777777" w:rsidR="00C80B3B" w:rsidRPr="005A331A" w:rsidRDefault="00C80B3B" w:rsidP="00CC4A29">
            <w:pPr>
              <w:keepLines w:val="0"/>
              <w:spacing w:after="240" w:line="240" w:lineRule="auto"/>
              <w:cnfStyle w:val="000000100000" w:firstRow="0" w:lastRow="0" w:firstColumn="0" w:lastColumn="0" w:oddVBand="0" w:evenVBand="0" w:oddHBand="1" w:evenHBand="0" w:firstRowFirstColumn="0" w:firstRowLastColumn="0" w:lastRowFirstColumn="0" w:lastRowLastColumn="0"/>
              <w:rPr>
                <w:rFonts w:cs="Calibri"/>
                <w:color w:val="333333"/>
                <w:sz w:val="20"/>
                <w:szCs w:val="20"/>
                <w:lang w:eastAsia="zh-CN"/>
              </w:rPr>
            </w:pPr>
            <w:r w:rsidRPr="005A331A">
              <w:rPr>
                <w:rFonts w:cs="Calibri"/>
                <w:color w:val="333333"/>
                <w:sz w:val="20"/>
                <w:szCs w:val="20"/>
                <w:lang w:eastAsia="zh-CN"/>
              </w:rPr>
              <w:t>Yes</w:t>
            </w:r>
          </w:p>
        </w:tc>
      </w:tr>
    </w:tbl>
    <w:p w14:paraId="798D8BC8" w14:textId="77777777" w:rsidR="00C94F55" w:rsidRDefault="00C94F55" w:rsidP="00C80B3B">
      <w:pPr>
        <w:pStyle w:val="Heading1"/>
      </w:pPr>
      <w:r>
        <w:br w:type="page"/>
      </w:r>
    </w:p>
    <w:p w14:paraId="4638626E" w14:textId="77777777" w:rsidR="00F21530" w:rsidRDefault="006768A7" w:rsidP="003D46A5">
      <w:pPr>
        <w:pStyle w:val="Heading1"/>
      </w:pPr>
      <w:bookmarkStart w:id="14" w:name="_Toc54675048"/>
      <w:r>
        <w:lastRenderedPageBreak/>
        <w:t>Page 1 Report Layout</w:t>
      </w:r>
      <w:r w:rsidR="00663491">
        <w:t xml:space="preserve"> - </w:t>
      </w:r>
      <w:r w:rsidR="0064212F">
        <w:t>detail visulisation requirements</w:t>
      </w:r>
      <w:bookmarkEnd w:id="14"/>
    </w:p>
    <w:p w14:paraId="7C24E9A7" w14:textId="77777777" w:rsidR="00CF2A1B" w:rsidRDefault="00CF2A1B" w:rsidP="00CF2A1B">
      <w:pPr>
        <w:pStyle w:val="BodyText"/>
        <w:ind w:left="0"/>
      </w:pPr>
    </w:p>
    <w:p w14:paraId="2F24A7C0" w14:textId="77777777" w:rsidR="00CF2A1B" w:rsidRDefault="00CF2A1B" w:rsidP="00CF2A1B">
      <w:pPr>
        <w:pStyle w:val="Heading2"/>
      </w:pPr>
      <w:bookmarkStart w:id="15" w:name="_Toc54675049"/>
      <w:r>
        <w:t>User Navigation Filters</w:t>
      </w:r>
      <w:bookmarkEnd w:id="15"/>
    </w:p>
    <w:p w14:paraId="2C4442CC" w14:textId="77777777" w:rsidR="00CF2A1B" w:rsidRPr="00597C4E" w:rsidRDefault="00CF2A1B" w:rsidP="00CF2A1B">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7"/>
        <w:gridCol w:w="6173"/>
        <w:gridCol w:w="1417"/>
      </w:tblGrid>
      <w:tr w:rsidR="00800E2C" w14:paraId="53207699" w14:textId="77777777" w:rsidTr="00800E2C">
        <w:trPr>
          <w:tblHeader/>
        </w:trPr>
        <w:tc>
          <w:tcPr>
            <w:tcW w:w="1477" w:type="dxa"/>
            <w:shd w:val="clear" w:color="auto" w:fill="DBE5F1"/>
          </w:tcPr>
          <w:p w14:paraId="51C361FA" w14:textId="77777777" w:rsidR="00800E2C" w:rsidRPr="00F51042" w:rsidRDefault="00800E2C" w:rsidP="005A554D">
            <w:pPr>
              <w:pStyle w:val="ECR-Heading3"/>
              <w:numPr>
                <w:ilvl w:val="0"/>
                <w:numId w:val="0"/>
              </w:numPr>
              <w:spacing w:before="60" w:after="60"/>
              <w:rPr>
                <w:sz w:val="18"/>
                <w:szCs w:val="18"/>
              </w:rPr>
            </w:pPr>
            <w:r>
              <w:rPr>
                <w:rFonts w:cs="Arial"/>
                <w:sz w:val="18"/>
                <w:szCs w:val="18"/>
              </w:rPr>
              <w:t>Name / Item</w:t>
            </w:r>
          </w:p>
        </w:tc>
        <w:tc>
          <w:tcPr>
            <w:tcW w:w="6173" w:type="dxa"/>
            <w:shd w:val="clear" w:color="auto" w:fill="DBE5F1"/>
          </w:tcPr>
          <w:p w14:paraId="4F9293CE" w14:textId="77777777" w:rsidR="00800E2C" w:rsidRPr="00CB759B" w:rsidRDefault="00800E2C" w:rsidP="005A554D">
            <w:pPr>
              <w:pStyle w:val="ECR-Heading3"/>
              <w:numPr>
                <w:ilvl w:val="0"/>
                <w:numId w:val="0"/>
              </w:numPr>
              <w:spacing w:before="60" w:after="60"/>
              <w:rPr>
                <w:sz w:val="18"/>
                <w:szCs w:val="18"/>
              </w:rPr>
            </w:pPr>
            <w:r>
              <w:rPr>
                <w:sz w:val="18"/>
                <w:szCs w:val="18"/>
              </w:rPr>
              <w:t>Functionality</w:t>
            </w:r>
          </w:p>
        </w:tc>
        <w:tc>
          <w:tcPr>
            <w:tcW w:w="1417" w:type="dxa"/>
            <w:shd w:val="clear" w:color="auto" w:fill="DBE5F1"/>
          </w:tcPr>
          <w:p w14:paraId="453D1376" w14:textId="77777777" w:rsidR="00800E2C" w:rsidRPr="00CB759B" w:rsidRDefault="00800E2C" w:rsidP="005A554D">
            <w:pPr>
              <w:pStyle w:val="ECR-Heading3"/>
              <w:numPr>
                <w:ilvl w:val="0"/>
                <w:numId w:val="0"/>
              </w:numPr>
              <w:spacing w:before="60" w:after="60"/>
              <w:rPr>
                <w:sz w:val="18"/>
                <w:szCs w:val="18"/>
              </w:rPr>
            </w:pPr>
            <w:r>
              <w:rPr>
                <w:sz w:val="18"/>
                <w:szCs w:val="18"/>
              </w:rPr>
              <w:t>Default</w:t>
            </w:r>
          </w:p>
        </w:tc>
      </w:tr>
      <w:tr w:rsidR="00800E2C" w14:paraId="35AEBA6A" w14:textId="77777777" w:rsidTr="00800E2C">
        <w:tc>
          <w:tcPr>
            <w:tcW w:w="1477" w:type="dxa"/>
          </w:tcPr>
          <w:p w14:paraId="1F72B888" w14:textId="77777777" w:rsidR="00800E2C" w:rsidRPr="00CB759B" w:rsidRDefault="00800E2C" w:rsidP="00800E2C">
            <w:pPr>
              <w:pStyle w:val="ListParagraph"/>
              <w:spacing w:after="60"/>
              <w:ind w:left="0"/>
              <w:rPr>
                <w:rFonts w:cs="Arial"/>
                <w:sz w:val="18"/>
                <w:szCs w:val="18"/>
              </w:rPr>
            </w:pPr>
          </w:p>
        </w:tc>
        <w:tc>
          <w:tcPr>
            <w:tcW w:w="6173" w:type="dxa"/>
          </w:tcPr>
          <w:p w14:paraId="0F1DF0EE" w14:textId="77777777" w:rsidR="00800E2C" w:rsidRPr="00593E20" w:rsidRDefault="00800E2C" w:rsidP="00800E2C">
            <w:pPr>
              <w:keepLines w:val="0"/>
              <w:spacing w:before="60" w:after="60" w:line="240" w:lineRule="auto"/>
              <w:rPr>
                <w:rFonts w:cs="Arial"/>
                <w:sz w:val="18"/>
                <w:szCs w:val="18"/>
              </w:rPr>
            </w:pPr>
          </w:p>
        </w:tc>
        <w:tc>
          <w:tcPr>
            <w:tcW w:w="1417" w:type="dxa"/>
          </w:tcPr>
          <w:p w14:paraId="0AB0A4CB" w14:textId="77777777" w:rsidR="00800E2C" w:rsidRPr="009B78C6" w:rsidRDefault="00800E2C" w:rsidP="00800E2C">
            <w:pPr>
              <w:keepLines w:val="0"/>
              <w:suppressAutoHyphens/>
              <w:spacing w:before="60" w:after="60" w:line="240" w:lineRule="auto"/>
              <w:ind w:left="360"/>
              <w:rPr>
                <w:rFonts w:cs="Arial"/>
                <w:sz w:val="18"/>
                <w:szCs w:val="18"/>
              </w:rPr>
            </w:pPr>
          </w:p>
        </w:tc>
      </w:tr>
      <w:tr w:rsidR="00800E2C" w14:paraId="160152A9" w14:textId="77777777" w:rsidTr="00800E2C">
        <w:tc>
          <w:tcPr>
            <w:tcW w:w="1477" w:type="dxa"/>
          </w:tcPr>
          <w:p w14:paraId="0B3256F8" w14:textId="77777777" w:rsidR="00800E2C" w:rsidRDefault="00800E2C" w:rsidP="00800E2C">
            <w:pPr>
              <w:pStyle w:val="ListParagraph"/>
              <w:spacing w:after="60"/>
              <w:ind w:left="0"/>
              <w:rPr>
                <w:rFonts w:cs="Arial"/>
                <w:sz w:val="18"/>
                <w:szCs w:val="18"/>
              </w:rPr>
            </w:pPr>
          </w:p>
        </w:tc>
        <w:tc>
          <w:tcPr>
            <w:tcW w:w="6173" w:type="dxa"/>
          </w:tcPr>
          <w:p w14:paraId="253F0F22" w14:textId="77777777" w:rsidR="00800E2C" w:rsidRPr="00593E20" w:rsidRDefault="00800E2C" w:rsidP="00800E2C">
            <w:pPr>
              <w:keepLines w:val="0"/>
              <w:spacing w:before="60" w:after="60" w:line="240" w:lineRule="auto"/>
              <w:rPr>
                <w:rFonts w:cs="Arial"/>
                <w:sz w:val="18"/>
                <w:szCs w:val="18"/>
              </w:rPr>
            </w:pPr>
          </w:p>
        </w:tc>
        <w:tc>
          <w:tcPr>
            <w:tcW w:w="1417" w:type="dxa"/>
          </w:tcPr>
          <w:p w14:paraId="7F34572D" w14:textId="77777777" w:rsidR="00800E2C" w:rsidRPr="009B78C6" w:rsidRDefault="00800E2C" w:rsidP="00800E2C">
            <w:pPr>
              <w:keepLines w:val="0"/>
              <w:suppressAutoHyphens/>
              <w:spacing w:before="60" w:after="60" w:line="240" w:lineRule="auto"/>
              <w:ind w:left="360"/>
              <w:rPr>
                <w:rFonts w:cs="Arial"/>
                <w:sz w:val="18"/>
                <w:szCs w:val="18"/>
              </w:rPr>
            </w:pPr>
          </w:p>
        </w:tc>
      </w:tr>
      <w:tr w:rsidR="00800E2C" w14:paraId="74151010" w14:textId="77777777" w:rsidTr="00800E2C">
        <w:tc>
          <w:tcPr>
            <w:tcW w:w="1477" w:type="dxa"/>
          </w:tcPr>
          <w:p w14:paraId="4BCCD3DE" w14:textId="77777777" w:rsidR="00800E2C" w:rsidRDefault="00800E2C" w:rsidP="00800E2C">
            <w:pPr>
              <w:pStyle w:val="ListParagraph"/>
              <w:spacing w:after="60"/>
              <w:ind w:left="0"/>
              <w:rPr>
                <w:rFonts w:cs="Arial"/>
                <w:sz w:val="18"/>
                <w:szCs w:val="18"/>
              </w:rPr>
            </w:pPr>
          </w:p>
        </w:tc>
        <w:tc>
          <w:tcPr>
            <w:tcW w:w="6173" w:type="dxa"/>
          </w:tcPr>
          <w:p w14:paraId="0BE8C784" w14:textId="77777777" w:rsidR="00800E2C" w:rsidRPr="00593E20" w:rsidRDefault="00800E2C" w:rsidP="00800E2C">
            <w:pPr>
              <w:keepLines w:val="0"/>
              <w:spacing w:before="60" w:after="60" w:line="240" w:lineRule="auto"/>
              <w:rPr>
                <w:rFonts w:cs="Arial"/>
                <w:sz w:val="18"/>
                <w:szCs w:val="18"/>
              </w:rPr>
            </w:pPr>
          </w:p>
        </w:tc>
        <w:tc>
          <w:tcPr>
            <w:tcW w:w="1417" w:type="dxa"/>
          </w:tcPr>
          <w:p w14:paraId="7C3ABA96" w14:textId="77777777" w:rsidR="00800E2C" w:rsidRPr="009B78C6" w:rsidRDefault="00800E2C" w:rsidP="00800E2C">
            <w:pPr>
              <w:keepLines w:val="0"/>
              <w:suppressAutoHyphens/>
              <w:spacing w:before="60" w:after="60" w:line="240" w:lineRule="auto"/>
              <w:ind w:left="360"/>
              <w:rPr>
                <w:rFonts w:cs="Arial"/>
                <w:sz w:val="18"/>
                <w:szCs w:val="18"/>
              </w:rPr>
            </w:pPr>
          </w:p>
        </w:tc>
      </w:tr>
      <w:tr w:rsidR="00800E2C" w14:paraId="156B8F84" w14:textId="77777777" w:rsidTr="00800E2C">
        <w:tc>
          <w:tcPr>
            <w:tcW w:w="1477" w:type="dxa"/>
          </w:tcPr>
          <w:p w14:paraId="67163484" w14:textId="77777777" w:rsidR="00800E2C" w:rsidRDefault="00800E2C" w:rsidP="00800E2C">
            <w:pPr>
              <w:pStyle w:val="ListParagraph"/>
              <w:spacing w:after="60"/>
              <w:ind w:left="0"/>
              <w:rPr>
                <w:rFonts w:cs="Arial"/>
                <w:sz w:val="18"/>
                <w:szCs w:val="18"/>
              </w:rPr>
            </w:pPr>
          </w:p>
        </w:tc>
        <w:tc>
          <w:tcPr>
            <w:tcW w:w="6173" w:type="dxa"/>
          </w:tcPr>
          <w:p w14:paraId="59E98BC9" w14:textId="77777777" w:rsidR="00800E2C" w:rsidRDefault="00800E2C" w:rsidP="00800E2C">
            <w:pPr>
              <w:keepLines w:val="0"/>
              <w:spacing w:before="60" w:after="60" w:line="240" w:lineRule="auto"/>
              <w:rPr>
                <w:rFonts w:cs="Arial"/>
                <w:sz w:val="18"/>
                <w:szCs w:val="18"/>
              </w:rPr>
            </w:pPr>
          </w:p>
        </w:tc>
        <w:tc>
          <w:tcPr>
            <w:tcW w:w="1417" w:type="dxa"/>
          </w:tcPr>
          <w:p w14:paraId="6FA48412" w14:textId="77777777" w:rsidR="00800E2C" w:rsidRDefault="00800E2C" w:rsidP="00800E2C">
            <w:pPr>
              <w:keepLines w:val="0"/>
              <w:suppressAutoHyphens/>
              <w:spacing w:before="60" w:after="60" w:line="240" w:lineRule="auto"/>
              <w:ind w:left="360"/>
              <w:rPr>
                <w:rFonts w:cs="Arial"/>
                <w:sz w:val="18"/>
                <w:szCs w:val="18"/>
              </w:rPr>
            </w:pPr>
          </w:p>
        </w:tc>
      </w:tr>
      <w:tr w:rsidR="00800E2C" w14:paraId="709565A0" w14:textId="77777777" w:rsidTr="00800E2C">
        <w:tc>
          <w:tcPr>
            <w:tcW w:w="1477" w:type="dxa"/>
          </w:tcPr>
          <w:p w14:paraId="5A6D80DC" w14:textId="77777777" w:rsidR="00800E2C" w:rsidRDefault="00800E2C" w:rsidP="00800E2C">
            <w:pPr>
              <w:pStyle w:val="ListParagraph"/>
              <w:spacing w:after="60"/>
              <w:ind w:left="0"/>
              <w:rPr>
                <w:rFonts w:cs="Arial"/>
                <w:sz w:val="18"/>
                <w:szCs w:val="18"/>
              </w:rPr>
            </w:pPr>
          </w:p>
        </w:tc>
        <w:tc>
          <w:tcPr>
            <w:tcW w:w="6173" w:type="dxa"/>
          </w:tcPr>
          <w:p w14:paraId="35F563D2" w14:textId="77777777" w:rsidR="00800E2C" w:rsidRDefault="00800E2C" w:rsidP="00800E2C">
            <w:pPr>
              <w:keepLines w:val="0"/>
              <w:spacing w:before="60" w:after="60" w:line="240" w:lineRule="auto"/>
              <w:rPr>
                <w:rFonts w:cs="Arial"/>
                <w:sz w:val="18"/>
                <w:szCs w:val="18"/>
              </w:rPr>
            </w:pPr>
          </w:p>
        </w:tc>
        <w:tc>
          <w:tcPr>
            <w:tcW w:w="1417" w:type="dxa"/>
          </w:tcPr>
          <w:p w14:paraId="22033859" w14:textId="77777777" w:rsidR="00800E2C" w:rsidRDefault="00800E2C" w:rsidP="00800E2C">
            <w:pPr>
              <w:keepLines w:val="0"/>
              <w:suppressAutoHyphens/>
              <w:spacing w:before="60" w:after="60" w:line="240" w:lineRule="auto"/>
              <w:ind w:left="360"/>
              <w:rPr>
                <w:rFonts w:cs="Arial"/>
                <w:sz w:val="18"/>
                <w:szCs w:val="18"/>
              </w:rPr>
            </w:pPr>
          </w:p>
        </w:tc>
      </w:tr>
      <w:tr w:rsidR="00800E2C" w14:paraId="6E54C367" w14:textId="77777777" w:rsidTr="00800E2C">
        <w:tc>
          <w:tcPr>
            <w:tcW w:w="1477" w:type="dxa"/>
          </w:tcPr>
          <w:p w14:paraId="2E68AD47" w14:textId="77777777" w:rsidR="00800E2C" w:rsidRDefault="00800E2C" w:rsidP="00800E2C">
            <w:pPr>
              <w:pStyle w:val="ListParagraph"/>
              <w:spacing w:after="60"/>
              <w:ind w:left="0"/>
              <w:rPr>
                <w:rFonts w:cs="Arial"/>
                <w:sz w:val="18"/>
                <w:szCs w:val="18"/>
              </w:rPr>
            </w:pPr>
          </w:p>
        </w:tc>
        <w:tc>
          <w:tcPr>
            <w:tcW w:w="6173" w:type="dxa"/>
          </w:tcPr>
          <w:p w14:paraId="00CC43E7" w14:textId="77777777" w:rsidR="00800E2C" w:rsidRDefault="00800E2C" w:rsidP="00800E2C">
            <w:pPr>
              <w:keepLines w:val="0"/>
              <w:spacing w:before="60" w:after="60" w:line="240" w:lineRule="auto"/>
              <w:rPr>
                <w:rFonts w:cs="Arial"/>
                <w:sz w:val="18"/>
                <w:szCs w:val="18"/>
              </w:rPr>
            </w:pPr>
          </w:p>
        </w:tc>
        <w:tc>
          <w:tcPr>
            <w:tcW w:w="1417" w:type="dxa"/>
          </w:tcPr>
          <w:p w14:paraId="3755B6DB" w14:textId="77777777" w:rsidR="00800E2C" w:rsidRDefault="00800E2C" w:rsidP="00800E2C">
            <w:pPr>
              <w:keepLines w:val="0"/>
              <w:suppressAutoHyphens/>
              <w:spacing w:before="60" w:after="60" w:line="240" w:lineRule="auto"/>
              <w:ind w:left="360"/>
              <w:rPr>
                <w:rFonts w:cs="Arial"/>
                <w:sz w:val="18"/>
                <w:szCs w:val="18"/>
              </w:rPr>
            </w:pPr>
          </w:p>
        </w:tc>
      </w:tr>
    </w:tbl>
    <w:p w14:paraId="44D93589" w14:textId="77777777" w:rsidR="00CF2A1B" w:rsidRDefault="00CF2A1B" w:rsidP="003E102D"/>
    <w:p w14:paraId="5BE7B0FE" w14:textId="77777777" w:rsidR="006A67BD" w:rsidRDefault="0066686D">
      <w:pPr>
        <w:keepLines w:val="0"/>
        <w:spacing w:after="0" w:line="240" w:lineRule="auto"/>
        <w:rPr>
          <w:rFonts w:cs="Arial"/>
          <w:color w:val="FF0000"/>
          <w:sz w:val="20"/>
          <w:szCs w:val="20"/>
        </w:rPr>
      </w:pPr>
      <w:r>
        <w:rPr>
          <w:rFonts w:cs="Arial"/>
          <w:color w:val="FF0000"/>
          <w:sz w:val="20"/>
          <w:szCs w:val="20"/>
        </w:rPr>
        <w:t>No filters applied to first page – could this be done as a dashboard?</w:t>
      </w:r>
    </w:p>
    <w:p w14:paraId="627DF383" w14:textId="77777777" w:rsidR="006A67BD" w:rsidRDefault="006A67BD">
      <w:pPr>
        <w:keepLines w:val="0"/>
        <w:spacing w:after="0" w:line="240" w:lineRule="auto"/>
        <w:rPr>
          <w:color w:val="FF0000"/>
        </w:rPr>
      </w:pPr>
    </w:p>
    <w:p w14:paraId="14F3D05E" w14:textId="77777777" w:rsidR="00CF2A1B" w:rsidRDefault="00CF2A1B">
      <w:pPr>
        <w:keepLines w:val="0"/>
        <w:spacing w:after="0" w:line="240" w:lineRule="auto"/>
        <w:rPr>
          <w:rFonts w:cs="Arial"/>
          <w:b/>
          <w:bCs/>
          <w:iCs/>
          <w:noProof/>
          <w:sz w:val="28"/>
          <w:szCs w:val="28"/>
        </w:rPr>
      </w:pPr>
      <w:r>
        <w:br w:type="page"/>
      </w:r>
    </w:p>
    <w:p w14:paraId="688D6F93" w14:textId="77777777" w:rsidR="008777A4" w:rsidRDefault="0066686D" w:rsidP="00580DB5">
      <w:pPr>
        <w:pStyle w:val="Heading2"/>
      </w:pPr>
      <w:bookmarkStart w:id="16" w:name="_Toc54675050"/>
      <w:r>
        <w:lastRenderedPageBreak/>
        <w:t>Year-to-date Attendance rate</w:t>
      </w:r>
      <w:bookmarkEnd w:id="1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23C70" w:rsidRPr="009F006A" w14:paraId="742CC722" w14:textId="77777777" w:rsidTr="006A6C04">
        <w:tc>
          <w:tcPr>
            <w:tcW w:w="3119" w:type="dxa"/>
            <w:shd w:val="clear" w:color="auto" w:fill="DBE5F1"/>
          </w:tcPr>
          <w:p w14:paraId="14FE5AE8" w14:textId="77777777" w:rsidR="00A23C70" w:rsidRPr="00CB759B" w:rsidRDefault="00A23C70" w:rsidP="009E564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CF23D76" w14:textId="77777777" w:rsidR="00A23C70" w:rsidRPr="00CB759B" w:rsidRDefault="00A23C70" w:rsidP="009E564D">
            <w:pPr>
              <w:pStyle w:val="ECR-Heading3"/>
              <w:numPr>
                <w:ilvl w:val="0"/>
                <w:numId w:val="0"/>
              </w:numPr>
              <w:spacing w:before="60" w:after="60"/>
              <w:rPr>
                <w:sz w:val="18"/>
                <w:szCs w:val="18"/>
              </w:rPr>
            </w:pPr>
            <w:r>
              <w:rPr>
                <w:sz w:val="18"/>
                <w:szCs w:val="18"/>
              </w:rPr>
              <w:t>Functionality</w:t>
            </w:r>
          </w:p>
        </w:tc>
      </w:tr>
      <w:tr w:rsidR="00A23C70" w:rsidRPr="009F006A" w14:paraId="179BFFF7" w14:textId="77777777" w:rsidTr="006A6C04">
        <w:tc>
          <w:tcPr>
            <w:tcW w:w="3119" w:type="dxa"/>
          </w:tcPr>
          <w:p w14:paraId="74E05983" w14:textId="77777777" w:rsidR="00A23C70" w:rsidRPr="00225317" w:rsidRDefault="00A23C70" w:rsidP="009E564D">
            <w:pPr>
              <w:spacing w:before="60" w:after="60"/>
              <w:rPr>
                <w:rFonts w:cs="Arial"/>
                <w:sz w:val="20"/>
                <w:szCs w:val="20"/>
              </w:rPr>
            </w:pPr>
            <w:r>
              <w:rPr>
                <w:rFonts w:cs="Arial"/>
                <w:sz w:val="20"/>
                <w:szCs w:val="20"/>
              </w:rPr>
              <w:t>Description</w:t>
            </w:r>
          </w:p>
        </w:tc>
        <w:tc>
          <w:tcPr>
            <w:tcW w:w="5948" w:type="dxa"/>
          </w:tcPr>
          <w:p w14:paraId="5DD6E1A9" w14:textId="77777777" w:rsidR="00A23C70" w:rsidRPr="00225317" w:rsidRDefault="00A23C70" w:rsidP="0066686D">
            <w:pPr>
              <w:pStyle w:val="ListParagraph"/>
              <w:spacing w:before="60" w:after="60"/>
              <w:ind w:left="0"/>
              <w:rPr>
                <w:rFonts w:cs="Arial"/>
                <w:sz w:val="20"/>
                <w:szCs w:val="20"/>
              </w:rPr>
            </w:pPr>
            <w:r w:rsidRPr="00DB580D">
              <w:rPr>
                <w:sz w:val="20"/>
                <w:szCs w:val="20"/>
              </w:rPr>
              <w:t>This chart will show the Attendance Rate</w:t>
            </w:r>
            <w:r>
              <w:rPr>
                <w:sz w:val="20"/>
                <w:szCs w:val="20"/>
              </w:rPr>
              <w:t xml:space="preserve"> for the calendar year-to-date</w:t>
            </w:r>
          </w:p>
        </w:tc>
      </w:tr>
      <w:tr w:rsidR="002935FE" w:rsidRPr="009F006A" w14:paraId="371E8993" w14:textId="77777777" w:rsidTr="006A6C04">
        <w:tc>
          <w:tcPr>
            <w:tcW w:w="3119" w:type="dxa"/>
          </w:tcPr>
          <w:p w14:paraId="56B76BF7" w14:textId="77777777" w:rsidR="002935FE" w:rsidRDefault="002935FE" w:rsidP="002935FE">
            <w:pPr>
              <w:spacing w:before="60" w:after="60"/>
              <w:rPr>
                <w:rFonts w:cs="Arial"/>
                <w:sz w:val="20"/>
                <w:szCs w:val="20"/>
              </w:rPr>
            </w:pPr>
            <w:r>
              <w:rPr>
                <w:rFonts w:cs="Arial"/>
                <w:sz w:val="20"/>
                <w:szCs w:val="20"/>
              </w:rPr>
              <w:t>Chart type</w:t>
            </w:r>
          </w:p>
        </w:tc>
        <w:tc>
          <w:tcPr>
            <w:tcW w:w="5948" w:type="dxa"/>
          </w:tcPr>
          <w:p w14:paraId="55B5B646" w14:textId="77777777" w:rsidR="002935FE" w:rsidRDefault="00587504" w:rsidP="002935FE">
            <w:pPr>
              <w:pStyle w:val="ListParagraph"/>
              <w:spacing w:before="60" w:after="60"/>
              <w:ind w:left="0"/>
              <w:rPr>
                <w:rFonts w:cs="Arial"/>
                <w:sz w:val="20"/>
                <w:szCs w:val="20"/>
              </w:rPr>
            </w:pPr>
            <w:r>
              <w:rPr>
                <w:rFonts w:cs="Arial"/>
                <w:sz w:val="20"/>
                <w:szCs w:val="20"/>
              </w:rPr>
              <w:t>KPI Indicator</w:t>
            </w:r>
          </w:p>
        </w:tc>
      </w:tr>
      <w:tr w:rsidR="002935FE" w:rsidRPr="009F006A" w14:paraId="170B54E6" w14:textId="77777777" w:rsidTr="006A6C04">
        <w:tc>
          <w:tcPr>
            <w:tcW w:w="3119" w:type="dxa"/>
          </w:tcPr>
          <w:p w14:paraId="2990A6B1" w14:textId="77777777" w:rsidR="002935FE" w:rsidRPr="00225317" w:rsidRDefault="002935FE" w:rsidP="002935FE">
            <w:pPr>
              <w:spacing w:before="60" w:after="60"/>
              <w:rPr>
                <w:rFonts w:cs="Arial"/>
                <w:sz w:val="20"/>
                <w:szCs w:val="20"/>
              </w:rPr>
            </w:pPr>
            <w:r>
              <w:rPr>
                <w:rFonts w:cs="Arial"/>
                <w:sz w:val="20"/>
                <w:szCs w:val="20"/>
              </w:rPr>
              <w:t>Default view</w:t>
            </w:r>
          </w:p>
        </w:tc>
        <w:tc>
          <w:tcPr>
            <w:tcW w:w="5948" w:type="dxa"/>
          </w:tcPr>
          <w:p w14:paraId="2D57A96C" w14:textId="77777777" w:rsidR="002935FE" w:rsidRPr="00225317" w:rsidRDefault="002935FE" w:rsidP="002935FE">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00E4F5D9" w14:textId="77777777" w:rsidTr="006A6C04">
        <w:tc>
          <w:tcPr>
            <w:tcW w:w="3119" w:type="dxa"/>
          </w:tcPr>
          <w:p w14:paraId="28C4CC08" w14:textId="77777777" w:rsidR="002935FE" w:rsidRPr="00225317" w:rsidRDefault="002935FE" w:rsidP="002935FE">
            <w:pPr>
              <w:spacing w:before="60" w:after="60"/>
              <w:rPr>
                <w:rFonts w:cs="Arial"/>
                <w:sz w:val="20"/>
                <w:szCs w:val="20"/>
              </w:rPr>
            </w:pPr>
            <w:r w:rsidRPr="00225317">
              <w:rPr>
                <w:rFonts w:cs="Arial"/>
                <w:sz w:val="20"/>
                <w:szCs w:val="20"/>
              </w:rPr>
              <w:t>Chart Title</w:t>
            </w:r>
          </w:p>
        </w:tc>
        <w:tc>
          <w:tcPr>
            <w:tcW w:w="5948" w:type="dxa"/>
          </w:tcPr>
          <w:p w14:paraId="20D40588" w14:textId="77777777" w:rsidR="002935FE" w:rsidRPr="00225317" w:rsidRDefault="002935FE" w:rsidP="002935FE">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p>
        </w:tc>
      </w:tr>
      <w:tr w:rsidR="002935FE" w:rsidRPr="009F006A" w14:paraId="7E030FAA" w14:textId="77777777" w:rsidTr="006A6C04">
        <w:tc>
          <w:tcPr>
            <w:tcW w:w="3119" w:type="dxa"/>
          </w:tcPr>
          <w:p w14:paraId="6AB8253A" w14:textId="77777777" w:rsidR="002935FE" w:rsidRPr="00225317" w:rsidRDefault="002935FE" w:rsidP="002935FE">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790008" w14:textId="77777777" w:rsidR="002935FE" w:rsidRPr="006A6C04" w:rsidRDefault="002935FE" w:rsidP="002935FE">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935FE" w:rsidRPr="009F006A" w14:paraId="2441CB1C" w14:textId="77777777" w:rsidTr="006A6C04">
        <w:tc>
          <w:tcPr>
            <w:tcW w:w="3119" w:type="dxa"/>
          </w:tcPr>
          <w:p w14:paraId="567CE804" w14:textId="77777777" w:rsidR="002935FE" w:rsidRPr="00225317" w:rsidRDefault="002935FE" w:rsidP="002935FE">
            <w:pPr>
              <w:spacing w:before="60" w:after="60"/>
              <w:rPr>
                <w:rFonts w:cs="Arial"/>
                <w:sz w:val="20"/>
                <w:szCs w:val="20"/>
              </w:rPr>
            </w:pPr>
            <w:r w:rsidRPr="00225317">
              <w:rPr>
                <w:rFonts w:cs="Arial"/>
                <w:sz w:val="20"/>
                <w:szCs w:val="20"/>
              </w:rPr>
              <w:t>Trend axis</w:t>
            </w:r>
          </w:p>
        </w:tc>
        <w:tc>
          <w:tcPr>
            <w:tcW w:w="5948" w:type="dxa"/>
          </w:tcPr>
          <w:p w14:paraId="10DDB3A7" w14:textId="77777777" w:rsidR="002935FE" w:rsidRPr="00225317"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0E7F944B" w14:textId="77777777" w:rsidTr="006A6C04">
        <w:tc>
          <w:tcPr>
            <w:tcW w:w="3119" w:type="dxa"/>
          </w:tcPr>
          <w:p w14:paraId="0B19C8EB" w14:textId="77777777" w:rsidR="002935FE" w:rsidRPr="00DB580D" w:rsidRDefault="002935FE" w:rsidP="002935FE">
            <w:pPr>
              <w:spacing w:before="60" w:after="60"/>
              <w:rPr>
                <w:rFonts w:cs="Arial"/>
                <w:sz w:val="20"/>
                <w:szCs w:val="20"/>
              </w:rPr>
            </w:pPr>
            <w:r w:rsidRPr="00DB580D">
              <w:rPr>
                <w:rFonts w:cs="Arial"/>
                <w:sz w:val="20"/>
                <w:szCs w:val="20"/>
              </w:rPr>
              <w:t>Target goals</w:t>
            </w:r>
          </w:p>
        </w:tc>
        <w:tc>
          <w:tcPr>
            <w:tcW w:w="5948" w:type="dxa"/>
          </w:tcPr>
          <w:p w14:paraId="773D8761" w14:textId="77777777" w:rsidR="002935FE" w:rsidRPr="00DB580D"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5774334B" w14:textId="77777777" w:rsidTr="006A6C04">
        <w:tc>
          <w:tcPr>
            <w:tcW w:w="3119" w:type="dxa"/>
          </w:tcPr>
          <w:p w14:paraId="4F68C50E" w14:textId="77777777" w:rsidR="002935FE" w:rsidRPr="00DB580D" w:rsidRDefault="002935FE" w:rsidP="002935FE">
            <w:pPr>
              <w:spacing w:before="60" w:after="60"/>
              <w:rPr>
                <w:rFonts w:cs="Arial"/>
                <w:sz w:val="20"/>
                <w:szCs w:val="20"/>
              </w:rPr>
            </w:pPr>
            <w:r w:rsidRPr="00DB580D">
              <w:rPr>
                <w:rFonts w:cs="Arial"/>
                <w:sz w:val="20"/>
                <w:szCs w:val="20"/>
              </w:rPr>
              <w:t>Visualisation specific data filters</w:t>
            </w:r>
          </w:p>
        </w:tc>
        <w:tc>
          <w:tcPr>
            <w:tcW w:w="5948" w:type="dxa"/>
          </w:tcPr>
          <w:p w14:paraId="015C92B1"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2935FE" w:rsidRPr="009F006A" w14:paraId="3D8DE618" w14:textId="77777777" w:rsidTr="006A6C04">
        <w:tc>
          <w:tcPr>
            <w:tcW w:w="3119" w:type="dxa"/>
          </w:tcPr>
          <w:p w14:paraId="1FE0976C" w14:textId="77777777" w:rsidR="002935FE" w:rsidRPr="00DB580D" w:rsidRDefault="002935FE" w:rsidP="002935FE">
            <w:pPr>
              <w:spacing w:before="60" w:after="60"/>
              <w:rPr>
                <w:rFonts w:cs="Arial"/>
                <w:sz w:val="20"/>
                <w:szCs w:val="20"/>
              </w:rPr>
            </w:pPr>
            <w:r w:rsidRPr="00DB580D">
              <w:rPr>
                <w:rFonts w:cs="Arial"/>
                <w:sz w:val="20"/>
                <w:szCs w:val="20"/>
              </w:rPr>
              <w:t>Hierarchy drill-down</w:t>
            </w:r>
          </w:p>
        </w:tc>
        <w:tc>
          <w:tcPr>
            <w:tcW w:w="5948" w:type="dxa"/>
          </w:tcPr>
          <w:p w14:paraId="061DBAA4"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27EDEC28" w14:textId="77777777" w:rsidTr="006A6C04">
        <w:tc>
          <w:tcPr>
            <w:tcW w:w="3119" w:type="dxa"/>
          </w:tcPr>
          <w:p w14:paraId="07C0E942" w14:textId="77777777" w:rsidR="002935FE" w:rsidRPr="00DB580D" w:rsidRDefault="002935FE" w:rsidP="002935FE">
            <w:pPr>
              <w:spacing w:before="60" w:after="60"/>
              <w:rPr>
                <w:rFonts w:cs="Arial"/>
                <w:sz w:val="20"/>
                <w:szCs w:val="20"/>
              </w:rPr>
            </w:pPr>
            <w:r w:rsidRPr="00DB580D">
              <w:rPr>
                <w:rFonts w:cs="Arial"/>
                <w:sz w:val="20"/>
                <w:szCs w:val="20"/>
              </w:rPr>
              <w:t>Visual link to other page</w:t>
            </w:r>
          </w:p>
        </w:tc>
        <w:tc>
          <w:tcPr>
            <w:tcW w:w="5948" w:type="dxa"/>
          </w:tcPr>
          <w:p w14:paraId="0EC147D8"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0369357E" w14:textId="77777777" w:rsidTr="006A6C04">
        <w:tc>
          <w:tcPr>
            <w:tcW w:w="3119" w:type="dxa"/>
          </w:tcPr>
          <w:p w14:paraId="6D898755" w14:textId="77777777" w:rsidR="002935FE" w:rsidRPr="00DB580D" w:rsidRDefault="002935FE" w:rsidP="002935FE">
            <w:pPr>
              <w:spacing w:before="60" w:after="60"/>
              <w:rPr>
                <w:rFonts w:cs="Arial"/>
                <w:sz w:val="20"/>
                <w:szCs w:val="20"/>
              </w:rPr>
            </w:pPr>
            <w:r>
              <w:rPr>
                <w:rFonts w:cs="Arial"/>
                <w:sz w:val="20"/>
                <w:szCs w:val="20"/>
              </w:rPr>
              <w:t>Tooltip</w:t>
            </w:r>
          </w:p>
        </w:tc>
        <w:tc>
          <w:tcPr>
            <w:tcW w:w="5948" w:type="dxa"/>
          </w:tcPr>
          <w:p w14:paraId="5019A8B0" w14:textId="77777777" w:rsidR="002935FE" w:rsidRPr="00DB580D" w:rsidRDefault="002935FE" w:rsidP="002935FE">
            <w:pPr>
              <w:keepLines w:val="0"/>
              <w:spacing w:before="60" w:after="60" w:line="240" w:lineRule="auto"/>
              <w:rPr>
                <w:rFonts w:cs="Arial"/>
                <w:sz w:val="20"/>
                <w:szCs w:val="20"/>
              </w:rPr>
            </w:pPr>
            <w:r>
              <w:rPr>
                <w:rFonts w:cs="Arial"/>
                <w:sz w:val="20"/>
                <w:szCs w:val="20"/>
              </w:rPr>
              <w:t>Power Bi default view (repeat number)</w:t>
            </w:r>
          </w:p>
        </w:tc>
      </w:tr>
      <w:tr w:rsidR="002935FE" w:rsidRPr="009F006A" w14:paraId="10C09B50" w14:textId="77777777" w:rsidTr="006A6C04">
        <w:tc>
          <w:tcPr>
            <w:tcW w:w="3119" w:type="dxa"/>
          </w:tcPr>
          <w:p w14:paraId="7635D62C" w14:textId="77777777" w:rsidR="002935FE" w:rsidRPr="00DB580D" w:rsidRDefault="002935FE" w:rsidP="002935FE">
            <w:pPr>
              <w:spacing w:before="60" w:after="60"/>
              <w:rPr>
                <w:rFonts w:cs="Arial"/>
                <w:sz w:val="20"/>
                <w:szCs w:val="20"/>
              </w:rPr>
            </w:pPr>
            <w:r w:rsidRPr="00DB580D">
              <w:rPr>
                <w:rFonts w:cs="Arial"/>
                <w:sz w:val="20"/>
                <w:szCs w:val="20"/>
              </w:rPr>
              <w:t>Nice to have function</w:t>
            </w:r>
          </w:p>
        </w:tc>
        <w:tc>
          <w:tcPr>
            <w:tcW w:w="5948" w:type="dxa"/>
          </w:tcPr>
          <w:p w14:paraId="0A66470E" w14:textId="77777777" w:rsidR="002935FE" w:rsidRPr="006A67BD" w:rsidRDefault="002935FE" w:rsidP="002935FE">
            <w:pPr>
              <w:keepLines w:val="0"/>
              <w:spacing w:before="60" w:after="60" w:line="240" w:lineRule="auto"/>
              <w:rPr>
                <w:rFonts w:cs="Arial"/>
                <w:sz w:val="20"/>
                <w:szCs w:val="20"/>
              </w:rPr>
            </w:pPr>
            <w:r>
              <w:rPr>
                <w:rFonts w:cs="Arial"/>
                <w:sz w:val="20"/>
                <w:szCs w:val="20"/>
              </w:rPr>
              <w:t>n/a</w:t>
            </w:r>
          </w:p>
        </w:tc>
      </w:tr>
    </w:tbl>
    <w:p w14:paraId="4812FA85" w14:textId="77777777" w:rsidR="004A3CE8" w:rsidRDefault="004A3CE8" w:rsidP="00F71CDD">
      <w:pPr>
        <w:pStyle w:val="BodyText"/>
        <w:ind w:left="0"/>
        <w:jc w:val="center"/>
      </w:pPr>
    </w:p>
    <w:p w14:paraId="1B218B79" w14:textId="77777777" w:rsidR="0066686D" w:rsidRDefault="0066686D" w:rsidP="00F71CDD">
      <w:pPr>
        <w:pStyle w:val="BodyText"/>
        <w:ind w:left="0"/>
        <w:jc w:val="center"/>
        <w:rPr>
          <w:noProof/>
          <w:lang w:eastAsia="zh-TW"/>
        </w:rPr>
      </w:pPr>
      <w:r>
        <w:rPr>
          <w:noProof/>
          <w:lang w:eastAsia="zh-TW"/>
        </w:rPr>
        <w:drawing>
          <wp:inline distT="0" distB="0" distL="0" distR="0" wp14:anchorId="440354F5" wp14:editId="4EDF1CA3">
            <wp:extent cx="3192517" cy="19050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236" cy="1909606"/>
                    </a:xfrm>
                    <a:prstGeom prst="rect">
                      <a:avLst/>
                    </a:prstGeom>
                  </pic:spPr>
                </pic:pic>
              </a:graphicData>
            </a:graphic>
          </wp:inline>
        </w:drawing>
      </w:r>
    </w:p>
    <w:p w14:paraId="70F05B8C" w14:textId="77777777" w:rsidR="00F71CDD" w:rsidRDefault="00F71CDD" w:rsidP="00F71CDD">
      <w:pPr>
        <w:pStyle w:val="BodyText"/>
        <w:ind w:left="0"/>
        <w:jc w:val="center"/>
      </w:pPr>
    </w:p>
    <w:p w14:paraId="4FF50BB6" w14:textId="77777777" w:rsidR="00446334" w:rsidRDefault="00446334" w:rsidP="00F71CDD">
      <w:pPr>
        <w:pStyle w:val="BodyText"/>
        <w:ind w:left="0"/>
        <w:jc w:val="center"/>
      </w:pPr>
    </w:p>
    <w:p w14:paraId="06CF16B8" w14:textId="77777777" w:rsidR="00446334" w:rsidRDefault="00446334" w:rsidP="00F71CDD">
      <w:pPr>
        <w:pStyle w:val="BodyText"/>
        <w:ind w:left="0"/>
        <w:jc w:val="center"/>
      </w:pPr>
    </w:p>
    <w:p w14:paraId="51A73CE7" w14:textId="77777777" w:rsidR="00446334" w:rsidRDefault="00446334" w:rsidP="00F71CDD">
      <w:pPr>
        <w:pStyle w:val="BodyText"/>
        <w:ind w:left="0"/>
        <w:jc w:val="center"/>
      </w:pPr>
    </w:p>
    <w:p w14:paraId="17D83C44" w14:textId="77777777" w:rsidR="00446334" w:rsidRDefault="00446334" w:rsidP="00F71CDD">
      <w:pPr>
        <w:pStyle w:val="BodyText"/>
        <w:ind w:left="0"/>
        <w:jc w:val="center"/>
      </w:pPr>
    </w:p>
    <w:p w14:paraId="5D8CC814" w14:textId="77777777" w:rsidR="00446334" w:rsidRDefault="00446334" w:rsidP="00F71CDD">
      <w:pPr>
        <w:pStyle w:val="BodyText"/>
        <w:ind w:left="0"/>
        <w:jc w:val="center"/>
      </w:pPr>
    </w:p>
    <w:p w14:paraId="7CE49D20" w14:textId="77777777" w:rsidR="00446334" w:rsidRDefault="00446334" w:rsidP="00F71CDD">
      <w:pPr>
        <w:pStyle w:val="BodyText"/>
        <w:ind w:left="0"/>
        <w:jc w:val="center"/>
      </w:pPr>
    </w:p>
    <w:p w14:paraId="696CCA1C" w14:textId="77777777" w:rsidR="00446334" w:rsidRDefault="00446334" w:rsidP="00F71CDD">
      <w:pPr>
        <w:pStyle w:val="BodyText"/>
        <w:ind w:left="0"/>
        <w:jc w:val="center"/>
      </w:pPr>
    </w:p>
    <w:p w14:paraId="0D928D2F" w14:textId="77777777" w:rsidR="00446334" w:rsidRDefault="00446334" w:rsidP="00F71CDD">
      <w:pPr>
        <w:pStyle w:val="BodyText"/>
        <w:ind w:left="0"/>
        <w:jc w:val="center"/>
      </w:pPr>
    </w:p>
    <w:p w14:paraId="4A3F04F6" w14:textId="77777777" w:rsidR="00446334" w:rsidRDefault="00446334" w:rsidP="00F71CDD">
      <w:pPr>
        <w:pStyle w:val="BodyText"/>
        <w:ind w:left="0"/>
        <w:jc w:val="center"/>
      </w:pPr>
    </w:p>
    <w:p w14:paraId="6EAE36BE" w14:textId="77777777" w:rsidR="00446334" w:rsidRDefault="00446334" w:rsidP="00446334">
      <w:pPr>
        <w:rPr>
          <w:sz w:val="20"/>
          <w:szCs w:val="20"/>
        </w:rPr>
      </w:pPr>
    </w:p>
    <w:p w14:paraId="2C770E03" w14:textId="77777777" w:rsidR="00D7645C" w:rsidRDefault="00D7645C" w:rsidP="00D7645C">
      <w:pPr>
        <w:pStyle w:val="Heading2"/>
      </w:pPr>
      <w:bookmarkStart w:id="17" w:name="_Toc54675051"/>
      <w:r>
        <w:lastRenderedPageBreak/>
        <w:t>Year-to-date students with &lt;85% attendance</w:t>
      </w:r>
      <w:bookmarkEnd w:id="1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05C976F2" w14:textId="77777777" w:rsidTr="00D7645C">
        <w:tc>
          <w:tcPr>
            <w:tcW w:w="3119" w:type="dxa"/>
            <w:shd w:val="clear" w:color="auto" w:fill="DBE5F1"/>
          </w:tcPr>
          <w:p w14:paraId="6E614DA6"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5ECBADD"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D7645C" w:rsidRPr="009F006A" w14:paraId="7315BA50" w14:textId="77777777" w:rsidTr="00D7645C">
        <w:tc>
          <w:tcPr>
            <w:tcW w:w="3119" w:type="dxa"/>
          </w:tcPr>
          <w:p w14:paraId="1CE4E068" w14:textId="77777777" w:rsidR="00D7645C" w:rsidRPr="00225317" w:rsidRDefault="00D7645C" w:rsidP="00D7645C">
            <w:pPr>
              <w:spacing w:before="60" w:after="60"/>
              <w:rPr>
                <w:rFonts w:cs="Arial"/>
                <w:sz w:val="20"/>
                <w:szCs w:val="20"/>
              </w:rPr>
            </w:pPr>
            <w:r>
              <w:rPr>
                <w:rFonts w:cs="Arial"/>
                <w:sz w:val="20"/>
                <w:szCs w:val="20"/>
              </w:rPr>
              <w:t>Description</w:t>
            </w:r>
          </w:p>
        </w:tc>
        <w:tc>
          <w:tcPr>
            <w:tcW w:w="5948" w:type="dxa"/>
          </w:tcPr>
          <w:p w14:paraId="1381BBFE" w14:textId="77777777" w:rsidR="00D7645C" w:rsidRPr="00225317" w:rsidRDefault="00D7645C" w:rsidP="00D7645C">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with less than 85% attendance rate, for the calendar year-to-date</w:t>
            </w:r>
          </w:p>
        </w:tc>
      </w:tr>
      <w:tr w:rsidR="002935FE" w:rsidRPr="009F006A" w14:paraId="2A9E3DB4" w14:textId="77777777" w:rsidTr="00D7645C">
        <w:tc>
          <w:tcPr>
            <w:tcW w:w="3119" w:type="dxa"/>
          </w:tcPr>
          <w:p w14:paraId="2399945D" w14:textId="77777777" w:rsidR="002935FE" w:rsidRDefault="002935FE" w:rsidP="002935FE">
            <w:pPr>
              <w:spacing w:before="60" w:after="60"/>
              <w:rPr>
                <w:rFonts w:cs="Arial"/>
                <w:sz w:val="20"/>
                <w:szCs w:val="20"/>
              </w:rPr>
            </w:pPr>
            <w:r>
              <w:rPr>
                <w:rFonts w:cs="Arial"/>
                <w:sz w:val="20"/>
                <w:szCs w:val="20"/>
              </w:rPr>
              <w:t>Chart type</w:t>
            </w:r>
          </w:p>
        </w:tc>
        <w:tc>
          <w:tcPr>
            <w:tcW w:w="5948" w:type="dxa"/>
          </w:tcPr>
          <w:p w14:paraId="55DD6CA8" w14:textId="77777777" w:rsidR="002935FE" w:rsidRDefault="00587504" w:rsidP="002935FE">
            <w:pPr>
              <w:pStyle w:val="ListParagraph"/>
              <w:spacing w:before="60" w:after="60"/>
              <w:ind w:left="0"/>
              <w:rPr>
                <w:rFonts w:cs="Arial"/>
                <w:sz w:val="20"/>
                <w:szCs w:val="20"/>
              </w:rPr>
            </w:pPr>
            <w:r>
              <w:rPr>
                <w:rFonts w:cs="Arial"/>
                <w:sz w:val="20"/>
                <w:szCs w:val="20"/>
              </w:rPr>
              <w:t>KPI Indicator</w:t>
            </w:r>
          </w:p>
        </w:tc>
      </w:tr>
      <w:tr w:rsidR="002935FE" w:rsidRPr="009F006A" w14:paraId="7DBE23F6" w14:textId="77777777" w:rsidTr="00D7645C">
        <w:tc>
          <w:tcPr>
            <w:tcW w:w="3119" w:type="dxa"/>
          </w:tcPr>
          <w:p w14:paraId="13B1DF9C" w14:textId="77777777" w:rsidR="002935FE" w:rsidRPr="00225317" w:rsidRDefault="002935FE" w:rsidP="002935FE">
            <w:pPr>
              <w:spacing w:before="60" w:after="60"/>
              <w:rPr>
                <w:rFonts w:cs="Arial"/>
                <w:sz w:val="20"/>
                <w:szCs w:val="20"/>
              </w:rPr>
            </w:pPr>
            <w:r>
              <w:rPr>
                <w:rFonts w:cs="Arial"/>
                <w:sz w:val="20"/>
                <w:szCs w:val="20"/>
              </w:rPr>
              <w:t>Default view</w:t>
            </w:r>
          </w:p>
        </w:tc>
        <w:tc>
          <w:tcPr>
            <w:tcW w:w="5948" w:type="dxa"/>
          </w:tcPr>
          <w:p w14:paraId="29DC2682" w14:textId="77777777" w:rsidR="002935FE" w:rsidRPr="00225317" w:rsidRDefault="002935FE" w:rsidP="002935FE">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30E5B51C" w14:textId="77777777" w:rsidTr="00D7645C">
        <w:tc>
          <w:tcPr>
            <w:tcW w:w="3119" w:type="dxa"/>
          </w:tcPr>
          <w:p w14:paraId="0276934D" w14:textId="77777777" w:rsidR="002935FE" w:rsidRPr="00225317" w:rsidRDefault="002935FE" w:rsidP="002935FE">
            <w:pPr>
              <w:spacing w:before="60" w:after="60"/>
              <w:rPr>
                <w:rFonts w:cs="Arial"/>
                <w:sz w:val="20"/>
                <w:szCs w:val="20"/>
              </w:rPr>
            </w:pPr>
            <w:r w:rsidRPr="00225317">
              <w:rPr>
                <w:rFonts w:cs="Arial"/>
                <w:sz w:val="20"/>
                <w:szCs w:val="20"/>
              </w:rPr>
              <w:t>Chart Title</w:t>
            </w:r>
          </w:p>
        </w:tc>
        <w:tc>
          <w:tcPr>
            <w:tcW w:w="5948" w:type="dxa"/>
          </w:tcPr>
          <w:p w14:paraId="19FD9910" w14:textId="77777777" w:rsidR="002935FE" w:rsidRPr="00225317" w:rsidRDefault="002935FE" w:rsidP="002935FE">
            <w:pPr>
              <w:pStyle w:val="ListParagraph"/>
              <w:spacing w:before="60" w:after="60"/>
              <w:ind w:left="0"/>
              <w:rPr>
                <w:rFonts w:cs="Arial"/>
                <w:sz w:val="20"/>
                <w:szCs w:val="20"/>
              </w:rPr>
            </w:pPr>
            <w:r>
              <w:rPr>
                <w:rFonts w:cs="Arial"/>
                <w:sz w:val="20"/>
                <w:szCs w:val="20"/>
              </w:rPr>
              <w:t>YTD Students with &lt;85% attendance</w:t>
            </w:r>
          </w:p>
        </w:tc>
      </w:tr>
      <w:tr w:rsidR="002935FE" w:rsidRPr="009F006A" w14:paraId="22EAFBE3" w14:textId="77777777" w:rsidTr="00D7645C">
        <w:tc>
          <w:tcPr>
            <w:tcW w:w="3119" w:type="dxa"/>
          </w:tcPr>
          <w:p w14:paraId="7761C9C9" w14:textId="77777777" w:rsidR="002935FE" w:rsidRPr="00225317" w:rsidRDefault="002935FE" w:rsidP="002935FE">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D872352" w14:textId="77777777" w:rsidR="002935FE" w:rsidRDefault="002935FE" w:rsidP="002935FE">
            <w:pPr>
              <w:keepLines w:val="0"/>
              <w:spacing w:after="0" w:line="240" w:lineRule="auto"/>
              <w:rPr>
                <w:rFonts w:cs="Arial"/>
                <w:sz w:val="20"/>
                <w:szCs w:val="20"/>
              </w:rPr>
            </w:pPr>
            <w:r>
              <w:rPr>
                <w:rFonts w:cs="Arial"/>
                <w:sz w:val="20"/>
                <w:szCs w:val="20"/>
              </w:rPr>
              <w:t>% of students with less than 85% attendance rate.</w:t>
            </w:r>
          </w:p>
          <w:p w14:paraId="4462F201" w14:textId="77777777" w:rsidR="002935FE" w:rsidRPr="006A6C04" w:rsidRDefault="002935FE" w:rsidP="002935FE">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935FE" w:rsidRPr="009F006A" w14:paraId="0EF25E79" w14:textId="77777777" w:rsidTr="00D7645C">
        <w:tc>
          <w:tcPr>
            <w:tcW w:w="3119" w:type="dxa"/>
          </w:tcPr>
          <w:p w14:paraId="2BCE000B" w14:textId="77777777" w:rsidR="002935FE" w:rsidRPr="00225317" w:rsidRDefault="002935FE" w:rsidP="002935FE">
            <w:pPr>
              <w:spacing w:before="60" w:after="60"/>
              <w:rPr>
                <w:rFonts w:cs="Arial"/>
                <w:sz w:val="20"/>
                <w:szCs w:val="20"/>
              </w:rPr>
            </w:pPr>
            <w:r w:rsidRPr="00225317">
              <w:rPr>
                <w:rFonts w:cs="Arial"/>
                <w:sz w:val="20"/>
                <w:szCs w:val="20"/>
              </w:rPr>
              <w:t>Trend axis</w:t>
            </w:r>
          </w:p>
        </w:tc>
        <w:tc>
          <w:tcPr>
            <w:tcW w:w="5948" w:type="dxa"/>
          </w:tcPr>
          <w:p w14:paraId="18E471E7" w14:textId="77777777" w:rsidR="002935FE" w:rsidRPr="00225317"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07334BC8" w14:textId="77777777" w:rsidTr="00D7645C">
        <w:tc>
          <w:tcPr>
            <w:tcW w:w="3119" w:type="dxa"/>
          </w:tcPr>
          <w:p w14:paraId="031EFA3D" w14:textId="77777777" w:rsidR="002935FE" w:rsidRPr="00DB580D" w:rsidRDefault="002935FE" w:rsidP="002935FE">
            <w:pPr>
              <w:spacing w:before="60" w:after="60"/>
              <w:rPr>
                <w:rFonts w:cs="Arial"/>
                <w:sz w:val="20"/>
                <w:szCs w:val="20"/>
              </w:rPr>
            </w:pPr>
            <w:r w:rsidRPr="00DB580D">
              <w:rPr>
                <w:rFonts w:cs="Arial"/>
                <w:sz w:val="20"/>
                <w:szCs w:val="20"/>
              </w:rPr>
              <w:t>Target goals</w:t>
            </w:r>
          </w:p>
        </w:tc>
        <w:tc>
          <w:tcPr>
            <w:tcW w:w="5948" w:type="dxa"/>
          </w:tcPr>
          <w:p w14:paraId="5672A510" w14:textId="77777777" w:rsidR="002935FE" w:rsidRPr="00DB580D"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4E2F0CB2" w14:textId="77777777" w:rsidTr="00D7645C">
        <w:tc>
          <w:tcPr>
            <w:tcW w:w="3119" w:type="dxa"/>
          </w:tcPr>
          <w:p w14:paraId="55EEF087" w14:textId="77777777" w:rsidR="002935FE" w:rsidRPr="00DB580D" w:rsidRDefault="002935FE" w:rsidP="002935FE">
            <w:pPr>
              <w:spacing w:before="60" w:after="60"/>
              <w:rPr>
                <w:rFonts w:cs="Arial"/>
                <w:sz w:val="20"/>
                <w:szCs w:val="20"/>
              </w:rPr>
            </w:pPr>
            <w:r w:rsidRPr="00DB580D">
              <w:rPr>
                <w:rFonts w:cs="Arial"/>
                <w:sz w:val="20"/>
                <w:szCs w:val="20"/>
              </w:rPr>
              <w:t>Visualisation specific data filters</w:t>
            </w:r>
          </w:p>
        </w:tc>
        <w:tc>
          <w:tcPr>
            <w:tcW w:w="5948" w:type="dxa"/>
          </w:tcPr>
          <w:p w14:paraId="4A8E3FB6"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2935FE" w:rsidRPr="009F006A" w14:paraId="30176CD2" w14:textId="77777777" w:rsidTr="00D7645C">
        <w:tc>
          <w:tcPr>
            <w:tcW w:w="3119" w:type="dxa"/>
          </w:tcPr>
          <w:p w14:paraId="7E06F1DC" w14:textId="77777777" w:rsidR="002935FE" w:rsidRPr="00DB580D" w:rsidRDefault="002935FE" w:rsidP="002935FE">
            <w:pPr>
              <w:spacing w:before="60" w:after="60"/>
              <w:rPr>
                <w:rFonts w:cs="Arial"/>
                <w:sz w:val="20"/>
                <w:szCs w:val="20"/>
              </w:rPr>
            </w:pPr>
            <w:r w:rsidRPr="00DB580D">
              <w:rPr>
                <w:rFonts w:cs="Arial"/>
                <w:sz w:val="20"/>
                <w:szCs w:val="20"/>
              </w:rPr>
              <w:t>Hierarchy drill-down</w:t>
            </w:r>
          </w:p>
        </w:tc>
        <w:tc>
          <w:tcPr>
            <w:tcW w:w="5948" w:type="dxa"/>
          </w:tcPr>
          <w:p w14:paraId="6B798605"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3836B058" w14:textId="77777777" w:rsidTr="00D7645C">
        <w:tc>
          <w:tcPr>
            <w:tcW w:w="3119" w:type="dxa"/>
          </w:tcPr>
          <w:p w14:paraId="0DB689A3" w14:textId="77777777" w:rsidR="002935FE" w:rsidRPr="00DB580D" w:rsidRDefault="002935FE" w:rsidP="002935FE">
            <w:pPr>
              <w:spacing w:before="60" w:after="60"/>
              <w:rPr>
                <w:rFonts w:cs="Arial"/>
                <w:sz w:val="20"/>
                <w:szCs w:val="20"/>
              </w:rPr>
            </w:pPr>
            <w:r w:rsidRPr="00DB580D">
              <w:rPr>
                <w:rFonts w:cs="Arial"/>
                <w:sz w:val="20"/>
                <w:szCs w:val="20"/>
              </w:rPr>
              <w:t>Visual link to other page</w:t>
            </w:r>
          </w:p>
        </w:tc>
        <w:tc>
          <w:tcPr>
            <w:tcW w:w="5948" w:type="dxa"/>
          </w:tcPr>
          <w:p w14:paraId="2ECAE16C"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2334172C" w14:textId="77777777" w:rsidTr="00D7645C">
        <w:tc>
          <w:tcPr>
            <w:tcW w:w="3119" w:type="dxa"/>
          </w:tcPr>
          <w:p w14:paraId="2517FE15" w14:textId="77777777" w:rsidR="002935FE" w:rsidRPr="00DB580D" w:rsidRDefault="002935FE" w:rsidP="002935FE">
            <w:pPr>
              <w:spacing w:before="60" w:after="60"/>
              <w:rPr>
                <w:rFonts w:cs="Arial"/>
                <w:sz w:val="20"/>
                <w:szCs w:val="20"/>
              </w:rPr>
            </w:pPr>
            <w:r>
              <w:rPr>
                <w:rFonts w:cs="Arial"/>
                <w:sz w:val="20"/>
                <w:szCs w:val="20"/>
              </w:rPr>
              <w:t>Tooltip</w:t>
            </w:r>
          </w:p>
        </w:tc>
        <w:tc>
          <w:tcPr>
            <w:tcW w:w="5948" w:type="dxa"/>
          </w:tcPr>
          <w:p w14:paraId="247B2480" w14:textId="77777777" w:rsidR="002935FE" w:rsidRPr="00DB580D" w:rsidRDefault="002935FE" w:rsidP="002935FE">
            <w:pPr>
              <w:keepLines w:val="0"/>
              <w:spacing w:before="60" w:after="60" w:line="240" w:lineRule="auto"/>
              <w:rPr>
                <w:rFonts w:cs="Arial"/>
                <w:sz w:val="20"/>
                <w:szCs w:val="20"/>
              </w:rPr>
            </w:pPr>
            <w:r>
              <w:rPr>
                <w:rFonts w:cs="Arial"/>
                <w:sz w:val="20"/>
                <w:szCs w:val="20"/>
              </w:rPr>
              <w:t>Power Bi default view (repeat number)</w:t>
            </w:r>
          </w:p>
        </w:tc>
      </w:tr>
      <w:tr w:rsidR="002935FE" w:rsidRPr="009F006A" w14:paraId="4879234F" w14:textId="77777777" w:rsidTr="00D7645C">
        <w:tc>
          <w:tcPr>
            <w:tcW w:w="3119" w:type="dxa"/>
          </w:tcPr>
          <w:p w14:paraId="2069B034" w14:textId="77777777" w:rsidR="002935FE" w:rsidRPr="00DB580D" w:rsidRDefault="002935FE" w:rsidP="002935FE">
            <w:pPr>
              <w:spacing w:before="60" w:after="60"/>
              <w:rPr>
                <w:rFonts w:cs="Arial"/>
                <w:sz w:val="20"/>
                <w:szCs w:val="20"/>
              </w:rPr>
            </w:pPr>
            <w:r w:rsidRPr="00DB580D">
              <w:rPr>
                <w:rFonts w:cs="Arial"/>
                <w:sz w:val="20"/>
                <w:szCs w:val="20"/>
              </w:rPr>
              <w:t>Nice to have function</w:t>
            </w:r>
          </w:p>
        </w:tc>
        <w:tc>
          <w:tcPr>
            <w:tcW w:w="5948" w:type="dxa"/>
          </w:tcPr>
          <w:p w14:paraId="11997DBB" w14:textId="77777777" w:rsidR="002935FE" w:rsidRPr="006A67BD" w:rsidRDefault="002935FE" w:rsidP="002935FE">
            <w:pPr>
              <w:keepLines w:val="0"/>
              <w:spacing w:before="60" w:after="60" w:line="240" w:lineRule="auto"/>
              <w:rPr>
                <w:rFonts w:cs="Arial"/>
                <w:sz w:val="20"/>
                <w:szCs w:val="20"/>
              </w:rPr>
            </w:pPr>
            <w:r>
              <w:rPr>
                <w:rFonts w:cs="Arial"/>
                <w:sz w:val="20"/>
                <w:szCs w:val="20"/>
              </w:rPr>
              <w:t>n/a</w:t>
            </w:r>
          </w:p>
        </w:tc>
      </w:tr>
    </w:tbl>
    <w:p w14:paraId="6A4C6643" w14:textId="77777777" w:rsidR="00D7645C" w:rsidRDefault="00D7645C" w:rsidP="00D7645C">
      <w:pPr>
        <w:pStyle w:val="BodyText"/>
        <w:ind w:left="0"/>
        <w:jc w:val="center"/>
      </w:pPr>
    </w:p>
    <w:p w14:paraId="0FFC0D02" w14:textId="77777777" w:rsidR="00D7645C" w:rsidRDefault="00D7645C" w:rsidP="00D7645C">
      <w:pPr>
        <w:pStyle w:val="BodyText"/>
        <w:ind w:left="0"/>
        <w:jc w:val="center"/>
        <w:rPr>
          <w:noProof/>
          <w:lang w:eastAsia="zh-TW"/>
        </w:rPr>
      </w:pPr>
      <w:r>
        <w:rPr>
          <w:noProof/>
          <w:lang w:eastAsia="zh-TW"/>
        </w:rPr>
        <w:drawing>
          <wp:inline distT="0" distB="0" distL="0" distR="0" wp14:anchorId="605A66B0" wp14:editId="0722671A">
            <wp:extent cx="35147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725" cy="2124075"/>
                    </a:xfrm>
                    <a:prstGeom prst="rect">
                      <a:avLst/>
                    </a:prstGeom>
                  </pic:spPr>
                </pic:pic>
              </a:graphicData>
            </a:graphic>
          </wp:inline>
        </w:drawing>
      </w:r>
    </w:p>
    <w:p w14:paraId="538BB215" w14:textId="77777777" w:rsidR="00D7645C" w:rsidRDefault="00D7645C">
      <w:pPr>
        <w:keepLines w:val="0"/>
        <w:spacing w:after="0" w:line="240" w:lineRule="auto"/>
        <w:rPr>
          <w:rFonts w:cs="Arial"/>
          <w:b/>
          <w:bCs/>
          <w:iCs/>
          <w:noProof/>
          <w:sz w:val="28"/>
          <w:szCs w:val="28"/>
        </w:rPr>
      </w:pPr>
    </w:p>
    <w:p w14:paraId="313BBDDA" w14:textId="77777777" w:rsidR="00D7645C" w:rsidRDefault="00D7645C" w:rsidP="00A23C70"/>
    <w:p w14:paraId="5BEF0F16" w14:textId="77777777" w:rsidR="00D7645C" w:rsidRDefault="00D7645C" w:rsidP="00A23C70"/>
    <w:p w14:paraId="7D22B659" w14:textId="77777777" w:rsidR="00D7645C" w:rsidRDefault="00D7645C" w:rsidP="00A23C70"/>
    <w:p w14:paraId="37BA8219" w14:textId="77777777" w:rsidR="00D7645C" w:rsidRDefault="00D7645C" w:rsidP="00A23C70"/>
    <w:p w14:paraId="091DC609" w14:textId="77777777" w:rsidR="00446334" w:rsidRDefault="00446334" w:rsidP="00A23C70"/>
    <w:p w14:paraId="56430FA6" w14:textId="77777777" w:rsidR="00446334" w:rsidRDefault="00446334" w:rsidP="00A23C70"/>
    <w:p w14:paraId="65BC3EFA" w14:textId="77777777" w:rsidR="00446334" w:rsidRDefault="00446334" w:rsidP="00A23C70"/>
    <w:p w14:paraId="01C8D756" w14:textId="77777777" w:rsidR="00446334" w:rsidRDefault="00446334" w:rsidP="00A23C70"/>
    <w:p w14:paraId="10F9C1E8" w14:textId="77777777" w:rsidR="00D7645C" w:rsidRDefault="00D7645C" w:rsidP="00D7645C">
      <w:pPr>
        <w:pStyle w:val="Heading2"/>
      </w:pPr>
      <w:bookmarkStart w:id="18" w:name="_Toc54675052"/>
      <w:r>
        <w:lastRenderedPageBreak/>
        <w:t xml:space="preserve">Year-to-date students with </w:t>
      </w:r>
      <w:r w:rsidR="002D43A8">
        <w:t>chronic absenteeism</w:t>
      </w:r>
      <w:bookmarkEnd w:id="1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2463984A" w14:textId="77777777" w:rsidTr="00D7645C">
        <w:tc>
          <w:tcPr>
            <w:tcW w:w="3119" w:type="dxa"/>
            <w:shd w:val="clear" w:color="auto" w:fill="DBE5F1"/>
          </w:tcPr>
          <w:p w14:paraId="58909595"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75DBB"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D7645C" w:rsidRPr="009F006A" w14:paraId="75974ADB" w14:textId="77777777" w:rsidTr="00D7645C">
        <w:tc>
          <w:tcPr>
            <w:tcW w:w="3119" w:type="dxa"/>
          </w:tcPr>
          <w:p w14:paraId="1BD6220E" w14:textId="77777777" w:rsidR="00D7645C" w:rsidRPr="00225317" w:rsidRDefault="00D7645C" w:rsidP="00D7645C">
            <w:pPr>
              <w:spacing w:before="60" w:after="60"/>
              <w:rPr>
                <w:rFonts w:cs="Arial"/>
                <w:sz w:val="20"/>
                <w:szCs w:val="20"/>
              </w:rPr>
            </w:pPr>
            <w:r>
              <w:rPr>
                <w:rFonts w:cs="Arial"/>
                <w:sz w:val="20"/>
                <w:szCs w:val="20"/>
              </w:rPr>
              <w:t>Description</w:t>
            </w:r>
          </w:p>
        </w:tc>
        <w:tc>
          <w:tcPr>
            <w:tcW w:w="5948" w:type="dxa"/>
          </w:tcPr>
          <w:p w14:paraId="00E53E65" w14:textId="77777777" w:rsidR="00D7645C" w:rsidRPr="00225317" w:rsidRDefault="00D7645C" w:rsidP="002D43A8">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proportion of students with </w:t>
            </w:r>
            <w:r w:rsidR="002D43A8">
              <w:rPr>
                <w:sz w:val="20"/>
                <w:szCs w:val="20"/>
              </w:rPr>
              <w:t>an attendance rate of 80% or less</w:t>
            </w:r>
          </w:p>
        </w:tc>
      </w:tr>
      <w:tr w:rsidR="002935FE" w:rsidRPr="009F006A" w14:paraId="6575CD8E" w14:textId="77777777" w:rsidTr="00D7645C">
        <w:tc>
          <w:tcPr>
            <w:tcW w:w="3119" w:type="dxa"/>
          </w:tcPr>
          <w:p w14:paraId="481FAD2B" w14:textId="77777777" w:rsidR="002935FE" w:rsidRDefault="002935FE" w:rsidP="002935FE">
            <w:pPr>
              <w:spacing w:before="60" w:after="60"/>
              <w:rPr>
                <w:rFonts w:cs="Arial"/>
                <w:sz w:val="20"/>
                <w:szCs w:val="20"/>
              </w:rPr>
            </w:pPr>
            <w:r>
              <w:rPr>
                <w:rFonts w:cs="Arial"/>
                <w:sz w:val="20"/>
                <w:szCs w:val="20"/>
              </w:rPr>
              <w:t>Chart type</w:t>
            </w:r>
          </w:p>
        </w:tc>
        <w:tc>
          <w:tcPr>
            <w:tcW w:w="5948" w:type="dxa"/>
          </w:tcPr>
          <w:p w14:paraId="02432883" w14:textId="77777777" w:rsidR="002935FE" w:rsidRDefault="00587504" w:rsidP="002935FE">
            <w:pPr>
              <w:pStyle w:val="ListParagraph"/>
              <w:spacing w:before="60" w:after="60"/>
              <w:ind w:left="0"/>
              <w:rPr>
                <w:rFonts w:cs="Arial"/>
                <w:sz w:val="20"/>
                <w:szCs w:val="20"/>
              </w:rPr>
            </w:pPr>
            <w:r>
              <w:rPr>
                <w:rFonts w:cs="Arial"/>
                <w:sz w:val="20"/>
                <w:szCs w:val="20"/>
              </w:rPr>
              <w:t>KPI Indicator</w:t>
            </w:r>
          </w:p>
        </w:tc>
      </w:tr>
      <w:tr w:rsidR="002935FE" w:rsidRPr="009F006A" w14:paraId="3FF07355" w14:textId="77777777" w:rsidTr="00D7645C">
        <w:tc>
          <w:tcPr>
            <w:tcW w:w="3119" w:type="dxa"/>
          </w:tcPr>
          <w:p w14:paraId="735BA19E" w14:textId="77777777" w:rsidR="002935FE" w:rsidRPr="00225317" w:rsidRDefault="002935FE" w:rsidP="002935FE">
            <w:pPr>
              <w:spacing w:before="60" w:after="60"/>
              <w:rPr>
                <w:rFonts w:cs="Arial"/>
                <w:sz w:val="20"/>
                <w:szCs w:val="20"/>
              </w:rPr>
            </w:pPr>
            <w:r>
              <w:rPr>
                <w:rFonts w:cs="Arial"/>
                <w:sz w:val="20"/>
                <w:szCs w:val="20"/>
              </w:rPr>
              <w:t>Default view</w:t>
            </w:r>
          </w:p>
        </w:tc>
        <w:tc>
          <w:tcPr>
            <w:tcW w:w="5948" w:type="dxa"/>
          </w:tcPr>
          <w:p w14:paraId="1D5423DC" w14:textId="77777777" w:rsidR="002935FE" w:rsidRPr="00225317" w:rsidRDefault="002935FE" w:rsidP="002935FE">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2E2FA56B" w14:textId="77777777" w:rsidTr="00D7645C">
        <w:tc>
          <w:tcPr>
            <w:tcW w:w="3119" w:type="dxa"/>
          </w:tcPr>
          <w:p w14:paraId="06855781" w14:textId="77777777" w:rsidR="002935FE" w:rsidRPr="00225317" w:rsidRDefault="002935FE" w:rsidP="002935FE">
            <w:pPr>
              <w:spacing w:before="60" w:after="60"/>
              <w:rPr>
                <w:rFonts w:cs="Arial"/>
                <w:sz w:val="20"/>
                <w:szCs w:val="20"/>
              </w:rPr>
            </w:pPr>
            <w:r w:rsidRPr="00225317">
              <w:rPr>
                <w:rFonts w:cs="Arial"/>
                <w:sz w:val="20"/>
                <w:szCs w:val="20"/>
              </w:rPr>
              <w:t>Chart Title</w:t>
            </w:r>
          </w:p>
        </w:tc>
        <w:tc>
          <w:tcPr>
            <w:tcW w:w="5948" w:type="dxa"/>
          </w:tcPr>
          <w:p w14:paraId="447A9840" w14:textId="77777777" w:rsidR="002935FE" w:rsidRPr="00225317" w:rsidRDefault="002935FE" w:rsidP="002935FE">
            <w:pPr>
              <w:pStyle w:val="ListParagraph"/>
              <w:spacing w:before="60" w:after="60"/>
              <w:ind w:left="0"/>
              <w:rPr>
                <w:rFonts w:cs="Arial"/>
                <w:sz w:val="20"/>
                <w:szCs w:val="20"/>
              </w:rPr>
            </w:pPr>
            <w:r>
              <w:rPr>
                <w:rFonts w:cs="Arial"/>
                <w:sz w:val="20"/>
                <w:szCs w:val="20"/>
              </w:rPr>
              <w:t>YTD Students with chronic absenteeism</w:t>
            </w:r>
          </w:p>
        </w:tc>
      </w:tr>
      <w:tr w:rsidR="002935FE" w:rsidRPr="009F006A" w14:paraId="13DC6266" w14:textId="77777777" w:rsidTr="00D7645C">
        <w:tc>
          <w:tcPr>
            <w:tcW w:w="3119" w:type="dxa"/>
          </w:tcPr>
          <w:p w14:paraId="74E9CF5D" w14:textId="77777777" w:rsidR="002935FE" w:rsidRPr="00225317" w:rsidRDefault="002935FE" w:rsidP="002935FE">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8C5064A" w14:textId="77777777" w:rsidR="002935FE" w:rsidRDefault="002935FE" w:rsidP="002935FE">
            <w:pPr>
              <w:keepLines w:val="0"/>
              <w:spacing w:after="0" w:line="240" w:lineRule="auto"/>
              <w:rPr>
                <w:rFonts w:cs="Arial"/>
                <w:sz w:val="20"/>
                <w:szCs w:val="20"/>
              </w:rPr>
            </w:pPr>
            <w:r>
              <w:rPr>
                <w:rFonts w:cs="Arial"/>
                <w:sz w:val="20"/>
                <w:szCs w:val="20"/>
              </w:rPr>
              <w:t>% of students with 80% or less attendance rate.</w:t>
            </w:r>
          </w:p>
          <w:p w14:paraId="498F271D" w14:textId="77777777" w:rsidR="002935FE" w:rsidRPr="006A6C04" w:rsidRDefault="002935FE" w:rsidP="002935FE">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935FE" w:rsidRPr="009F006A" w14:paraId="35870C10" w14:textId="77777777" w:rsidTr="00D7645C">
        <w:tc>
          <w:tcPr>
            <w:tcW w:w="3119" w:type="dxa"/>
          </w:tcPr>
          <w:p w14:paraId="08B794E3" w14:textId="77777777" w:rsidR="002935FE" w:rsidRPr="00225317" w:rsidRDefault="002935FE" w:rsidP="002935FE">
            <w:pPr>
              <w:spacing w:before="60" w:after="60"/>
              <w:rPr>
                <w:rFonts w:cs="Arial"/>
                <w:sz w:val="20"/>
                <w:szCs w:val="20"/>
              </w:rPr>
            </w:pPr>
            <w:r w:rsidRPr="00225317">
              <w:rPr>
                <w:rFonts w:cs="Arial"/>
                <w:sz w:val="20"/>
                <w:szCs w:val="20"/>
              </w:rPr>
              <w:t>Trend axis</w:t>
            </w:r>
          </w:p>
        </w:tc>
        <w:tc>
          <w:tcPr>
            <w:tcW w:w="5948" w:type="dxa"/>
          </w:tcPr>
          <w:p w14:paraId="05D773ED" w14:textId="77777777" w:rsidR="002935FE" w:rsidRPr="00225317"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618470F8" w14:textId="77777777" w:rsidTr="00D7645C">
        <w:tc>
          <w:tcPr>
            <w:tcW w:w="3119" w:type="dxa"/>
          </w:tcPr>
          <w:p w14:paraId="18E687CC" w14:textId="77777777" w:rsidR="002935FE" w:rsidRPr="00DB580D" w:rsidRDefault="002935FE" w:rsidP="002935FE">
            <w:pPr>
              <w:spacing w:before="60" w:after="60"/>
              <w:rPr>
                <w:rFonts w:cs="Arial"/>
                <w:sz w:val="20"/>
                <w:szCs w:val="20"/>
              </w:rPr>
            </w:pPr>
            <w:r w:rsidRPr="00DB580D">
              <w:rPr>
                <w:rFonts w:cs="Arial"/>
                <w:sz w:val="20"/>
                <w:szCs w:val="20"/>
              </w:rPr>
              <w:t>Target goals</w:t>
            </w:r>
          </w:p>
        </w:tc>
        <w:tc>
          <w:tcPr>
            <w:tcW w:w="5948" w:type="dxa"/>
          </w:tcPr>
          <w:p w14:paraId="5EF4699C" w14:textId="77777777" w:rsidR="002935FE" w:rsidRPr="00DB580D" w:rsidRDefault="002935FE" w:rsidP="002935FE">
            <w:pPr>
              <w:keepLines w:val="0"/>
              <w:spacing w:before="60" w:after="60" w:line="240" w:lineRule="auto"/>
              <w:rPr>
                <w:rFonts w:cs="Arial"/>
                <w:sz w:val="20"/>
                <w:szCs w:val="20"/>
              </w:rPr>
            </w:pPr>
            <w:r>
              <w:rPr>
                <w:rFonts w:cs="Arial"/>
                <w:sz w:val="20"/>
                <w:szCs w:val="20"/>
              </w:rPr>
              <w:t>n/a</w:t>
            </w:r>
          </w:p>
        </w:tc>
      </w:tr>
      <w:tr w:rsidR="002935FE" w:rsidRPr="009F006A" w14:paraId="05CF7068" w14:textId="77777777" w:rsidTr="00D7645C">
        <w:tc>
          <w:tcPr>
            <w:tcW w:w="3119" w:type="dxa"/>
          </w:tcPr>
          <w:p w14:paraId="30EEB821" w14:textId="77777777" w:rsidR="002935FE" w:rsidRPr="00DB580D" w:rsidRDefault="002935FE" w:rsidP="002935FE">
            <w:pPr>
              <w:spacing w:before="60" w:after="60"/>
              <w:rPr>
                <w:rFonts w:cs="Arial"/>
                <w:sz w:val="20"/>
                <w:szCs w:val="20"/>
              </w:rPr>
            </w:pPr>
            <w:r w:rsidRPr="00DB580D">
              <w:rPr>
                <w:rFonts w:cs="Arial"/>
                <w:sz w:val="20"/>
                <w:szCs w:val="20"/>
              </w:rPr>
              <w:t>Visualisation specific data filters</w:t>
            </w:r>
          </w:p>
        </w:tc>
        <w:tc>
          <w:tcPr>
            <w:tcW w:w="5948" w:type="dxa"/>
          </w:tcPr>
          <w:p w14:paraId="511AA241"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2935FE" w:rsidRPr="009F006A" w14:paraId="484CB007" w14:textId="77777777" w:rsidTr="00D7645C">
        <w:tc>
          <w:tcPr>
            <w:tcW w:w="3119" w:type="dxa"/>
          </w:tcPr>
          <w:p w14:paraId="021802A1" w14:textId="77777777" w:rsidR="002935FE" w:rsidRPr="00DB580D" w:rsidRDefault="002935FE" w:rsidP="002935FE">
            <w:pPr>
              <w:spacing w:before="60" w:after="60"/>
              <w:rPr>
                <w:rFonts w:cs="Arial"/>
                <w:sz w:val="20"/>
                <w:szCs w:val="20"/>
              </w:rPr>
            </w:pPr>
            <w:r w:rsidRPr="00DB580D">
              <w:rPr>
                <w:rFonts w:cs="Arial"/>
                <w:sz w:val="20"/>
                <w:szCs w:val="20"/>
              </w:rPr>
              <w:t>Hierarchy drill-down</w:t>
            </w:r>
          </w:p>
        </w:tc>
        <w:tc>
          <w:tcPr>
            <w:tcW w:w="5948" w:type="dxa"/>
          </w:tcPr>
          <w:p w14:paraId="6E297A7B"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1C1C40BD" w14:textId="77777777" w:rsidTr="00D7645C">
        <w:tc>
          <w:tcPr>
            <w:tcW w:w="3119" w:type="dxa"/>
          </w:tcPr>
          <w:p w14:paraId="4109EA50" w14:textId="77777777" w:rsidR="002935FE" w:rsidRPr="00DB580D" w:rsidRDefault="002935FE" w:rsidP="002935FE">
            <w:pPr>
              <w:spacing w:before="60" w:after="60"/>
              <w:rPr>
                <w:rFonts w:cs="Arial"/>
                <w:sz w:val="20"/>
                <w:szCs w:val="20"/>
              </w:rPr>
            </w:pPr>
            <w:r w:rsidRPr="00DB580D">
              <w:rPr>
                <w:rFonts w:cs="Arial"/>
                <w:sz w:val="20"/>
                <w:szCs w:val="20"/>
              </w:rPr>
              <w:t>Visual link to other page</w:t>
            </w:r>
          </w:p>
        </w:tc>
        <w:tc>
          <w:tcPr>
            <w:tcW w:w="5948" w:type="dxa"/>
          </w:tcPr>
          <w:p w14:paraId="346EDCE0"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n/a</w:t>
            </w:r>
          </w:p>
        </w:tc>
      </w:tr>
      <w:tr w:rsidR="002935FE" w:rsidRPr="009F006A" w14:paraId="1FC4EAD9" w14:textId="77777777" w:rsidTr="00D7645C">
        <w:tc>
          <w:tcPr>
            <w:tcW w:w="3119" w:type="dxa"/>
          </w:tcPr>
          <w:p w14:paraId="02EC5174" w14:textId="77777777" w:rsidR="002935FE" w:rsidRPr="00DB580D" w:rsidRDefault="002935FE" w:rsidP="002935FE">
            <w:pPr>
              <w:spacing w:before="60" w:after="60"/>
              <w:rPr>
                <w:rFonts w:cs="Arial"/>
                <w:sz w:val="20"/>
                <w:szCs w:val="20"/>
              </w:rPr>
            </w:pPr>
            <w:r>
              <w:rPr>
                <w:rFonts w:cs="Arial"/>
                <w:sz w:val="20"/>
                <w:szCs w:val="20"/>
              </w:rPr>
              <w:t>Tooltip</w:t>
            </w:r>
          </w:p>
        </w:tc>
        <w:tc>
          <w:tcPr>
            <w:tcW w:w="5948" w:type="dxa"/>
          </w:tcPr>
          <w:p w14:paraId="3EFD8ADC" w14:textId="77777777" w:rsidR="002935FE" w:rsidRPr="00DB580D" w:rsidRDefault="002935FE" w:rsidP="002935FE">
            <w:pPr>
              <w:keepLines w:val="0"/>
              <w:spacing w:before="60" w:after="60" w:line="240" w:lineRule="auto"/>
              <w:rPr>
                <w:rFonts w:cs="Arial"/>
                <w:sz w:val="20"/>
                <w:szCs w:val="20"/>
              </w:rPr>
            </w:pPr>
            <w:r>
              <w:rPr>
                <w:rFonts w:cs="Arial"/>
                <w:sz w:val="20"/>
                <w:szCs w:val="20"/>
              </w:rPr>
              <w:t>Power Bi default view (repeat number)</w:t>
            </w:r>
          </w:p>
        </w:tc>
      </w:tr>
      <w:tr w:rsidR="002935FE" w:rsidRPr="009F006A" w14:paraId="17270AB7" w14:textId="77777777" w:rsidTr="00D7645C">
        <w:tc>
          <w:tcPr>
            <w:tcW w:w="3119" w:type="dxa"/>
          </w:tcPr>
          <w:p w14:paraId="607257E7" w14:textId="77777777" w:rsidR="002935FE" w:rsidRPr="00DB580D" w:rsidRDefault="002935FE" w:rsidP="002935FE">
            <w:pPr>
              <w:spacing w:before="60" w:after="60"/>
              <w:rPr>
                <w:rFonts w:cs="Arial"/>
                <w:sz w:val="20"/>
                <w:szCs w:val="20"/>
              </w:rPr>
            </w:pPr>
            <w:r w:rsidRPr="00DB580D">
              <w:rPr>
                <w:rFonts w:cs="Arial"/>
                <w:sz w:val="20"/>
                <w:szCs w:val="20"/>
              </w:rPr>
              <w:t>Nice to have function</w:t>
            </w:r>
          </w:p>
        </w:tc>
        <w:tc>
          <w:tcPr>
            <w:tcW w:w="5948" w:type="dxa"/>
          </w:tcPr>
          <w:p w14:paraId="1DA3274A" w14:textId="77777777" w:rsidR="002935FE" w:rsidRPr="006A67BD" w:rsidRDefault="002935FE" w:rsidP="002935FE">
            <w:pPr>
              <w:keepLines w:val="0"/>
              <w:spacing w:before="60" w:after="60" w:line="240" w:lineRule="auto"/>
              <w:rPr>
                <w:rFonts w:cs="Arial"/>
                <w:sz w:val="20"/>
                <w:szCs w:val="20"/>
              </w:rPr>
            </w:pPr>
            <w:r>
              <w:rPr>
                <w:rFonts w:cs="Arial"/>
                <w:sz w:val="20"/>
                <w:szCs w:val="20"/>
              </w:rPr>
              <w:t>n/a</w:t>
            </w:r>
          </w:p>
        </w:tc>
      </w:tr>
    </w:tbl>
    <w:p w14:paraId="4FD2D73C" w14:textId="77777777" w:rsidR="00D7645C" w:rsidRDefault="00D7645C" w:rsidP="00D7645C">
      <w:pPr>
        <w:pStyle w:val="BodyText"/>
        <w:ind w:left="0"/>
        <w:jc w:val="center"/>
      </w:pPr>
    </w:p>
    <w:p w14:paraId="669800F2" w14:textId="77777777" w:rsidR="00D7645C" w:rsidRDefault="002D43A8" w:rsidP="00D7645C">
      <w:pPr>
        <w:pStyle w:val="BodyText"/>
        <w:ind w:left="0"/>
        <w:jc w:val="center"/>
        <w:rPr>
          <w:noProof/>
          <w:lang w:eastAsia="zh-TW"/>
        </w:rPr>
      </w:pPr>
      <w:r>
        <w:rPr>
          <w:noProof/>
          <w:lang w:eastAsia="zh-TW"/>
        </w:rPr>
        <w:drawing>
          <wp:inline distT="0" distB="0" distL="0" distR="0" wp14:anchorId="4DD9F8E8" wp14:editId="3E2EB96B">
            <wp:extent cx="3371850" cy="2066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850" cy="2066925"/>
                    </a:xfrm>
                    <a:prstGeom prst="rect">
                      <a:avLst/>
                    </a:prstGeom>
                  </pic:spPr>
                </pic:pic>
              </a:graphicData>
            </a:graphic>
          </wp:inline>
        </w:drawing>
      </w:r>
    </w:p>
    <w:p w14:paraId="7069302F" w14:textId="77777777" w:rsidR="00D7645C" w:rsidRDefault="00D7645C" w:rsidP="00D7645C">
      <w:pPr>
        <w:keepLines w:val="0"/>
        <w:spacing w:after="0" w:line="240" w:lineRule="auto"/>
        <w:rPr>
          <w:rFonts w:cs="Arial"/>
          <w:b/>
          <w:bCs/>
          <w:iCs/>
          <w:noProof/>
          <w:sz w:val="28"/>
          <w:szCs w:val="28"/>
        </w:rPr>
      </w:pPr>
    </w:p>
    <w:p w14:paraId="0E6A66F9" w14:textId="77777777" w:rsidR="00D7645C" w:rsidRDefault="00D7645C" w:rsidP="00D7645C"/>
    <w:p w14:paraId="22FD2784" w14:textId="77777777" w:rsidR="00446334" w:rsidRDefault="00446334" w:rsidP="00D7645C"/>
    <w:p w14:paraId="64E1AA40" w14:textId="77777777" w:rsidR="00446334" w:rsidRDefault="00446334" w:rsidP="00D7645C"/>
    <w:p w14:paraId="404D350A" w14:textId="77777777" w:rsidR="00446334" w:rsidRDefault="00446334" w:rsidP="00D7645C"/>
    <w:p w14:paraId="6CF887AA" w14:textId="77777777" w:rsidR="00446334" w:rsidRDefault="00446334" w:rsidP="00D7645C"/>
    <w:p w14:paraId="15796618" w14:textId="77777777" w:rsidR="00446334" w:rsidRDefault="00446334" w:rsidP="00D7645C"/>
    <w:p w14:paraId="6D4E5865" w14:textId="77777777" w:rsidR="00446334" w:rsidRDefault="00446334" w:rsidP="00D7645C"/>
    <w:p w14:paraId="71A204F0" w14:textId="77777777" w:rsidR="00446334" w:rsidRDefault="00446334" w:rsidP="00D7645C"/>
    <w:p w14:paraId="6FA45AE7" w14:textId="77777777" w:rsidR="002D43A8" w:rsidRDefault="002D43A8" w:rsidP="002D43A8">
      <w:pPr>
        <w:pStyle w:val="Heading2"/>
      </w:pPr>
      <w:bookmarkStart w:id="19" w:name="_Toc54675053"/>
      <w:r>
        <w:lastRenderedPageBreak/>
        <w:t>Average attendance for Mondays</w:t>
      </w:r>
      <w:bookmarkEnd w:id="1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4469D1B5" w14:textId="77777777" w:rsidTr="006C1458">
        <w:tc>
          <w:tcPr>
            <w:tcW w:w="3119" w:type="dxa"/>
            <w:shd w:val="clear" w:color="auto" w:fill="DBE5F1"/>
          </w:tcPr>
          <w:p w14:paraId="0F40498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0519264"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2E48BD4F" w14:textId="77777777" w:rsidTr="006C1458">
        <w:tc>
          <w:tcPr>
            <w:tcW w:w="3119" w:type="dxa"/>
          </w:tcPr>
          <w:p w14:paraId="2A9EDC41" w14:textId="77777777" w:rsidR="002935FE" w:rsidRPr="00225317" w:rsidRDefault="002935FE" w:rsidP="006C1458">
            <w:pPr>
              <w:spacing w:before="60" w:after="60"/>
              <w:rPr>
                <w:rFonts w:cs="Arial"/>
                <w:sz w:val="20"/>
                <w:szCs w:val="20"/>
              </w:rPr>
            </w:pPr>
            <w:r>
              <w:rPr>
                <w:rFonts w:cs="Arial"/>
                <w:sz w:val="20"/>
                <w:szCs w:val="20"/>
              </w:rPr>
              <w:t>Description</w:t>
            </w:r>
          </w:p>
        </w:tc>
        <w:tc>
          <w:tcPr>
            <w:tcW w:w="5948" w:type="dxa"/>
          </w:tcPr>
          <w:p w14:paraId="2B7478BD" w14:textId="77777777" w:rsidR="002935FE" w:rsidRPr="00225317" w:rsidRDefault="002935FE" w:rsidP="002935FE">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Mondays only</w:t>
            </w:r>
          </w:p>
        </w:tc>
      </w:tr>
      <w:tr w:rsidR="002935FE" w:rsidRPr="009F006A" w14:paraId="4FFEFEA2" w14:textId="77777777" w:rsidTr="006C1458">
        <w:tc>
          <w:tcPr>
            <w:tcW w:w="3119" w:type="dxa"/>
          </w:tcPr>
          <w:p w14:paraId="37934097" w14:textId="77777777" w:rsidR="002935FE" w:rsidRDefault="002935FE" w:rsidP="002935FE">
            <w:pPr>
              <w:spacing w:before="60" w:after="60"/>
              <w:rPr>
                <w:rFonts w:cs="Arial"/>
                <w:sz w:val="20"/>
                <w:szCs w:val="20"/>
              </w:rPr>
            </w:pPr>
            <w:r>
              <w:rPr>
                <w:rFonts w:cs="Arial"/>
                <w:sz w:val="20"/>
                <w:szCs w:val="20"/>
              </w:rPr>
              <w:t>Chart type</w:t>
            </w:r>
          </w:p>
        </w:tc>
        <w:tc>
          <w:tcPr>
            <w:tcW w:w="5948" w:type="dxa"/>
          </w:tcPr>
          <w:p w14:paraId="27219FDF" w14:textId="77777777" w:rsidR="002935FE" w:rsidRDefault="002935FE" w:rsidP="002935FE">
            <w:pPr>
              <w:pStyle w:val="ListParagraph"/>
              <w:spacing w:before="60" w:after="60"/>
              <w:ind w:left="0"/>
              <w:rPr>
                <w:rFonts w:cs="Arial"/>
                <w:sz w:val="20"/>
                <w:szCs w:val="20"/>
              </w:rPr>
            </w:pPr>
            <w:r>
              <w:rPr>
                <w:rFonts w:cs="Arial"/>
                <w:sz w:val="20"/>
                <w:szCs w:val="20"/>
              </w:rPr>
              <w:t>Paypal KPI donut chart</w:t>
            </w:r>
          </w:p>
        </w:tc>
      </w:tr>
      <w:tr w:rsidR="002935FE" w:rsidRPr="009F006A" w14:paraId="3F4E29EB" w14:textId="77777777" w:rsidTr="006C1458">
        <w:tc>
          <w:tcPr>
            <w:tcW w:w="3119" w:type="dxa"/>
          </w:tcPr>
          <w:p w14:paraId="047B77C7" w14:textId="77777777" w:rsidR="002935FE" w:rsidRPr="009C4919" w:rsidRDefault="002935FE" w:rsidP="002935FE">
            <w:pPr>
              <w:spacing w:before="60" w:after="60"/>
              <w:rPr>
                <w:rFonts w:cs="Arial"/>
                <w:sz w:val="20"/>
                <w:szCs w:val="20"/>
              </w:rPr>
            </w:pPr>
            <w:r w:rsidRPr="009C4919">
              <w:rPr>
                <w:rFonts w:cs="Arial"/>
                <w:sz w:val="20"/>
                <w:szCs w:val="20"/>
              </w:rPr>
              <w:t>Default view</w:t>
            </w:r>
          </w:p>
        </w:tc>
        <w:tc>
          <w:tcPr>
            <w:tcW w:w="5948" w:type="dxa"/>
          </w:tcPr>
          <w:p w14:paraId="0FAEC87D" w14:textId="77777777" w:rsidR="002935FE" w:rsidRPr="009C4919" w:rsidRDefault="002935FE" w:rsidP="002935FE">
            <w:pPr>
              <w:pStyle w:val="ListParagraph"/>
              <w:spacing w:before="60" w:after="60"/>
              <w:ind w:left="0"/>
              <w:rPr>
                <w:rFonts w:cs="Arial"/>
                <w:sz w:val="20"/>
                <w:szCs w:val="20"/>
              </w:rPr>
            </w:pPr>
            <w:r w:rsidRPr="009C4919">
              <w:rPr>
                <w:rFonts w:cs="Arial"/>
                <w:sz w:val="20"/>
                <w:szCs w:val="20"/>
              </w:rPr>
              <w:t>Result for all Queensland State Schools</w:t>
            </w:r>
          </w:p>
        </w:tc>
      </w:tr>
      <w:tr w:rsidR="002935FE" w:rsidRPr="009F006A" w14:paraId="5B659989" w14:textId="77777777" w:rsidTr="006C1458">
        <w:tc>
          <w:tcPr>
            <w:tcW w:w="3119" w:type="dxa"/>
          </w:tcPr>
          <w:p w14:paraId="34AAF34A" w14:textId="77777777" w:rsidR="002935FE" w:rsidRPr="009C4919" w:rsidRDefault="002935FE" w:rsidP="002935FE">
            <w:pPr>
              <w:spacing w:before="60" w:after="60"/>
              <w:rPr>
                <w:rFonts w:cs="Arial"/>
                <w:sz w:val="20"/>
                <w:szCs w:val="20"/>
              </w:rPr>
            </w:pPr>
            <w:r w:rsidRPr="009C4919">
              <w:rPr>
                <w:rFonts w:cs="Arial"/>
                <w:sz w:val="20"/>
                <w:szCs w:val="20"/>
              </w:rPr>
              <w:t>Chart Title</w:t>
            </w:r>
          </w:p>
        </w:tc>
        <w:tc>
          <w:tcPr>
            <w:tcW w:w="5948" w:type="dxa"/>
          </w:tcPr>
          <w:p w14:paraId="1D442C56" w14:textId="77777777" w:rsidR="002935FE" w:rsidRPr="009C4919" w:rsidRDefault="002935FE" w:rsidP="002935FE">
            <w:pPr>
              <w:pStyle w:val="ListParagraph"/>
              <w:spacing w:before="60" w:after="60"/>
              <w:ind w:left="0"/>
              <w:rPr>
                <w:rFonts w:cs="Arial"/>
                <w:sz w:val="20"/>
                <w:szCs w:val="20"/>
              </w:rPr>
            </w:pPr>
            <w:r w:rsidRPr="009C4919">
              <w:rPr>
                <w:rFonts w:cs="Arial"/>
                <w:sz w:val="20"/>
                <w:szCs w:val="20"/>
              </w:rPr>
              <w:t>Avg. Monday</w:t>
            </w:r>
          </w:p>
        </w:tc>
      </w:tr>
      <w:tr w:rsidR="002935FE" w:rsidRPr="009F006A" w14:paraId="6A75AD7E" w14:textId="77777777" w:rsidTr="006C1458">
        <w:tc>
          <w:tcPr>
            <w:tcW w:w="3119" w:type="dxa"/>
          </w:tcPr>
          <w:p w14:paraId="63C002BF" w14:textId="77777777" w:rsidR="002935FE" w:rsidRPr="009C4919" w:rsidRDefault="002935FE" w:rsidP="002935FE">
            <w:pPr>
              <w:spacing w:before="60" w:after="60"/>
              <w:rPr>
                <w:rFonts w:cs="Arial"/>
                <w:sz w:val="20"/>
                <w:szCs w:val="20"/>
              </w:rPr>
            </w:pPr>
            <w:r w:rsidRPr="009C4919">
              <w:rPr>
                <w:rFonts w:cs="Arial"/>
                <w:sz w:val="20"/>
                <w:szCs w:val="20"/>
              </w:rPr>
              <w:t>Indicator/Measure</w:t>
            </w:r>
          </w:p>
        </w:tc>
        <w:tc>
          <w:tcPr>
            <w:tcW w:w="5948" w:type="dxa"/>
          </w:tcPr>
          <w:p w14:paraId="58363B64" w14:textId="77777777" w:rsidR="002935FE" w:rsidRPr="009C4919" w:rsidRDefault="002935FE" w:rsidP="002935FE">
            <w:pPr>
              <w:keepLines w:val="0"/>
              <w:spacing w:after="0" w:line="240" w:lineRule="auto"/>
              <w:rPr>
                <w:rFonts w:cs="Arial"/>
                <w:sz w:val="20"/>
                <w:szCs w:val="20"/>
              </w:rPr>
            </w:pPr>
            <w:r w:rsidRPr="009C4919">
              <w:rPr>
                <w:rFonts w:cs="Arial"/>
                <w:sz w:val="20"/>
                <w:szCs w:val="20"/>
              </w:rPr>
              <w:t xml:space="preserve">Average attendance rate for Mondays </w:t>
            </w:r>
            <w:r w:rsidR="00660C09">
              <w:rPr>
                <w:rFonts w:cs="Arial"/>
                <w:sz w:val="20"/>
                <w:szCs w:val="20"/>
              </w:rPr>
              <w:t>that have occurred YTD</w:t>
            </w:r>
          </w:p>
          <w:p w14:paraId="33915BA6" w14:textId="77777777" w:rsidR="002935FE" w:rsidRPr="009C4919" w:rsidRDefault="002935FE" w:rsidP="002935FE">
            <w:pPr>
              <w:keepLines w:val="0"/>
              <w:spacing w:after="0" w:line="240" w:lineRule="auto"/>
              <w:rPr>
                <w:color w:val="FF0000"/>
                <w:szCs w:val="22"/>
              </w:rPr>
            </w:pPr>
            <w:r w:rsidRPr="009C4919">
              <w:rPr>
                <w:rFonts w:cs="Arial"/>
                <w:sz w:val="20"/>
                <w:szCs w:val="20"/>
              </w:rPr>
              <w:t xml:space="preserve">Attendance Rate: </w:t>
            </w:r>
            <w:r w:rsidRPr="009C4919">
              <w:rPr>
                <w:color w:val="FF0000"/>
                <w:szCs w:val="22"/>
              </w:rPr>
              <w:t>Formula =  Sum(AttendanceFTE) / (Sum(AttendanceFTE) + Sum(AbsenceFTE)) * 100</w:t>
            </w:r>
          </w:p>
        </w:tc>
      </w:tr>
      <w:tr w:rsidR="002935FE" w:rsidRPr="009F006A" w14:paraId="341E7681" w14:textId="77777777" w:rsidTr="006C1458">
        <w:tc>
          <w:tcPr>
            <w:tcW w:w="3119" w:type="dxa"/>
          </w:tcPr>
          <w:p w14:paraId="3F8DB1D6" w14:textId="77777777" w:rsidR="002935FE" w:rsidRPr="009C4919" w:rsidRDefault="002935FE" w:rsidP="002935FE">
            <w:pPr>
              <w:spacing w:before="60" w:after="60"/>
              <w:rPr>
                <w:rFonts w:cs="Arial"/>
                <w:sz w:val="20"/>
                <w:szCs w:val="20"/>
              </w:rPr>
            </w:pPr>
            <w:r w:rsidRPr="009C4919">
              <w:rPr>
                <w:rFonts w:cs="Arial"/>
                <w:sz w:val="20"/>
                <w:szCs w:val="20"/>
              </w:rPr>
              <w:t>Trend axis</w:t>
            </w:r>
          </w:p>
        </w:tc>
        <w:tc>
          <w:tcPr>
            <w:tcW w:w="5948" w:type="dxa"/>
          </w:tcPr>
          <w:p w14:paraId="39EC2A45"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n/a</w:t>
            </w:r>
          </w:p>
        </w:tc>
      </w:tr>
      <w:tr w:rsidR="002935FE" w:rsidRPr="009F006A" w14:paraId="5811C3DD" w14:textId="77777777" w:rsidTr="006C1458">
        <w:tc>
          <w:tcPr>
            <w:tcW w:w="3119" w:type="dxa"/>
          </w:tcPr>
          <w:p w14:paraId="0FB4F9C0" w14:textId="77777777" w:rsidR="002935FE" w:rsidRPr="009C4919" w:rsidRDefault="002935FE" w:rsidP="002935FE">
            <w:pPr>
              <w:spacing w:before="60" w:after="60"/>
              <w:rPr>
                <w:rFonts w:cs="Arial"/>
                <w:sz w:val="20"/>
                <w:szCs w:val="20"/>
              </w:rPr>
            </w:pPr>
            <w:r w:rsidRPr="009C4919">
              <w:rPr>
                <w:rFonts w:cs="Arial"/>
                <w:sz w:val="20"/>
                <w:szCs w:val="20"/>
              </w:rPr>
              <w:t>Target goals</w:t>
            </w:r>
          </w:p>
        </w:tc>
        <w:tc>
          <w:tcPr>
            <w:tcW w:w="5948" w:type="dxa"/>
          </w:tcPr>
          <w:p w14:paraId="2CDDE7C9"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n/a</w:t>
            </w:r>
          </w:p>
        </w:tc>
      </w:tr>
      <w:tr w:rsidR="002935FE" w:rsidRPr="009F006A" w14:paraId="2694C851" w14:textId="77777777" w:rsidTr="006C1458">
        <w:tc>
          <w:tcPr>
            <w:tcW w:w="3119" w:type="dxa"/>
          </w:tcPr>
          <w:p w14:paraId="3C93D7D1" w14:textId="77777777" w:rsidR="002935FE" w:rsidRPr="009C4919" w:rsidRDefault="002935FE" w:rsidP="002935FE">
            <w:pPr>
              <w:spacing w:before="60" w:after="60"/>
              <w:rPr>
                <w:rFonts w:cs="Arial"/>
                <w:sz w:val="20"/>
                <w:szCs w:val="20"/>
              </w:rPr>
            </w:pPr>
            <w:r w:rsidRPr="009C4919">
              <w:rPr>
                <w:rFonts w:cs="Arial"/>
                <w:sz w:val="20"/>
                <w:szCs w:val="20"/>
              </w:rPr>
              <w:t>Visualisation specific data filters</w:t>
            </w:r>
          </w:p>
        </w:tc>
        <w:tc>
          <w:tcPr>
            <w:tcW w:w="5948" w:type="dxa"/>
          </w:tcPr>
          <w:p w14:paraId="0ECB414C"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Most recent result displayed, current calendar year-to-date calculation, day = Monday</w:t>
            </w:r>
          </w:p>
        </w:tc>
      </w:tr>
      <w:tr w:rsidR="002935FE" w:rsidRPr="009F006A" w14:paraId="346486C7" w14:textId="77777777" w:rsidTr="006C1458">
        <w:tc>
          <w:tcPr>
            <w:tcW w:w="3119" w:type="dxa"/>
          </w:tcPr>
          <w:p w14:paraId="34D59EBF" w14:textId="77777777" w:rsidR="002935FE" w:rsidRPr="009C4919" w:rsidRDefault="002935FE" w:rsidP="002935FE">
            <w:pPr>
              <w:spacing w:before="60" w:after="60"/>
              <w:rPr>
                <w:rFonts w:cs="Arial"/>
                <w:sz w:val="20"/>
                <w:szCs w:val="20"/>
              </w:rPr>
            </w:pPr>
            <w:r w:rsidRPr="009C4919">
              <w:rPr>
                <w:rFonts w:cs="Arial"/>
                <w:sz w:val="20"/>
                <w:szCs w:val="20"/>
              </w:rPr>
              <w:t>Hierarchy drill-down</w:t>
            </w:r>
          </w:p>
        </w:tc>
        <w:tc>
          <w:tcPr>
            <w:tcW w:w="5948" w:type="dxa"/>
          </w:tcPr>
          <w:p w14:paraId="0237DEA1"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n/a</w:t>
            </w:r>
          </w:p>
        </w:tc>
      </w:tr>
      <w:tr w:rsidR="002935FE" w:rsidRPr="009F006A" w14:paraId="2D6DA065" w14:textId="77777777" w:rsidTr="006C1458">
        <w:tc>
          <w:tcPr>
            <w:tcW w:w="3119" w:type="dxa"/>
          </w:tcPr>
          <w:p w14:paraId="0F93544B" w14:textId="77777777" w:rsidR="002935FE" w:rsidRPr="009C4919" w:rsidRDefault="002935FE" w:rsidP="002935FE">
            <w:pPr>
              <w:spacing w:before="60" w:after="60"/>
              <w:rPr>
                <w:rFonts w:cs="Arial"/>
                <w:sz w:val="20"/>
                <w:szCs w:val="20"/>
              </w:rPr>
            </w:pPr>
            <w:r w:rsidRPr="009C4919">
              <w:rPr>
                <w:rFonts w:cs="Arial"/>
                <w:sz w:val="20"/>
                <w:szCs w:val="20"/>
              </w:rPr>
              <w:t>Visual link to other page</w:t>
            </w:r>
          </w:p>
        </w:tc>
        <w:tc>
          <w:tcPr>
            <w:tcW w:w="5948" w:type="dxa"/>
          </w:tcPr>
          <w:p w14:paraId="22157D1E"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n/a</w:t>
            </w:r>
          </w:p>
        </w:tc>
      </w:tr>
      <w:tr w:rsidR="002935FE" w:rsidRPr="009F006A" w14:paraId="47CD420F" w14:textId="77777777" w:rsidTr="006C1458">
        <w:tc>
          <w:tcPr>
            <w:tcW w:w="3119" w:type="dxa"/>
          </w:tcPr>
          <w:p w14:paraId="61AF1AE1" w14:textId="77777777" w:rsidR="002935FE" w:rsidRPr="009C4919" w:rsidRDefault="002935FE" w:rsidP="002935FE">
            <w:pPr>
              <w:spacing w:before="60" w:after="60"/>
              <w:rPr>
                <w:rFonts w:cs="Arial"/>
                <w:sz w:val="20"/>
                <w:szCs w:val="20"/>
              </w:rPr>
            </w:pPr>
            <w:r w:rsidRPr="009C4919">
              <w:rPr>
                <w:rFonts w:cs="Arial"/>
                <w:sz w:val="20"/>
                <w:szCs w:val="20"/>
              </w:rPr>
              <w:t>Tooltip</w:t>
            </w:r>
          </w:p>
        </w:tc>
        <w:tc>
          <w:tcPr>
            <w:tcW w:w="5948" w:type="dxa"/>
          </w:tcPr>
          <w:p w14:paraId="15A721ED" w14:textId="77777777" w:rsidR="002935FE" w:rsidRPr="009C4919" w:rsidRDefault="002935FE" w:rsidP="002935FE">
            <w:pPr>
              <w:keepLines w:val="0"/>
              <w:spacing w:before="60" w:after="60" w:line="240" w:lineRule="auto"/>
              <w:rPr>
                <w:rFonts w:cs="Arial"/>
                <w:sz w:val="20"/>
                <w:szCs w:val="20"/>
              </w:rPr>
            </w:pPr>
            <w:r w:rsidRPr="009C4919">
              <w:rPr>
                <w:rFonts w:cs="Arial"/>
                <w:sz w:val="20"/>
                <w:szCs w:val="20"/>
              </w:rPr>
              <w:t>Power Bi default view (repeat number)</w:t>
            </w:r>
          </w:p>
        </w:tc>
      </w:tr>
      <w:tr w:rsidR="002935FE" w:rsidRPr="009F006A" w14:paraId="19137EF9" w14:textId="77777777" w:rsidTr="006C1458">
        <w:tc>
          <w:tcPr>
            <w:tcW w:w="3119" w:type="dxa"/>
          </w:tcPr>
          <w:p w14:paraId="286C25CC" w14:textId="77777777" w:rsidR="002935FE" w:rsidRPr="00DB580D" w:rsidRDefault="002935FE" w:rsidP="002935FE">
            <w:pPr>
              <w:spacing w:before="60" w:after="60"/>
              <w:rPr>
                <w:rFonts w:cs="Arial"/>
                <w:sz w:val="20"/>
                <w:szCs w:val="20"/>
              </w:rPr>
            </w:pPr>
            <w:r w:rsidRPr="00DB580D">
              <w:rPr>
                <w:rFonts w:cs="Arial"/>
                <w:sz w:val="20"/>
                <w:szCs w:val="20"/>
              </w:rPr>
              <w:t>Nice to have function</w:t>
            </w:r>
          </w:p>
        </w:tc>
        <w:tc>
          <w:tcPr>
            <w:tcW w:w="5948" w:type="dxa"/>
          </w:tcPr>
          <w:p w14:paraId="57F2CF9C" w14:textId="77777777" w:rsidR="002935FE" w:rsidRPr="006A67BD" w:rsidRDefault="002935FE" w:rsidP="002935FE">
            <w:pPr>
              <w:keepLines w:val="0"/>
              <w:spacing w:before="60" w:after="60" w:line="240" w:lineRule="auto"/>
              <w:rPr>
                <w:rFonts w:cs="Arial"/>
                <w:sz w:val="20"/>
                <w:szCs w:val="20"/>
              </w:rPr>
            </w:pPr>
            <w:r>
              <w:rPr>
                <w:rFonts w:cs="Arial"/>
                <w:sz w:val="20"/>
                <w:szCs w:val="20"/>
              </w:rPr>
              <w:t>n/a</w:t>
            </w:r>
          </w:p>
        </w:tc>
      </w:tr>
    </w:tbl>
    <w:p w14:paraId="1BFACE22" w14:textId="77777777" w:rsidR="002935FE" w:rsidRDefault="002935FE" w:rsidP="002D43A8">
      <w:pPr>
        <w:pStyle w:val="BodyText"/>
        <w:ind w:left="0"/>
        <w:jc w:val="center"/>
      </w:pPr>
    </w:p>
    <w:p w14:paraId="7FC2A040" w14:textId="77777777" w:rsidR="002935FE" w:rsidRDefault="002935FE" w:rsidP="002D43A8">
      <w:pPr>
        <w:pStyle w:val="BodyText"/>
        <w:ind w:left="0"/>
        <w:jc w:val="center"/>
      </w:pPr>
    </w:p>
    <w:p w14:paraId="688AB667" w14:textId="77777777" w:rsidR="002935FE" w:rsidRDefault="002935FE" w:rsidP="002D43A8">
      <w:pPr>
        <w:pStyle w:val="BodyText"/>
        <w:ind w:left="0"/>
        <w:jc w:val="center"/>
      </w:pPr>
    </w:p>
    <w:p w14:paraId="2C8470B3" w14:textId="77777777" w:rsidR="002D43A8" w:rsidRDefault="002D43A8" w:rsidP="002D43A8">
      <w:pPr>
        <w:pStyle w:val="BodyText"/>
        <w:ind w:left="0"/>
        <w:jc w:val="center"/>
        <w:rPr>
          <w:noProof/>
          <w:lang w:eastAsia="zh-TW"/>
        </w:rPr>
      </w:pPr>
      <w:r>
        <w:rPr>
          <w:noProof/>
          <w:lang w:eastAsia="zh-TW"/>
        </w:rPr>
        <w:drawing>
          <wp:inline distT="0" distB="0" distL="0" distR="0" wp14:anchorId="218C0F3F" wp14:editId="1531A168">
            <wp:extent cx="2514600" cy="24247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083" cy="2426223"/>
                    </a:xfrm>
                    <a:prstGeom prst="rect">
                      <a:avLst/>
                    </a:prstGeom>
                  </pic:spPr>
                </pic:pic>
              </a:graphicData>
            </a:graphic>
          </wp:inline>
        </w:drawing>
      </w:r>
    </w:p>
    <w:p w14:paraId="6FE4505A" w14:textId="77777777" w:rsidR="002D43A8" w:rsidRDefault="002D43A8" w:rsidP="002D43A8">
      <w:pPr>
        <w:keepLines w:val="0"/>
        <w:spacing w:after="0" w:line="240" w:lineRule="auto"/>
        <w:rPr>
          <w:rFonts w:cs="Arial"/>
          <w:b/>
          <w:bCs/>
          <w:iCs/>
          <w:noProof/>
          <w:sz w:val="28"/>
          <w:szCs w:val="28"/>
        </w:rPr>
      </w:pPr>
    </w:p>
    <w:p w14:paraId="24EB77EB" w14:textId="77777777" w:rsidR="00D7645C" w:rsidRDefault="00D7645C" w:rsidP="00A23C70"/>
    <w:p w14:paraId="78644982" w14:textId="77777777" w:rsidR="002935FE" w:rsidRDefault="002935FE" w:rsidP="00A23C70"/>
    <w:p w14:paraId="3A6509F2" w14:textId="77777777" w:rsidR="00446334" w:rsidRDefault="00446334" w:rsidP="00A23C70"/>
    <w:p w14:paraId="513B5D5C" w14:textId="77777777" w:rsidR="002935FE" w:rsidRDefault="002935FE" w:rsidP="00A23C70"/>
    <w:p w14:paraId="6D796118" w14:textId="77777777" w:rsidR="002935FE" w:rsidRDefault="002935FE" w:rsidP="00A23C70"/>
    <w:p w14:paraId="648ECB48" w14:textId="77777777" w:rsidR="002935FE" w:rsidRDefault="002935FE" w:rsidP="002935FE">
      <w:pPr>
        <w:pStyle w:val="Heading2"/>
      </w:pPr>
      <w:bookmarkStart w:id="20" w:name="_Toc54675054"/>
      <w:r>
        <w:lastRenderedPageBreak/>
        <w:t>Average attendance for Tuesdays</w:t>
      </w:r>
      <w:bookmarkEnd w:id="2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5F8DB64E" w14:textId="77777777" w:rsidTr="006C1458">
        <w:tc>
          <w:tcPr>
            <w:tcW w:w="3119" w:type="dxa"/>
            <w:shd w:val="clear" w:color="auto" w:fill="DBE5F1"/>
          </w:tcPr>
          <w:p w14:paraId="551962D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9F1E291"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42155944" w14:textId="77777777" w:rsidTr="006C1458">
        <w:tc>
          <w:tcPr>
            <w:tcW w:w="3119" w:type="dxa"/>
          </w:tcPr>
          <w:p w14:paraId="5A97C22C" w14:textId="77777777" w:rsidR="002935FE" w:rsidRPr="00225317" w:rsidRDefault="002935FE" w:rsidP="006C1458">
            <w:pPr>
              <w:spacing w:before="60" w:after="60"/>
              <w:rPr>
                <w:rFonts w:cs="Arial"/>
                <w:sz w:val="20"/>
                <w:szCs w:val="20"/>
              </w:rPr>
            </w:pPr>
            <w:r>
              <w:rPr>
                <w:rFonts w:cs="Arial"/>
                <w:sz w:val="20"/>
                <w:szCs w:val="20"/>
              </w:rPr>
              <w:t>Description</w:t>
            </w:r>
          </w:p>
        </w:tc>
        <w:tc>
          <w:tcPr>
            <w:tcW w:w="5948" w:type="dxa"/>
          </w:tcPr>
          <w:p w14:paraId="0B010B26" w14:textId="77777777" w:rsidR="002935FE" w:rsidRPr="00225317" w:rsidRDefault="002935FE" w:rsidP="002935FE">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Tuesdays only</w:t>
            </w:r>
          </w:p>
        </w:tc>
      </w:tr>
      <w:tr w:rsidR="002935FE" w:rsidRPr="009F006A" w14:paraId="79766332" w14:textId="77777777" w:rsidTr="006C1458">
        <w:tc>
          <w:tcPr>
            <w:tcW w:w="3119" w:type="dxa"/>
          </w:tcPr>
          <w:p w14:paraId="480E62D7" w14:textId="77777777" w:rsidR="002935FE" w:rsidRDefault="002935FE" w:rsidP="006C1458">
            <w:pPr>
              <w:spacing w:before="60" w:after="60"/>
              <w:rPr>
                <w:rFonts w:cs="Arial"/>
                <w:sz w:val="20"/>
                <w:szCs w:val="20"/>
              </w:rPr>
            </w:pPr>
            <w:r>
              <w:rPr>
                <w:rFonts w:cs="Arial"/>
                <w:sz w:val="20"/>
                <w:szCs w:val="20"/>
              </w:rPr>
              <w:t>Chart type</w:t>
            </w:r>
          </w:p>
        </w:tc>
        <w:tc>
          <w:tcPr>
            <w:tcW w:w="5948" w:type="dxa"/>
          </w:tcPr>
          <w:p w14:paraId="6AF2A37A" w14:textId="77777777" w:rsidR="002935FE" w:rsidRDefault="002935FE" w:rsidP="006C1458">
            <w:pPr>
              <w:pStyle w:val="ListParagraph"/>
              <w:spacing w:before="60" w:after="60"/>
              <w:ind w:left="0"/>
              <w:rPr>
                <w:rFonts w:cs="Arial"/>
                <w:sz w:val="20"/>
                <w:szCs w:val="20"/>
              </w:rPr>
            </w:pPr>
            <w:r>
              <w:rPr>
                <w:rFonts w:cs="Arial"/>
                <w:sz w:val="20"/>
                <w:szCs w:val="20"/>
              </w:rPr>
              <w:t>Paypal KPI donut chart</w:t>
            </w:r>
          </w:p>
        </w:tc>
      </w:tr>
      <w:tr w:rsidR="002935FE" w:rsidRPr="009F006A" w14:paraId="3C2B4655" w14:textId="77777777" w:rsidTr="006C1458">
        <w:tc>
          <w:tcPr>
            <w:tcW w:w="3119" w:type="dxa"/>
          </w:tcPr>
          <w:p w14:paraId="4DC87A50" w14:textId="77777777" w:rsidR="002935FE" w:rsidRPr="00225317" w:rsidRDefault="002935FE" w:rsidP="006C1458">
            <w:pPr>
              <w:spacing w:before="60" w:after="60"/>
              <w:rPr>
                <w:rFonts w:cs="Arial"/>
                <w:sz w:val="20"/>
                <w:szCs w:val="20"/>
              </w:rPr>
            </w:pPr>
            <w:r>
              <w:rPr>
                <w:rFonts w:cs="Arial"/>
                <w:sz w:val="20"/>
                <w:szCs w:val="20"/>
              </w:rPr>
              <w:t>Default view</w:t>
            </w:r>
          </w:p>
        </w:tc>
        <w:tc>
          <w:tcPr>
            <w:tcW w:w="5948" w:type="dxa"/>
          </w:tcPr>
          <w:p w14:paraId="1F09205D" w14:textId="77777777" w:rsidR="002935FE" w:rsidRPr="00225317" w:rsidRDefault="002935FE" w:rsidP="006C1458">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6B03BC38" w14:textId="77777777" w:rsidTr="006C1458">
        <w:tc>
          <w:tcPr>
            <w:tcW w:w="3119" w:type="dxa"/>
          </w:tcPr>
          <w:p w14:paraId="63360DB5" w14:textId="77777777" w:rsidR="002935FE" w:rsidRPr="00225317" w:rsidRDefault="002935FE" w:rsidP="006C1458">
            <w:pPr>
              <w:spacing w:before="60" w:after="60"/>
              <w:rPr>
                <w:rFonts w:cs="Arial"/>
                <w:sz w:val="20"/>
                <w:szCs w:val="20"/>
              </w:rPr>
            </w:pPr>
            <w:r w:rsidRPr="00225317">
              <w:rPr>
                <w:rFonts w:cs="Arial"/>
                <w:sz w:val="20"/>
                <w:szCs w:val="20"/>
              </w:rPr>
              <w:t>Chart Title</w:t>
            </w:r>
          </w:p>
        </w:tc>
        <w:tc>
          <w:tcPr>
            <w:tcW w:w="5948" w:type="dxa"/>
          </w:tcPr>
          <w:p w14:paraId="2BB8C900" w14:textId="77777777" w:rsidR="002935FE" w:rsidRPr="00225317" w:rsidRDefault="002935FE" w:rsidP="002935FE">
            <w:pPr>
              <w:pStyle w:val="ListParagraph"/>
              <w:spacing w:before="60" w:after="60"/>
              <w:ind w:left="0"/>
              <w:rPr>
                <w:rFonts w:cs="Arial"/>
                <w:sz w:val="20"/>
                <w:szCs w:val="20"/>
              </w:rPr>
            </w:pPr>
            <w:r>
              <w:rPr>
                <w:rFonts w:cs="Arial"/>
                <w:sz w:val="20"/>
                <w:szCs w:val="20"/>
              </w:rPr>
              <w:t>Avg. Tuesday</w:t>
            </w:r>
          </w:p>
        </w:tc>
      </w:tr>
      <w:tr w:rsidR="002935FE" w:rsidRPr="009F006A" w14:paraId="054110C1" w14:textId="77777777" w:rsidTr="006C1458">
        <w:tc>
          <w:tcPr>
            <w:tcW w:w="3119" w:type="dxa"/>
          </w:tcPr>
          <w:p w14:paraId="0958AB88" w14:textId="77777777" w:rsidR="002935FE" w:rsidRPr="00225317" w:rsidRDefault="002935FE"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9B92533" w14:textId="77777777" w:rsidR="002935FE" w:rsidRDefault="002935FE" w:rsidP="006C1458">
            <w:pPr>
              <w:keepLines w:val="0"/>
              <w:spacing w:after="0" w:line="240" w:lineRule="auto"/>
              <w:rPr>
                <w:rFonts w:cs="Arial"/>
                <w:sz w:val="20"/>
                <w:szCs w:val="20"/>
              </w:rPr>
            </w:pPr>
            <w:r>
              <w:rPr>
                <w:rFonts w:cs="Arial"/>
                <w:sz w:val="20"/>
                <w:szCs w:val="20"/>
              </w:rPr>
              <w:t xml:space="preserve">Average attendance rate for Tuesdays </w:t>
            </w:r>
            <w:r w:rsidR="00660C09">
              <w:rPr>
                <w:rFonts w:cs="Arial"/>
                <w:sz w:val="20"/>
                <w:szCs w:val="20"/>
              </w:rPr>
              <w:t>that have occurred YTD</w:t>
            </w:r>
          </w:p>
          <w:p w14:paraId="3ED4D01F" w14:textId="77777777" w:rsidR="002935FE" w:rsidRPr="006A6C04" w:rsidRDefault="002935FE"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935FE" w:rsidRPr="009F006A" w14:paraId="373BBB92" w14:textId="77777777" w:rsidTr="006C1458">
        <w:tc>
          <w:tcPr>
            <w:tcW w:w="3119" w:type="dxa"/>
          </w:tcPr>
          <w:p w14:paraId="2C2C6746" w14:textId="77777777" w:rsidR="002935FE" w:rsidRPr="00225317" w:rsidRDefault="002935FE" w:rsidP="006C1458">
            <w:pPr>
              <w:spacing w:before="60" w:after="60"/>
              <w:rPr>
                <w:rFonts w:cs="Arial"/>
                <w:sz w:val="20"/>
                <w:szCs w:val="20"/>
              </w:rPr>
            </w:pPr>
            <w:r w:rsidRPr="00225317">
              <w:rPr>
                <w:rFonts w:cs="Arial"/>
                <w:sz w:val="20"/>
                <w:szCs w:val="20"/>
              </w:rPr>
              <w:t>Trend axis</w:t>
            </w:r>
          </w:p>
        </w:tc>
        <w:tc>
          <w:tcPr>
            <w:tcW w:w="5948" w:type="dxa"/>
          </w:tcPr>
          <w:p w14:paraId="3E82B3E2" w14:textId="77777777" w:rsidR="002935FE" w:rsidRPr="00225317"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2FBD252F" w14:textId="77777777" w:rsidTr="006C1458">
        <w:tc>
          <w:tcPr>
            <w:tcW w:w="3119" w:type="dxa"/>
          </w:tcPr>
          <w:p w14:paraId="09979B0C" w14:textId="77777777" w:rsidR="002935FE" w:rsidRPr="00DB580D" w:rsidRDefault="002935FE" w:rsidP="006C1458">
            <w:pPr>
              <w:spacing w:before="60" w:after="60"/>
              <w:rPr>
                <w:rFonts w:cs="Arial"/>
                <w:sz w:val="20"/>
                <w:szCs w:val="20"/>
              </w:rPr>
            </w:pPr>
            <w:r w:rsidRPr="00DB580D">
              <w:rPr>
                <w:rFonts w:cs="Arial"/>
                <w:sz w:val="20"/>
                <w:szCs w:val="20"/>
              </w:rPr>
              <w:t>Target goals</w:t>
            </w:r>
          </w:p>
        </w:tc>
        <w:tc>
          <w:tcPr>
            <w:tcW w:w="5948" w:type="dxa"/>
          </w:tcPr>
          <w:p w14:paraId="1823C805" w14:textId="77777777" w:rsidR="002935FE" w:rsidRPr="00DB580D"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85BB6D5" w14:textId="77777777" w:rsidTr="006C1458">
        <w:tc>
          <w:tcPr>
            <w:tcW w:w="3119" w:type="dxa"/>
          </w:tcPr>
          <w:p w14:paraId="06484CDA" w14:textId="77777777" w:rsidR="002935FE" w:rsidRPr="00DB580D" w:rsidRDefault="002935FE" w:rsidP="006C1458">
            <w:pPr>
              <w:spacing w:before="60" w:after="60"/>
              <w:rPr>
                <w:rFonts w:cs="Arial"/>
                <w:sz w:val="20"/>
                <w:szCs w:val="20"/>
              </w:rPr>
            </w:pPr>
            <w:r w:rsidRPr="00DB580D">
              <w:rPr>
                <w:rFonts w:cs="Arial"/>
                <w:sz w:val="20"/>
                <w:szCs w:val="20"/>
              </w:rPr>
              <w:t>Visualisation specific data filters</w:t>
            </w:r>
          </w:p>
        </w:tc>
        <w:tc>
          <w:tcPr>
            <w:tcW w:w="5948" w:type="dxa"/>
          </w:tcPr>
          <w:p w14:paraId="1EB8F355" w14:textId="77777777" w:rsidR="002935FE" w:rsidRPr="00DB580D" w:rsidRDefault="002935FE" w:rsidP="002935FE">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Tuesday</w:t>
            </w:r>
          </w:p>
        </w:tc>
      </w:tr>
      <w:tr w:rsidR="002935FE" w:rsidRPr="009F006A" w14:paraId="6421B6F5" w14:textId="77777777" w:rsidTr="006C1458">
        <w:tc>
          <w:tcPr>
            <w:tcW w:w="3119" w:type="dxa"/>
          </w:tcPr>
          <w:p w14:paraId="3181D0A3" w14:textId="77777777" w:rsidR="002935FE" w:rsidRPr="00DB580D" w:rsidRDefault="002935FE" w:rsidP="006C1458">
            <w:pPr>
              <w:spacing w:before="60" w:after="60"/>
              <w:rPr>
                <w:rFonts w:cs="Arial"/>
                <w:sz w:val="20"/>
                <w:szCs w:val="20"/>
              </w:rPr>
            </w:pPr>
            <w:r w:rsidRPr="00DB580D">
              <w:rPr>
                <w:rFonts w:cs="Arial"/>
                <w:sz w:val="20"/>
                <w:szCs w:val="20"/>
              </w:rPr>
              <w:t>Hierarchy drill-down</w:t>
            </w:r>
          </w:p>
        </w:tc>
        <w:tc>
          <w:tcPr>
            <w:tcW w:w="5948" w:type="dxa"/>
          </w:tcPr>
          <w:p w14:paraId="5C2DCD16"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1A779F21" w14:textId="77777777" w:rsidTr="006C1458">
        <w:tc>
          <w:tcPr>
            <w:tcW w:w="3119" w:type="dxa"/>
          </w:tcPr>
          <w:p w14:paraId="7C74B968" w14:textId="77777777" w:rsidR="002935FE" w:rsidRPr="00DB580D" w:rsidRDefault="002935FE" w:rsidP="006C1458">
            <w:pPr>
              <w:spacing w:before="60" w:after="60"/>
              <w:rPr>
                <w:rFonts w:cs="Arial"/>
                <w:sz w:val="20"/>
                <w:szCs w:val="20"/>
              </w:rPr>
            </w:pPr>
            <w:r w:rsidRPr="00DB580D">
              <w:rPr>
                <w:rFonts w:cs="Arial"/>
                <w:sz w:val="20"/>
                <w:szCs w:val="20"/>
              </w:rPr>
              <w:t>Visual link to other page</w:t>
            </w:r>
          </w:p>
        </w:tc>
        <w:tc>
          <w:tcPr>
            <w:tcW w:w="5948" w:type="dxa"/>
          </w:tcPr>
          <w:p w14:paraId="24F9B3E8"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58379D0F" w14:textId="77777777" w:rsidTr="006C1458">
        <w:tc>
          <w:tcPr>
            <w:tcW w:w="3119" w:type="dxa"/>
          </w:tcPr>
          <w:p w14:paraId="7A207247" w14:textId="77777777" w:rsidR="002935FE" w:rsidRPr="00DB580D" w:rsidRDefault="002935FE" w:rsidP="006C1458">
            <w:pPr>
              <w:spacing w:before="60" w:after="60"/>
              <w:rPr>
                <w:rFonts w:cs="Arial"/>
                <w:sz w:val="20"/>
                <w:szCs w:val="20"/>
              </w:rPr>
            </w:pPr>
            <w:r>
              <w:rPr>
                <w:rFonts w:cs="Arial"/>
                <w:sz w:val="20"/>
                <w:szCs w:val="20"/>
              </w:rPr>
              <w:t>Tooltip</w:t>
            </w:r>
          </w:p>
        </w:tc>
        <w:tc>
          <w:tcPr>
            <w:tcW w:w="5948" w:type="dxa"/>
          </w:tcPr>
          <w:p w14:paraId="49CCFDF6" w14:textId="77777777" w:rsidR="002935FE" w:rsidRPr="00DB580D" w:rsidRDefault="002935FE" w:rsidP="006C1458">
            <w:pPr>
              <w:keepLines w:val="0"/>
              <w:spacing w:before="60" w:after="60" w:line="240" w:lineRule="auto"/>
              <w:rPr>
                <w:rFonts w:cs="Arial"/>
                <w:sz w:val="20"/>
                <w:szCs w:val="20"/>
              </w:rPr>
            </w:pPr>
            <w:r>
              <w:rPr>
                <w:rFonts w:cs="Arial"/>
                <w:sz w:val="20"/>
                <w:szCs w:val="20"/>
              </w:rPr>
              <w:t>Power Bi default view (repeat number)</w:t>
            </w:r>
          </w:p>
        </w:tc>
      </w:tr>
      <w:tr w:rsidR="002935FE" w:rsidRPr="009F006A" w14:paraId="01969C20" w14:textId="77777777" w:rsidTr="006C1458">
        <w:tc>
          <w:tcPr>
            <w:tcW w:w="3119" w:type="dxa"/>
          </w:tcPr>
          <w:p w14:paraId="6891285B" w14:textId="77777777" w:rsidR="002935FE" w:rsidRPr="00DB580D" w:rsidRDefault="002935FE" w:rsidP="006C1458">
            <w:pPr>
              <w:spacing w:before="60" w:after="60"/>
              <w:rPr>
                <w:rFonts w:cs="Arial"/>
                <w:sz w:val="20"/>
                <w:szCs w:val="20"/>
              </w:rPr>
            </w:pPr>
            <w:r w:rsidRPr="00DB580D">
              <w:rPr>
                <w:rFonts w:cs="Arial"/>
                <w:sz w:val="20"/>
                <w:szCs w:val="20"/>
              </w:rPr>
              <w:t>Nice to have function</w:t>
            </w:r>
          </w:p>
        </w:tc>
        <w:tc>
          <w:tcPr>
            <w:tcW w:w="5948" w:type="dxa"/>
          </w:tcPr>
          <w:p w14:paraId="23C61815" w14:textId="77777777" w:rsidR="002935FE" w:rsidRPr="006A67BD" w:rsidRDefault="002935FE" w:rsidP="006C1458">
            <w:pPr>
              <w:keepLines w:val="0"/>
              <w:spacing w:before="60" w:after="60" w:line="240" w:lineRule="auto"/>
              <w:rPr>
                <w:rFonts w:cs="Arial"/>
                <w:sz w:val="20"/>
                <w:szCs w:val="20"/>
              </w:rPr>
            </w:pPr>
            <w:r>
              <w:rPr>
                <w:rFonts w:cs="Arial"/>
                <w:sz w:val="20"/>
                <w:szCs w:val="20"/>
              </w:rPr>
              <w:t>n/a</w:t>
            </w:r>
          </w:p>
        </w:tc>
      </w:tr>
    </w:tbl>
    <w:p w14:paraId="09F01779" w14:textId="77777777" w:rsidR="002935FE" w:rsidRDefault="002935FE" w:rsidP="002935FE">
      <w:pPr>
        <w:pStyle w:val="BodyText"/>
        <w:ind w:left="0"/>
        <w:jc w:val="center"/>
      </w:pPr>
    </w:p>
    <w:p w14:paraId="5AC13800" w14:textId="77777777" w:rsidR="002935FE" w:rsidRDefault="006C1458" w:rsidP="006C1458">
      <w:pPr>
        <w:jc w:val="center"/>
      </w:pPr>
      <w:r>
        <w:rPr>
          <w:noProof/>
          <w:lang w:eastAsia="zh-TW"/>
        </w:rPr>
        <w:drawing>
          <wp:inline distT="0" distB="0" distL="0" distR="0" wp14:anchorId="2C09CB21" wp14:editId="0EC27B3F">
            <wp:extent cx="2181225" cy="2076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25" cy="2076450"/>
                    </a:xfrm>
                    <a:prstGeom prst="rect">
                      <a:avLst/>
                    </a:prstGeom>
                  </pic:spPr>
                </pic:pic>
              </a:graphicData>
            </a:graphic>
          </wp:inline>
        </w:drawing>
      </w:r>
    </w:p>
    <w:p w14:paraId="418E4270" w14:textId="77777777" w:rsidR="002935FE" w:rsidRDefault="002935FE" w:rsidP="00A23C70"/>
    <w:p w14:paraId="09978A2C" w14:textId="77777777" w:rsidR="002935FE" w:rsidRDefault="002935FE" w:rsidP="00A23C70"/>
    <w:p w14:paraId="159C7867" w14:textId="77777777" w:rsidR="002935FE" w:rsidRDefault="002935FE" w:rsidP="00A23C70"/>
    <w:p w14:paraId="2EC3C6A9" w14:textId="77777777" w:rsidR="002935FE" w:rsidRDefault="002935FE" w:rsidP="00A23C70"/>
    <w:p w14:paraId="27A90090" w14:textId="77777777" w:rsidR="00446334" w:rsidRDefault="00446334" w:rsidP="00A23C70"/>
    <w:p w14:paraId="19874C83" w14:textId="77777777" w:rsidR="00446334" w:rsidRDefault="00446334" w:rsidP="00A23C70"/>
    <w:p w14:paraId="768EF9E7" w14:textId="77777777" w:rsidR="00446334" w:rsidRDefault="00446334" w:rsidP="00A23C70"/>
    <w:p w14:paraId="66161B96" w14:textId="77777777" w:rsidR="00446334" w:rsidRDefault="00446334" w:rsidP="00A23C70"/>
    <w:p w14:paraId="792D2F51" w14:textId="77777777" w:rsidR="00446334" w:rsidRDefault="00446334" w:rsidP="00A23C70"/>
    <w:p w14:paraId="557D30DC" w14:textId="77777777" w:rsidR="002935FE" w:rsidRDefault="002935FE" w:rsidP="002935FE">
      <w:pPr>
        <w:pStyle w:val="Heading2"/>
      </w:pPr>
      <w:bookmarkStart w:id="21" w:name="_Toc54675055"/>
      <w:r>
        <w:lastRenderedPageBreak/>
        <w:t>Average attendance for Wednesday</w:t>
      </w:r>
      <w:bookmarkEnd w:id="2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4598C8EA" w14:textId="77777777" w:rsidTr="006C1458">
        <w:tc>
          <w:tcPr>
            <w:tcW w:w="3119" w:type="dxa"/>
            <w:shd w:val="clear" w:color="auto" w:fill="DBE5F1"/>
          </w:tcPr>
          <w:p w14:paraId="3EC83A45"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2703472"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7AA3E7E2" w14:textId="77777777" w:rsidTr="006C1458">
        <w:tc>
          <w:tcPr>
            <w:tcW w:w="3119" w:type="dxa"/>
          </w:tcPr>
          <w:p w14:paraId="11608823" w14:textId="77777777" w:rsidR="002935FE" w:rsidRPr="00225317" w:rsidRDefault="002935FE" w:rsidP="006C1458">
            <w:pPr>
              <w:spacing w:before="60" w:after="60"/>
              <w:rPr>
                <w:rFonts w:cs="Arial"/>
                <w:sz w:val="20"/>
                <w:szCs w:val="20"/>
              </w:rPr>
            </w:pPr>
            <w:r>
              <w:rPr>
                <w:rFonts w:cs="Arial"/>
                <w:sz w:val="20"/>
                <w:szCs w:val="20"/>
              </w:rPr>
              <w:t>Description</w:t>
            </w:r>
          </w:p>
        </w:tc>
        <w:tc>
          <w:tcPr>
            <w:tcW w:w="5948" w:type="dxa"/>
          </w:tcPr>
          <w:p w14:paraId="3F5352FF" w14:textId="77777777" w:rsidR="002935FE" w:rsidRPr="00225317" w:rsidRDefault="002935FE" w:rsidP="002935FE">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Wednesdays only</w:t>
            </w:r>
          </w:p>
        </w:tc>
      </w:tr>
      <w:tr w:rsidR="002935FE" w:rsidRPr="009F006A" w14:paraId="56FCC439" w14:textId="77777777" w:rsidTr="006C1458">
        <w:tc>
          <w:tcPr>
            <w:tcW w:w="3119" w:type="dxa"/>
          </w:tcPr>
          <w:p w14:paraId="7D03D4D7" w14:textId="77777777" w:rsidR="002935FE" w:rsidRDefault="002935FE" w:rsidP="006C1458">
            <w:pPr>
              <w:spacing w:before="60" w:after="60"/>
              <w:rPr>
                <w:rFonts w:cs="Arial"/>
                <w:sz w:val="20"/>
                <w:szCs w:val="20"/>
              </w:rPr>
            </w:pPr>
            <w:r>
              <w:rPr>
                <w:rFonts w:cs="Arial"/>
                <w:sz w:val="20"/>
                <w:szCs w:val="20"/>
              </w:rPr>
              <w:t>Chart type</w:t>
            </w:r>
          </w:p>
        </w:tc>
        <w:tc>
          <w:tcPr>
            <w:tcW w:w="5948" w:type="dxa"/>
          </w:tcPr>
          <w:p w14:paraId="1709332B" w14:textId="77777777" w:rsidR="002935FE" w:rsidRDefault="002935FE" w:rsidP="006C1458">
            <w:pPr>
              <w:pStyle w:val="ListParagraph"/>
              <w:spacing w:before="60" w:after="60"/>
              <w:ind w:left="0"/>
              <w:rPr>
                <w:rFonts w:cs="Arial"/>
                <w:sz w:val="20"/>
                <w:szCs w:val="20"/>
              </w:rPr>
            </w:pPr>
            <w:r>
              <w:rPr>
                <w:rFonts w:cs="Arial"/>
                <w:sz w:val="20"/>
                <w:szCs w:val="20"/>
              </w:rPr>
              <w:t>Paypal KPI donut chart</w:t>
            </w:r>
          </w:p>
        </w:tc>
      </w:tr>
      <w:tr w:rsidR="002935FE" w:rsidRPr="009F006A" w14:paraId="1A280162" w14:textId="77777777" w:rsidTr="006C1458">
        <w:tc>
          <w:tcPr>
            <w:tcW w:w="3119" w:type="dxa"/>
          </w:tcPr>
          <w:p w14:paraId="3A00A31D" w14:textId="77777777" w:rsidR="002935FE" w:rsidRPr="00225317" w:rsidRDefault="002935FE" w:rsidP="006C1458">
            <w:pPr>
              <w:spacing w:before="60" w:after="60"/>
              <w:rPr>
                <w:rFonts w:cs="Arial"/>
                <w:sz w:val="20"/>
                <w:szCs w:val="20"/>
              </w:rPr>
            </w:pPr>
            <w:r>
              <w:rPr>
                <w:rFonts w:cs="Arial"/>
                <w:sz w:val="20"/>
                <w:szCs w:val="20"/>
              </w:rPr>
              <w:t>Default view</w:t>
            </w:r>
          </w:p>
        </w:tc>
        <w:tc>
          <w:tcPr>
            <w:tcW w:w="5948" w:type="dxa"/>
          </w:tcPr>
          <w:p w14:paraId="457E524C" w14:textId="77777777" w:rsidR="002935FE" w:rsidRPr="00225317" w:rsidRDefault="002935FE" w:rsidP="006C1458">
            <w:pPr>
              <w:pStyle w:val="ListParagraph"/>
              <w:spacing w:before="60" w:after="60"/>
              <w:ind w:left="0"/>
              <w:rPr>
                <w:rFonts w:cs="Arial"/>
                <w:sz w:val="20"/>
                <w:szCs w:val="20"/>
              </w:rPr>
            </w:pPr>
            <w:r>
              <w:rPr>
                <w:rFonts w:cs="Arial"/>
                <w:sz w:val="20"/>
                <w:szCs w:val="20"/>
              </w:rPr>
              <w:t>Result for all Queensland State Schools</w:t>
            </w:r>
          </w:p>
        </w:tc>
      </w:tr>
      <w:tr w:rsidR="002935FE" w:rsidRPr="009F006A" w14:paraId="1B6AD86D" w14:textId="77777777" w:rsidTr="006C1458">
        <w:tc>
          <w:tcPr>
            <w:tcW w:w="3119" w:type="dxa"/>
          </w:tcPr>
          <w:p w14:paraId="0BC9C2EE" w14:textId="77777777" w:rsidR="002935FE" w:rsidRPr="00225317" w:rsidRDefault="002935FE" w:rsidP="006C1458">
            <w:pPr>
              <w:spacing w:before="60" w:after="60"/>
              <w:rPr>
                <w:rFonts w:cs="Arial"/>
                <w:sz w:val="20"/>
                <w:szCs w:val="20"/>
              </w:rPr>
            </w:pPr>
            <w:r w:rsidRPr="00225317">
              <w:rPr>
                <w:rFonts w:cs="Arial"/>
                <w:sz w:val="20"/>
                <w:szCs w:val="20"/>
              </w:rPr>
              <w:t>Chart Title</w:t>
            </w:r>
          </w:p>
        </w:tc>
        <w:tc>
          <w:tcPr>
            <w:tcW w:w="5948" w:type="dxa"/>
          </w:tcPr>
          <w:p w14:paraId="5647CC06" w14:textId="77777777" w:rsidR="002935FE" w:rsidRPr="00225317" w:rsidRDefault="002935FE" w:rsidP="000C1992">
            <w:pPr>
              <w:pStyle w:val="ListParagraph"/>
              <w:spacing w:before="60" w:after="60"/>
              <w:ind w:left="0"/>
              <w:rPr>
                <w:rFonts w:cs="Arial"/>
                <w:sz w:val="20"/>
                <w:szCs w:val="20"/>
              </w:rPr>
            </w:pPr>
            <w:r>
              <w:rPr>
                <w:rFonts w:cs="Arial"/>
                <w:sz w:val="20"/>
                <w:szCs w:val="20"/>
              </w:rPr>
              <w:t xml:space="preserve">Avg. </w:t>
            </w:r>
            <w:r w:rsidR="000C1992">
              <w:rPr>
                <w:rFonts w:cs="Arial"/>
                <w:sz w:val="20"/>
                <w:szCs w:val="20"/>
              </w:rPr>
              <w:t>Wednesday</w:t>
            </w:r>
          </w:p>
        </w:tc>
      </w:tr>
      <w:tr w:rsidR="002935FE" w:rsidRPr="009F006A" w14:paraId="3E126FF0" w14:textId="77777777" w:rsidTr="006C1458">
        <w:tc>
          <w:tcPr>
            <w:tcW w:w="3119" w:type="dxa"/>
          </w:tcPr>
          <w:p w14:paraId="6CFD83B2" w14:textId="77777777" w:rsidR="002935FE" w:rsidRPr="00225317" w:rsidRDefault="002935FE"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4B2230C" w14:textId="77777777" w:rsidR="002935FE" w:rsidRDefault="002935FE" w:rsidP="006C1458">
            <w:pPr>
              <w:keepLines w:val="0"/>
              <w:spacing w:after="0" w:line="240" w:lineRule="auto"/>
              <w:rPr>
                <w:rFonts w:cs="Arial"/>
                <w:sz w:val="20"/>
                <w:szCs w:val="20"/>
              </w:rPr>
            </w:pPr>
            <w:r>
              <w:rPr>
                <w:rFonts w:cs="Arial"/>
                <w:sz w:val="20"/>
                <w:szCs w:val="20"/>
              </w:rPr>
              <w:t xml:space="preserve">Average attendance rate for Wednesdays </w:t>
            </w:r>
            <w:r w:rsidR="00660C09">
              <w:rPr>
                <w:rFonts w:cs="Arial"/>
                <w:sz w:val="20"/>
                <w:szCs w:val="20"/>
              </w:rPr>
              <w:t>that have occurred YTD</w:t>
            </w:r>
          </w:p>
          <w:p w14:paraId="50F7660A" w14:textId="77777777" w:rsidR="002935FE" w:rsidRPr="006A6C04" w:rsidRDefault="002935FE"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935FE" w:rsidRPr="009F006A" w14:paraId="56CA2FE0" w14:textId="77777777" w:rsidTr="006C1458">
        <w:tc>
          <w:tcPr>
            <w:tcW w:w="3119" w:type="dxa"/>
          </w:tcPr>
          <w:p w14:paraId="645D3003" w14:textId="77777777" w:rsidR="002935FE" w:rsidRPr="00225317" w:rsidRDefault="002935FE" w:rsidP="006C1458">
            <w:pPr>
              <w:spacing w:before="60" w:after="60"/>
              <w:rPr>
                <w:rFonts w:cs="Arial"/>
                <w:sz w:val="20"/>
                <w:szCs w:val="20"/>
              </w:rPr>
            </w:pPr>
            <w:r w:rsidRPr="00225317">
              <w:rPr>
                <w:rFonts w:cs="Arial"/>
                <w:sz w:val="20"/>
                <w:szCs w:val="20"/>
              </w:rPr>
              <w:t>Trend axis</w:t>
            </w:r>
          </w:p>
        </w:tc>
        <w:tc>
          <w:tcPr>
            <w:tcW w:w="5948" w:type="dxa"/>
          </w:tcPr>
          <w:p w14:paraId="6607DD85" w14:textId="77777777" w:rsidR="002935FE" w:rsidRPr="00225317"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1B74484" w14:textId="77777777" w:rsidTr="006C1458">
        <w:tc>
          <w:tcPr>
            <w:tcW w:w="3119" w:type="dxa"/>
          </w:tcPr>
          <w:p w14:paraId="259B882E" w14:textId="77777777" w:rsidR="002935FE" w:rsidRPr="00DB580D" w:rsidRDefault="002935FE" w:rsidP="006C1458">
            <w:pPr>
              <w:spacing w:before="60" w:after="60"/>
              <w:rPr>
                <w:rFonts w:cs="Arial"/>
                <w:sz w:val="20"/>
                <w:szCs w:val="20"/>
              </w:rPr>
            </w:pPr>
            <w:r w:rsidRPr="00DB580D">
              <w:rPr>
                <w:rFonts w:cs="Arial"/>
                <w:sz w:val="20"/>
                <w:szCs w:val="20"/>
              </w:rPr>
              <w:t>Target goals</w:t>
            </w:r>
          </w:p>
        </w:tc>
        <w:tc>
          <w:tcPr>
            <w:tcW w:w="5948" w:type="dxa"/>
          </w:tcPr>
          <w:p w14:paraId="5AC42473" w14:textId="77777777" w:rsidR="002935FE" w:rsidRPr="00DB580D" w:rsidRDefault="002935FE" w:rsidP="006C1458">
            <w:pPr>
              <w:keepLines w:val="0"/>
              <w:spacing w:before="60" w:after="60" w:line="240" w:lineRule="auto"/>
              <w:rPr>
                <w:rFonts w:cs="Arial"/>
                <w:sz w:val="20"/>
                <w:szCs w:val="20"/>
              </w:rPr>
            </w:pPr>
            <w:r>
              <w:rPr>
                <w:rFonts w:cs="Arial"/>
                <w:sz w:val="20"/>
                <w:szCs w:val="20"/>
              </w:rPr>
              <w:t>n/a</w:t>
            </w:r>
          </w:p>
        </w:tc>
      </w:tr>
      <w:tr w:rsidR="002935FE" w:rsidRPr="009F006A" w14:paraId="3C82F47B" w14:textId="77777777" w:rsidTr="006C1458">
        <w:tc>
          <w:tcPr>
            <w:tcW w:w="3119" w:type="dxa"/>
          </w:tcPr>
          <w:p w14:paraId="5ECC55A4" w14:textId="77777777" w:rsidR="002935FE" w:rsidRPr="00DB580D" w:rsidRDefault="002935FE" w:rsidP="006C1458">
            <w:pPr>
              <w:spacing w:before="60" w:after="60"/>
              <w:rPr>
                <w:rFonts w:cs="Arial"/>
                <w:sz w:val="20"/>
                <w:szCs w:val="20"/>
              </w:rPr>
            </w:pPr>
            <w:r w:rsidRPr="00DB580D">
              <w:rPr>
                <w:rFonts w:cs="Arial"/>
                <w:sz w:val="20"/>
                <w:szCs w:val="20"/>
              </w:rPr>
              <w:t>Visualisation specific data filters</w:t>
            </w:r>
          </w:p>
        </w:tc>
        <w:tc>
          <w:tcPr>
            <w:tcW w:w="5948" w:type="dxa"/>
          </w:tcPr>
          <w:p w14:paraId="5FFE5EAD"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 xml:space="preserve">result displayed, current calendar year-to-date calculation, day = </w:t>
            </w:r>
            <w:r w:rsidR="006C1458">
              <w:rPr>
                <w:rFonts w:cs="Arial"/>
                <w:sz w:val="20"/>
                <w:szCs w:val="20"/>
              </w:rPr>
              <w:t>Wednesday</w:t>
            </w:r>
          </w:p>
        </w:tc>
      </w:tr>
      <w:tr w:rsidR="002935FE" w:rsidRPr="009F006A" w14:paraId="79B5F01F" w14:textId="77777777" w:rsidTr="006C1458">
        <w:tc>
          <w:tcPr>
            <w:tcW w:w="3119" w:type="dxa"/>
          </w:tcPr>
          <w:p w14:paraId="06E9E02A" w14:textId="77777777" w:rsidR="002935FE" w:rsidRPr="00DB580D" w:rsidRDefault="002935FE" w:rsidP="006C1458">
            <w:pPr>
              <w:spacing w:before="60" w:after="60"/>
              <w:rPr>
                <w:rFonts w:cs="Arial"/>
                <w:sz w:val="20"/>
                <w:szCs w:val="20"/>
              </w:rPr>
            </w:pPr>
            <w:r w:rsidRPr="00DB580D">
              <w:rPr>
                <w:rFonts w:cs="Arial"/>
                <w:sz w:val="20"/>
                <w:szCs w:val="20"/>
              </w:rPr>
              <w:t>Hierarchy drill-down</w:t>
            </w:r>
          </w:p>
        </w:tc>
        <w:tc>
          <w:tcPr>
            <w:tcW w:w="5948" w:type="dxa"/>
          </w:tcPr>
          <w:p w14:paraId="554957B0"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2CCC155E" w14:textId="77777777" w:rsidTr="006C1458">
        <w:tc>
          <w:tcPr>
            <w:tcW w:w="3119" w:type="dxa"/>
          </w:tcPr>
          <w:p w14:paraId="53C9D8C3" w14:textId="77777777" w:rsidR="002935FE" w:rsidRPr="00DB580D" w:rsidRDefault="002935FE" w:rsidP="006C1458">
            <w:pPr>
              <w:spacing w:before="60" w:after="60"/>
              <w:rPr>
                <w:rFonts w:cs="Arial"/>
                <w:sz w:val="20"/>
                <w:szCs w:val="20"/>
              </w:rPr>
            </w:pPr>
            <w:r w:rsidRPr="00DB580D">
              <w:rPr>
                <w:rFonts w:cs="Arial"/>
                <w:sz w:val="20"/>
                <w:szCs w:val="20"/>
              </w:rPr>
              <w:t>Visual link to other page</w:t>
            </w:r>
          </w:p>
        </w:tc>
        <w:tc>
          <w:tcPr>
            <w:tcW w:w="5948" w:type="dxa"/>
          </w:tcPr>
          <w:p w14:paraId="018D824B" w14:textId="77777777" w:rsidR="002935FE" w:rsidRPr="00DB580D" w:rsidRDefault="002935FE" w:rsidP="006C1458">
            <w:pPr>
              <w:keepLines w:val="0"/>
              <w:spacing w:before="60" w:after="60" w:line="240" w:lineRule="auto"/>
              <w:rPr>
                <w:rFonts w:cs="Arial"/>
                <w:sz w:val="20"/>
                <w:szCs w:val="20"/>
              </w:rPr>
            </w:pPr>
            <w:r w:rsidRPr="00DB580D">
              <w:rPr>
                <w:rFonts w:cs="Arial"/>
                <w:sz w:val="20"/>
                <w:szCs w:val="20"/>
              </w:rPr>
              <w:t>n/a</w:t>
            </w:r>
          </w:p>
        </w:tc>
      </w:tr>
      <w:tr w:rsidR="002935FE" w:rsidRPr="009F006A" w14:paraId="6FC98B92" w14:textId="77777777" w:rsidTr="006C1458">
        <w:tc>
          <w:tcPr>
            <w:tcW w:w="3119" w:type="dxa"/>
          </w:tcPr>
          <w:p w14:paraId="2C5C91BD" w14:textId="77777777" w:rsidR="002935FE" w:rsidRPr="00DB580D" w:rsidRDefault="002935FE" w:rsidP="006C1458">
            <w:pPr>
              <w:spacing w:before="60" w:after="60"/>
              <w:rPr>
                <w:rFonts w:cs="Arial"/>
                <w:sz w:val="20"/>
                <w:szCs w:val="20"/>
              </w:rPr>
            </w:pPr>
            <w:r>
              <w:rPr>
                <w:rFonts w:cs="Arial"/>
                <w:sz w:val="20"/>
                <w:szCs w:val="20"/>
              </w:rPr>
              <w:t>Tooltip</w:t>
            </w:r>
          </w:p>
        </w:tc>
        <w:tc>
          <w:tcPr>
            <w:tcW w:w="5948" w:type="dxa"/>
          </w:tcPr>
          <w:p w14:paraId="764FD5CA" w14:textId="77777777" w:rsidR="002935FE" w:rsidRPr="00DB580D" w:rsidRDefault="002935FE" w:rsidP="006C1458">
            <w:pPr>
              <w:keepLines w:val="0"/>
              <w:spacing w:before="60" w:after="60" w:line="240" w:lineRule="auto"/>
              <w:rPr>
                <w:rFonts w:cs="Arial"/>
                <w:sz w:val="20"/>
                <w:szCs w:val="20"/>
              </w:rPr>
            </w:pPr>
            <w:r>
              <w:rPr>
                <w:rFonts w:cs="Arial"/>
                <w:sz w:val="20"/>
                <w:szCs w:val="20"/>
              </w:rPr>
              <w:t>Power Bi default view (repeat number)</w:t>
            </w:r>
          </w:p>
        </w:tc>
      </w:tr>
      <w:tr w:rsidR="002935FE" w:rsidRPr="009F006A" w14:paraId="255A3A24" w14:textId="77777777" w:rsidTr="006C1458">
        <w:tc>
          <w:tcPr>
            <w:tcW w:w="3119" w:type="dxa"/>
          </w:tcPr>
          <w:p w14:paraId="21FC58E7" w14:textId="77777777" w:rsidR="002935FE" w:rsidRPr="00DB580D" w:rsidRDefault="002935FE" w:rsidP="006C1458">
            <w:pPr>
              <w:spacing w:before="60" w:after="60"/>
              <w:rPr>
                <w:rFonts w:cs="Arial"/>
                <w:sz w:val="20"/>
                <w:szCs w:val="20"/>
              </w:rPr>
            </w:pPr>
            <w:r w:rsidRPr="00DB580D">
              <w:rPr>
                <w:rFonts w:cs="Arial"/>
                <w:sz w:val="20"/>
                <w:szCs w:val="20"/>
              </w:rPr>
              <w:t>Nice to have function</w:t>
            </w:r>
          </w:p>
        </w:tc>
        <w:tc>
          <w:tcPr>
            <w:tcW w:w="5948" w:type="dxa"/>
          </w:tcPr>
          <w:p w14:paraId="68EB48F1" w14:textId="77777777" w:rsidR="002935FE" w:rsidRPr="006A67BD" w:rsidRDefault="002935FE" w:rsidP="006C1458">
            <w:pPr>
              <w:keepLines w:val="0"/>
              <w:spacing w:before="60" w:after="60" w:line="240" w:lineRule="auto"/>
              <w:rPr>
                <w:rFonts w:cs="Arial"/>
                <w:sz w:val="20"/>
                <w:szCs w:val="20"/>
              </w:rPr>
            </w:pPr>
            <w:r>
              <w:rPr>
                <w:rFonts w:cs="Arial"/>
                <w:sz w:val="20"/>
                <w:szCs w:val="20"/>
              </w:rPr>
              <w:t>n/a</w:t>
            </w:r>
          </w:p>
        </w:tc>
      </w:tr>
    </w:tbl>
    <w:p w14:paraId="117542D5" w14:textId="77777777" w:rsidR="006C1458" w:rsidRDefault="006C1458" w:rsidP="002935FE"/>
    <w:p w14:paraId="5A91B15B" w14:textId="77777777" w:rsidR="002935FE" w:rsidRDefault="006C1458" w:rsidP="006C1458">
      <w:pPr>
        <w:jc w:val="center"/>
      </w:pPr>
      <w:r>
        <w:rPr>
          <w:noProof/>
          <w:lang w:eastAsia="zh-TW"/>
        </w:rPr>
        <w:drawing>
          <wp:inline distT="0" distB="0" distL="0" distR="0" wp14:anchorId="55FED396" wp14:editId="2C080812">
            <wp:extent cx="2171700" cy="2085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2085975"/>
                    </a:xfrm>
                    <a:prstGeom prst="rect">
                      <a:avLst/>
                    </a:prstGeom>
                  </pic:spPr>
                </pic:pic>
              </a:graphicData>
            </a:graphic>
          </wp:inline>
        </w:drawing>
      </w:r>
    </w:p>
    <w:p w14:paraId="224DD0F1" w14:textId="77777777" w:rsidR="006C1458" w:rsidRDefault="006C1458" w:rsidP="006C1458">
      <w:pPr>
        <w:jc w:val="center"/>
      </w:pPr>
    </w:p>
    <w:p w14:paraId="1E558213" w14:textId="77777777" w:rsidR="006C1458" w:rsidRDefault="006C1458" w:rsidP="006C1458">
      <w:pPr>
        <w:jc w:val="center"/>
      </w:pPr>
    </w:p>
    <w:p w14:paraId="516BC22E" w14:textId="77777777" w:rsidR="006C1458" w:rsidRDefault="006C1458" w:rsidP="006C1458">
      <w:pPr>
        <w:jc w:val="center"/>
      </w:pPr>
    </w:p>
    <w:p w14:paraId="2E055027" w14:textId="77777777" w:rsidR="006C1458" w:rsidRDefault="006C1458" w:rsidP="00A23C70"/>
    <w:p w14:paraId="1CE0C229" w14:textId="77777777" w:rsidR="006C1458" w:rsidRDefault="006C1458" w:rsidP="00A23C70"/>
    <w:p w14:paraId="75855823" w14:textId="77777777" w:rsidR="006C1458" w:rsidRDefault="006C1458" w:rsidP="00A23C70"/>
    <w:p w14:paraId="17932E3A" w14:textId="77777777" w:rsidR="00446334" w:rsidRDefault="00446334" w:rsidP="00A23C70"/>
    <w:p w14:paraId="04613620" w14:textId="77777777" w:rsidR="00446334" w:rsidRDefault="00446334" w:rsidP="00A23C70"/>
    <w:p w14:paraId="20660EF1" w14:textId="77777777" w:rsidR="006C1458" w:rsidRDefault="006C1458" w:rsidP="00A23C70"/>
    <w:p w14:paraId="0657F890" w14:textId="77777777" w:rsidR="006C1458" w:rsidRDefault="006C1458" w:rsidP="006C1458">
      <w:pPr>
        <w:pStyle w:val="Heading2"/>
      </w:pPr>
      <w:bookmarkStart w:id="22" w:name="_Toc54675056"/>
      <w:r>
        <w:lastRenderedPageBreak/>
        <w:t>Average attendance for Thursday</w:t>
      </w:r>
      <w:bookmarkEnd w:id="2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6C1458" w:rsidRPr="009F006A" w14:paraId="64E88642" w14:textId="77777777" w:rsidTr="006C1458">
        <w:tc>
          <w:tcPr>
            <w:tcW w:w="3119" w:type="dxa"/>
            <w:shd w:val="clear" w:color="auto" w:fill="DBE5F1"/>
          </w:tcPr>
          <w:p w14:paraId="77E76AF3" w14:textId="77777777" w:rsidR="006C1458" w:rsidRPr="00CB759B" w:rsidRDefault="006C1458"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3FEE6CA" w14:textId="77777777" w:rsidR="006C1458" w:rsidRPr="00CB759B" w:rsidRDefault="006C1458" w:rsidP="006C1458">
            <w:pPr>
              <w:pStyle w:val="ECR-Heading3"/>
              <w:numPr>
                <w:ilvl w:val="0"/>
                <w:numId w:val="0"/>
              </w:numPr>
              <w:spacing w:before="60" w:after="60"/>
              <w:rPr>
                <w:sz w:val="18"/>
                <w:szCs w:val="18"/>
              </w:rPr>
            </w:pPr>
            <w:r>
              <w:rPr>
                <w:sz w:val="18"/>
                <w:szCs w:val="18"/>
              </w:rPr>
              <w:t>Functionality</w:t>
            </w:r>
          </w:p>
        </w:tc>
      </w:tr>
      <w:tr w:rsidR="006C1458" w:rsidRPr="009F006A" w14:paraId="55053C46" w14:textId="77777777" w:rsidTr="006C1458">
        <w:tc>
          <w:tcPr>
            <w:tcW w:w="3119" w:type="dxa"/>
          </w:tcPr>
          <w:p w14:paraId="477378A1" w14:textId="77777777" w:rsidR="006C1458" w:rsidRPr="00225317" w:rsidRDefault="006C1458" w:rsidP="006C1458">
            <w:pPr>
              <w:spacing w:before="60" w:after="60"/>
              <w:rPr>
                <w:rFonts w:cs="Arial"/>
                <w:sz w:val="20"/>
                <w:szCs w:val="20"/>
              </w:rPr>
            </w:pPr>
            <w:r>
              <w:rPr>
                <w:rFonts w:cs="Arial"/>
                <w:sz w:val="20"/>
                <w:szCs w:val="20"/>
              </w:rPr>
              <w:t>Description</w:t>
            </w:r>
          </w:p>
        </w:tc>
        <w:tc>
          <w:tcPr>
            <w:tcW w:w="5948" w:type="dxa"/>
          </w:tcPr>
          <w:p w14:paraId="33E78C7C" w14:textId="77777777" w:rsidR="006C1458" w:rsidRPr="00225317" w:rsidRDefault="006C1458"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t>
            </w:r>
            <w:r w:rsidR="000C1992">
              <w:rPr>
                <w:sz w:val="20"/>
                <w:szCs w:val="20"/>
              </w:rPr>
              <w:t>Thursday</w:t>
            </w:r>
            <w:r>
              <w:rPr>
                <w:sz w:val="20"/>
                <w:szCs w:val="20"/>
              </w:rPr>
              <w:t xml:space="preserve"> only</w:t>
            </w:r>
          </w:p>
        </w:tc>
      </w:tr>
      <w:tr w:rsidR="006C1458" w:rsidRPr="009F006A" w14:paraId="7BC0F27E" w14:textId="77777777" w:rsidTr="006C1458">
        <w:tc>
          <w:tcPr>
            <w:tcW w:w="3119" w:type="dxa"/>
          </w:tcPr>
          <w:p w14:paraId="44E6315B" w14:textId="77777777" w:rsidR="006C1458" w:rsidRDefault="006C1458" w:rsidP="006C1458">
            <w:pPr>
              <w:spacing w:before="60" w:after="60"/>
              <w:rPr>
                <w:rFonts w:cs="Arial"/>
                <w:sz w:val="20"/>
                <w:szCs w:val="20"/>
              </w:rPr>
            </w:pPr>
            <w:r>
              <w:rPr>
                <w:rFonts w:cs="Arial"/>
                <w:sz w:val="20"/>
                <w:szCs w:val="20"/>
              </w:rPr>
              <w:t>Chart type</w:t>
            </w:r>
          </w:p>
        </w:tc>
        <w:tc>
          <w:tcPr>
            <w:tcW w:w="5948" w:type="dxa"/>
          </w:tcPr>
          <w:p w14:paraId="4E00476D" w14:textId="77777777" w:rsidR="006C1458" w:rsidRDefault="006C1458" w:rsidP="006C1458">
            <w:pPr>
              <w:pStyle w:val="ListParagraph"/>
              <w:spacing w:before="60" w:after="60"/>
              <w:ind w:left="0"/>
              <w:rPr>
                <w:rFonts w:cs="Arial"/>
                <w:sz w:val="20"/>
                <w:szCs w:val="20"/>
              </w:rPr>
            </w:pPr>
            <w:r>
              <w:rPr>
                <w:rFonts w:cs="Arial"/>
                <w:sz w:val="20"/>
                <w:szCs w:val="20"/>
              </w:rPr>
              <w:t>Paypal KPI donut chart</w:t>
            </w:r>
          </w:p>
        </w:tc>
      </w:tr>
      <w:tr w:rsidR="006C1458" w:rsidRPr="009F006A" w14:paraId="51506A4B" w14:textId="77777777" w:rsidTr="006C1458">
        <w:tc>
          <w:tcPr>
            <w:tcW w:w="3119" w:type="dxa"/>
          </w:tcPr>
          <w:p w14:paraId="3423BA12" w14:textId="77777777" w:rsidR="006C1458" w:rsidRPr="00225317" w:rsidRDefault="006C1458" w:rsidP="006C1458">
            <w:pPr>
              <w:spacing w:before="60" w:after="60"/>
              <w:rPr>
                <w:rFonts w:cs="Arial"/>
                <w:sz w:val="20"/>
                <w:szCs w:val="20"/>
              </w:rPr>
            </w:pPr>
            <w:r>
              <w:rPr>
                <w:rFonts w:cs="Arial"/>
                <w:sz w:val="20"/>
                <w:szCs w:val="20"/>
              </w:rPr>
              <w:t>Default view</w:t>
            </w:r>
          </w:p>
        </w:tc>
        <w:tc>
          <w:tcPr>
            <w:tcW w:w="5948" w:type="dxa"/>
          </w:tcPr>
          <w:p w14:paraId="59A60666" w14:textId="77777777" w:rsidR="006C1458" w:rsidRPr="00225317" w:rsidRDefault="006C1458" w:rsidP="006C1458">
            <w:pPr>
              <w:pStyle w:val="ListParagraph"/>
              <w:spacing w:before="60" w:after="60"/>
              <w:ind w:left="0"/>
              <w:rPr>
                <w:rFonts w:cs="Arial"/>
                <w:sz w:val="20"/>
                <w:szCs w:val="20"/>
              </w:rPr>
            </w:pPr>
            <w:r>
              <w:rPr>
                <w:rFonts w:cs="Arial"/>
                <w:sz w:val="20"/>
                <w:szCs w:val="20"/>
              </w:rPr>
              <w:t>Result for all Queensland State Schools</w:t>
            </w:r>
          </w:p>
        </w:tc>
      </w:tr>
      <w:tr w:rsidR="006C1458" w:rsidRPr="009F006A" w14:paraId="72BEECCF" w14:textId="77777777" w:rsidTr="006C1458">
        <w:tc>
          <w:tcPr>
            <w:tcW w:w="3119" w:type="dxa"/>
          </w:tcPr>
          <w:p w14:paraId="150AA706" w14:textId="77777777" w:rsidR="006C1458" w:rsidRPr="00225317" w:rsidRDefault="006C1458" w:rsidP="006C1458">
            <w:pPr>
              <w:spacing w:before="60" w:after="60"/>
              <w:rPr>
                <w:rFonts w:cs="Arial"/>
                <w:sz w:val="20"/>
                <w:szCs w:val="20"/>
              </w:rPr>
            </w:pPr>
            <w:r w:rsidRPr="00225317">
              <w:rPr>
                <w:rFonts w:cs="Arial"/>
                <w:sz w:val="20"/>
                <w:szCs w:val="20"/>
              </w:rPr>
              <w:t>Chart Title</w:t>
            </w:r>
          </w:p>
        </w:tc>
        <w:tc>
          <w:tcPr>
            <w:tcW w:w="5948" w:type="dxa"/>
          </w:tcPr>
          <w:p w14:paraId="54B65A9C" w14:textId="77777777" w:rsidR="006C1458" w:rsidRPr="00225317" w:rsidRDefault="006C1458" w:rsidP="000C1992">
            <w:pPr>
              <w:pStyle w:val="ListParagraph"/>
              <w:spacing w:before="60" w:after="60"/>
              <w:ind w:left="0"/>
              <w:rPr>
                <w:rFonts w:cs="Arial"/>
                <w:sz w:val="20"/>
                <w:szCs w:val="20"/>
              </w:rPr>
            </w:pPr>
            <w:r>
              <w:rPr>
                <w:rFonts w:cs="Arial"/>
                <w:sz w:val="20"/>
                <w:szCs w:val="20"/>
              </w:rPr>
              <w:t xml:space="preserve">Avg. </w:t>
            </w:r>
            <w:r w:rsidR="000C1992">
              <w:rPr>
                <w:rFonts w:cs="Arial"/>
                <w:sz w:val="20"/>
                <w:szCs w:val="20"/>
              </w:rPr>
              <w:t>Thursday</w:t>
            </w:r>
          </w:p>
        </w:tc>
      </w:tr>
      <w:tr w:rsidR="006C1458" w:rsidRPr="009F006A" w14:paraId="304C4BE8" w14:textId="77777777" w:rsidTr="006C1458">
        <w:tc>
          <w:tcPr>
            <w:tcW w:w="3119" w:type="dxa"/>
          </w:tcPr>
          <w:p w14:paraId="218FAEBF" w14:textId="77777777" w:rsidR="006C1458" w:rsidRPr="00225317" w:rsidRDefault="006C1458" w:rsidP="006C145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02F9E72" w14:textId="77777777" w:rsidR="006C1458" w:rsidRDefault="006C1458" w:rsidP="006C1458">
            <w:pPr>
              <w:keepLines w:val="0"/>
              <w:spacing w:after="0" w:line="240" w:lineRule="auto"/>
              <w:rPr>
                <w:rFonts w:cs="Arial"/>
                <w:sz w:val="20"/>
                <w:szCs w:val="20"/>
              </w:rPr>
            </w:pPr>
            <w:r>
              <w:rPr>
                <w:rFonts w:cs="Arial"/>
                <w:sz w:val="20"/>
                <w:szCs w:val="20"/>
              </w:rPr>
              <w:t xml:space="preserve">Average attendance rate for </w:t>
            </w:r>
            <w:r w:rsidR="000C1992">
              <w:rPr>
                <w:rFonts w:cs="Arial"/>
                <w:sz w:val="20"/>
                <w:szCs w:val="20"/>
              </w:rPr>
              <w:t>Thursday</w:t>
            </w:r>
            <w:r>
              <w:rPr>
                <w:rFonts w:cs="Arial"/>
                <w:sz w:val="20"/>
                <w:szCs w:val="20"/>
              </w:rPr>
              <w:t xml:space="preserve">s </w:t>
            </w:r>
            <w:r w:rsidR="00660C09">
              <w:rPr>
                <w:rFonts w:cs="Arial"/>
                <w:sz w:val="20"/>
                <w:szCs w:val="20"/>
              </w:rPr>
              <w:t>that have occurred YTD</w:t>
            </w:r>
          </w:p>
          <w:p w14:paraId="5DDE32B6" w14:textId="77777777" w:rsidR="006C1458" w:rsidRPr="006A6C04" w:rsidRDefault="006C1458" w:rsidP="006C145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6C1458" w:rsidRPr="009F006A" w14:paraId="28213ABC" w14:textId="77777777" w:rsidTr="006C1458">
        <w:tc>
          <w:tcPr>
            <w:tcW w:w="3119" w:type="dxa"/>
          </w:tcPr>
          <w:p w14:paraId="7A08CA4F" w14:textId="77777777" w:rsidR="006C1458" w:rsidRPr="00225317" w:rsidRDefault="006C1458" w:rsidP="006C1458">
            <w:pPr>
              <w:spacing w:before="60" w:after="60"/>
              <w:rPr>
                <w:rFonts w:cs="Arial"/>
                <w:sz w:val="20"/>
                <w:szCs w:val="20"/>
              </w:rPr>
            </w:pPr>
            <w:r w:rsidRPr="00225317">
              <w:rPr>
                <w:rFonts w:cs="Arial"/>
                <w:sz w:val="20"/>
                <w:szCs w:val="20"/>
              </w:rPr>
              <w:t>Trend axis</w:t>
            </w:r>
          </w:p>
        </w:tc>
        <w:tc>
          <w:tcPr>
            <w:tcW w:w="5948" w:type="dxa"/>
          </w:tcPr>
          <w:p w14:paraId="3E464065" w14:textId="77777777" w:rsidR="006C1458" w:rsidRPr="00225317" w:rsidRDefault="006C1458" w:rsidP="006C1458">
            <w:pPr>
              <w:keepLines w:val="0"/>
              <w:spacing w:before="60" w:after="60" w:line="240" w:lineRule="auto"/>
              <w:rPr>
                <w:rFonts w:cs="Arial"/>
                <w:sz w:val="20"/>
                <w:szCs w:val="20"/>
              </w:rPr>
            </w:pPr>
            <w:r>
              <w:rPr>
                <w:rFonts w:cs="Arial"/>
                <w:sz w:val="20"/>
                <w:szCs w:val="20"/>
              </w:rPr>
              <w:t>n/a</w:t>
            </w:r>
          </w:p>
        </w:tc>
      </w:tr>
      <w:tr w:rsidR="006C1458" w:rsidRPr="009F006A" w14:paraId="0B0E2565" w14:textId="77777777" w:rsidTr="006C1458">
        <w:tc>
          <w:tcPr>
            <w:tcW w:w="3119" w:type="dxa"/>
          </w:tcPr>
          <w:p w14:paraId="1DD7022F" w14:textId="77777777" w:rsidR="006C1458" w:rsidRPr="00DB580D" w:rsidRDefault="006C1458" w:rsidP="006C1458">
            <w:pPr>
              <w:spacing w:before="60" w:after="60"/>
              <w:rPr>
                <w:rFonts w:cs="Arial"/>
                <w:sz w:val="20"/>
                <w:szCs w:val="20"/>
              </w:rPr>
            </w:pPr>
            <w:r w:rsidRPr="00DB580D">
              <w:rPr>
                <w:rFonts w:cs="Arial"/>
                <w:sz w:val="20"/>
                <w:szCs w:val="20"/>
              </w:rPr>
              <w:t>Target goals</w:t>
            </w:r>
          </w:p>
        </w:tc>
        <w:tc>
          <w:tcPr>
            <w:tcW w:w="5948" w:type="dxa"/>
          </w:tcPr>
          <w:p w14:paraId="5C7B8E47" w14:textId="77777777" w:rsidR="006C1458" w:rsidRPr="00DB580D" w:rsidRDefault="006C1458" w:rsidP="006C1458">
            <w:pPr>
              <w:keepLines w:val="0"/>
              <w:spacing w:before="60" w:after="60" w:line="240" w:lineRule="auto"/>
              <w:rPr>
                <w:rFonts w:cs="Arial"/>
                <w:sz w:val="20"/>
                <w:szCs w:val="20"/>
              </w:rPr>
            </w:pPr>
            <w:r>
              <w:rPr>
                <w:rFonts w:cs="Arial"/>
                <w:sz w:val="20"/>
                <w:szCs w:val="20"/>
              </w:rPr>
              <w:t>n/a</w:t>
            </w:r>
          </w:p>
        </w:tc>
      </w:tr>
      <w:tr w:rsidR="006C1458" w:rsidRPr="009F006A" w14:paraId="60F66DD1" w14:textId="77777777" w:rsidTr="006C1458">
        <w:tc>
          <w:tcPr>
            <w:tcW w:w="3119" w:type="dxa"/>
          </w:tcPr>
          <w:p w14:paraId="38BD40E0" w14:textId="77777777" w:rsidR="006C1458" w:rsidRPr="00DB580D" w:rsidRDefault="006C1458" w:rsidP="006C1458">
            <w:pPr>
              <w:spacing w:before="60" w:after="60"/>
              <w:rPr>
                <w:rFonts w:cs="Arial"/>
                <w:sz w:val="20"/>
                <w:szCs w:val="20"/>
              </w:rPr>
            </w:pPr>
            <w:r w:rsidRPr="00DB580D">
              <w:rPr>
                <w:rFonts w:cs="Arial"/>
                <w:sz w:val="20"/>
                <w:szCs w:val="20"/>
              </w:rPr>
              <w:t>Visualisation specific data filters</w:t>
            </w:r>
          </w:p>
        </w:tc>
        <w:tc>
          <w:tcPr>
            <w:tcW w:w="5948" w:type="dxa"/>
          </w:tcPr>
          <w:p w14:paraId="4F6E9928" w14:textId="77777777" w:rsidR="006C1458" w:rsidRPr="00DB580D" w:rsidRDefault="006C1458" w:rsidP="000C1992">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 xml:space="preserve">result displayed, current calendar year-to-date calculation, day = </w:t>
            </w:r>
            <w:r w:rsidR="000C1992">
              <w:rPr>
                <w:rFonts w:cs="Arial"/>
                <w:sz w:val="20"/>
                <w:szCs w:val="20"/>
              </w:rPr>
              <w:t>Thursday</w:t>
            </w:r>
          </w:p>
        </w:tc>
      </w:tr>
      <w:tr w:rsidR="006C1458" w:rsidRPr="009F006A" w14:paraId="6D8677AB" w14:textId="77777777" w:rsidTr="006C1458">
        <w:tc>
          <w:tcPr>
            <w:tcW w:w="3119" w:type="dxa"/>
          </w:tcPr>
          <w:p w14:paraId="68DFE668" w14:textId="77777777" w:rsidR="006C1458" w:rsidRPr="00DB580D" w:rsidRDefault="006C1458" w:rsidP="006C1458">
            <w:pPr>
              <w:spacing w:before="60" w:after="60"/>
              <w:rPr>
                <w:rFonts w:cs="Arial"/>
                <w:sz w:val="20"/>
                <w:szCs w:val="20"/>
              </w:rPr>
            </w:pPr>
            <w:r w:rsidRPr="00DB580D">
              <w:rPr>
                <w:rFonts w:cs="Arial"/>
                <w:sz w:val="20"/>
                <w:szCs w:val="20"/>
              </w:rPr>
              <w:t>Hierarchy drill-down</w:t>
            </w:r>
          </w:p>
        </w:tc>
        <w:tc>
          <w:tcPr>
            <w:tcW w:w="5948" w:type="dxa"/>
          </w:tcPr>
          <w:p w14:paraId="70970ACE" w14:textId="77777777" w:rsidR="006C1458" w:rsidRPr="00DB580D" w:rsidRDefault="006C1458" w:rsidP="006C1458">
            <w:pPr>
              <w:keepLines w:val="0"/>
              <w:spacing w:before="60" w:after="60" w:line="240" w:lineRule="auto"/>
              <w:rPr>
                <w:rFonts w:cs="Arial"/>
                <w:sz w:val="20"/>
                <w:szCs w:val="20"/>
              </w:rPr>
            </w:pPr>
            <w:r w:rsidRPr="00DB580D">
              <w:rPr>
                <w:rFonts w:cs="Arial"/>
                <w:sz w:val="20"/>
                <w:szCs w:val="20"/>
              </w:rPr>
              <w:t>n/a</w:t>
            </w:r>
          </w:p>
        </w:tc>
      </w:tr>
      <w:tr w:rsidR="006C1458" w:rsidRPr="009F006A" w14:paraId="22281B1B" w14:textId="77777777" w:rsidTr="006C1458">
        <w:tc>
          <w:tcPr>
            <w:tcW w:w="3119" w:type="dxa"/>
          </w:tcPr>
          <w:p w14:paraId="5AA9DE9E" w14:textId="77777777" w:rsidR="006C1458" w:rsidRPr="00DB580D" w:rsidRDefault="006C1458" w:rsidP="006C1458">
            <w:pPr>
              <w:spacing w:before="60" w:after="60"/>
              <w:rPr>
                <w:rFonts w:cs="Arial"/>
                <w:sz w:val="20"/>
                <w:szCs w:val="20"/>
              </w:rPr>
            </w:pPr>
            <w:r w:rsidRPr="00DB580D">
              <w:rPr>
                <w:rFonts w:cs="Arial"/>
                <w:sz w:val="20"/>
                <w:szCs w:val="20"/>
              </w:rPr>
              <w:t>Visual link to other page</w:t>
            </w:r>
          </w:p>
        </w:tc>
        <w:tc>
          <w:tcPr>
            <w:tcW w:w="5948" w:type="dxa"/>
          </w:tcPr>
          <w:p w14:paraId="41CE4B36" w14:textId="77777777" w:rsidR="006C1458" w:rsidRPr="00DB580D" w:rsidRDefault="006C1458" w:rsidP="006C1458">
            <w:pPr>
              <w:keepLines w:val="0"/>
              <w:spacing w:before="60" w:after="60" w:line="240" w:lineRule="auto"/>
              <w:rPr>
                <w:rFonts w:cs="Arial"/>
                <w:sz w:val="20"/>
                <w:szCs w:val="20"/>
              </w:rPr>
            </w:pPr>
            <w:r w:rsidRPr="00DB580D">
              <w:rPr>
                <w:rFonts w:cs="Arial"/>
                <w:sz w:val="20"/>
                <w:szCs w:val="20"/>
              </w:rPr>
              <w:t>n/a</w:t>
            </w:r>
          </w:p>
        </w:tc>
      </w:tr>
      <w:tr w:rsidR="006C1458" w:rsidRPr="009F006A" w14:paraId="274B4C19" w14:textId="77777777" w:rsidTr="006C1458">
        <w:tc>
          <w:tcPr>
            <w:tcW w:w="3119" w:type="dxa"/>
          </w:tcPr>
          <w:p w14:paraId="77A48F08" w14:textId="77777777" w:rsidR="006C1458" w:rsidRPr="00DB580D" w:rsidRDefault="006C1458" w:rsidP="006C1458">
            <w:pPr>
              <w:spacing w:before="60" w:after="60"/>
              <w:rPr>
                <w:rFonts w:cs="Arial"/>
                <w:sz w:val="20"/>
                <w:szCs w:val="20"/>
              </w:rPr>
            </w:pPr>
            <w:r>
              <w:rPr>
                <w:rFonts w:cs="Arial"/>
                <w:sz w:val="20"/>
                <w:szCs w:val="20"/>
              </w:rPr>
              <w:t>Tooltip</w:t>
            </w:r>
          </w:p>
        </w:tc>
        <w:tc>
          <w:tcPr>
            <w:tcW w:w="5948" w:type="dxa"/>
          </w:tcPr>
          <w:p w14:paraId="7F1016E5" w14:textId="77777777" w:rsidR="006C1458" w:rsidRPr="00DB580D" w:rsidRDefault="006C1458" w:rsidP="006C1458">
            <w:pPr>
              <w:keepLines w:val="0"/>
              <w:spacing w:before="60" w:after="60" w:line="240" w:lineRule="auto"/>
              <w:rPr>
                <w:rFonts w:cs="Arial"/>
                <w:sz w:val="20"/>
                <w:szCs w:val="20"/>
              </w:rPr>
            </w:pPr>
            <w:r>
              <w:rPr>
                <w:rFonts w:cs="Arial"/>
                <w:sz w:val="20"/>
                <w:szCs w:val="20"/>
              </w:rPr>
              <w:t>Power Bi default view (repeat number)</w:t>
            </w:r>
          </w:p>
        </w:tc>
      </w:tr>
      <w:tr w:rsidR="006C1458" w:rsidRPr="009F006A" w14:paraId="7A14518A" w14:textId="77777777" w:rsidTr="006C1458">
        <w:tc>
          <w:tcPr>
            <w:tcW w:w="3119" w:type="dxa"/>
          </w:tcPr>
          <w:p w14:paraId="0EB32D22" w14:textId="77777777" w:rsidR="006C1458" w:rsidRPr="00DB580D" w:rsidRDefault="006C1458" w:rsidP="006C1458">
            <w:pPr>
              <w:spacing w:before="60" w:after="60"/>
              <w:rPr>
                <w:rFonts w:cs="Arial"/>
                <w:sz w:val="20"/>
                <w:szCs w:val="20"/>
              </w:rPr>
            </w:pPr>
            <w:r w:rsidRPr="00DB580D">
              <w:rPr>
                <w:rFonts w:cs="Arial"/>
                <w:sz w:val="20"/>
                <w:szCs w:val="20"/>
              </w:rPr>
              <w:t>Nice to have function</w:t>
            </w:r>
          </w:p>
        </w:tc>
        <w:tc>
          <w:tcPr>
            <w:tcW w:w="5948" w:type="dxa"/>
          </w:tcPr>
          <w:p w14:paraId="0AD720DC" w14:textId="77777777" w:rsidR="006C1458" w:rsidRPr="006A67BD" w:rsidRDefault="006C1458" w:rsidP="006C1458">
            <w:pPr>
              <w:keepLines w:val="0"/>
              <w:spacing w:before="60" w:after="60" w:line="240" w:lineRule="auto"/>
              <w:rPr>
                <w:rFonts w:cs="Arial"/>
                <w:sz w:val="20"/>
                <w:szCs w:val="20"/>
              </w:rPr>
            </w:pPr>
            <w:r>
              <w:rPr>
                <w:rFonts w:cs="Arial"/>
                <w:sz w:val="20"/>
                <w:szCs w:val="20"/>
              </w:rPr>
              <w:t>n/a</w:t>
            </w:r>
          </w:p>
        </w:tc>
      </w:tr>
    </w:tbl>
    <w:p w14:paraId="78890F1E" w14:textId="77777777" w:rsidR="006C1458" w:rsidRDefault="006C1458" w:rsidP="006C1458"/>
    <w:p w14:paraId="3D15F8FF" w14:textId="77777777" w:rsidR="006C1458" w:rsidRDefault="000C1992" w:rsidP="006C1458">
      <w:pPr>
        <w:jc w:val="center"/>
      </w:pPr>
      <w:r>
        <w:rPr>
          <w:noProof/>
          <w:lang w:eastAsia="zh-TW"/>
        </w:rPr>
        <w:drawing>
          <wp:inline distT="0" distB="0" distL="0" distR="0" wp14:anchorId="4B2A6791" wp14:editId="34D3F507">
            <wp:extent cx="22002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2114550"/>
                    </a:xfrm>
                    <a:prstGeom prst="rect">
                      <a:avLst/>
                    </a:prstGeom>
                  </pic:spPr>
                </pic:pic>
              </a:graphicData>
            </a:graphic>
          </wp:inline>
        </w:drawing>
      </w:r>
    </w:p>
    <w:p w14:paraId="0EFE154C" w14:textId="77777777" w:rsidR="006C1458" w:rsidRDefault="006C1458" w:rsidP="00A23C70"/>
    <w:p w14:paraId="4483C31A" w14:textId="77777777" w:rsidR="006C1458" w:rsidRDefault="006C1458" w:rsidP="00A23C70"/>
    <w:p w14:paraId="0DE082A8" w14:textId="77777777" w:rsidR="006C1458" w:rsidRDefault="006C1458" w:rsidP="00A23C70"/>
    <w:p w14:paraId="79012212" w14:textId="77777777" w:rsidR="006C1458" w:rsidRDefault="006C1458" w:rsidP="00A23C70"/>
    <w:p w14:paraId="3B8511D6" w14:textId="77777777" w:rsidR="006C1458" w:rsidRDefault="006C1458" w:rsidP="00A23C70"/>
    <w:p w14:paraId="7B0A1DF9" w14:textId="77777777" w:rsidR="000C1992" w:rsidRDefault="000C1992" w:rsidP="00A23C70"/>
    <w:p w14:paraId="4E2CD47D" w14:textId="77777777" w:rsidR="000C1992" w:rsidRDefault="000C1992" w:rsidP="00A23C70"/>
    <w:p w14:paraId="28E0A324" w14:textId="77777777" w:rsidR="000C1992" w:rsidRDefault="000C1992" w:rsidP="00A23C70"/>
    <w:p w14:paraId="4CDF6CDA" w14:textId="77777777" w:rsidR="00446334" w:rsidRDefault="00446334" w:rsidP="00A23C70"/>
    <w:p w14:paraId="325FB9B1" w14:textId="77777777" w:rsidR="000C1992" w:rsidRDefault="000C1992" w:rsidP="000C1992">
      <w:pPr>
        <w:pStyle w:val="Heading2"/>
      </w:pPr>
      <w:bookmarkStart w:id="23" w:name="_Toc54675057"/>
      <w:r>
        <w:lastRenderedPageBreak/>
        <w:t>Average attendance for Friday</w:t>
      </w:r>
      <w:bookmarkEnd w:id="2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0C1992" w:rsidRPr="009F006A" w14:paraId="640F54E7" w14:textId="77777777" w:rsidTr="009C0FAD">
        <w:tc>
          <w:tcPr>
            <w:tcW w:w="3119" w:type="dxa"/>
            <w:shd w:val="clear" w:color="auto" w:fill="DBE5F1"/>
          </w:tcPr>
          <w:p w14:paraId="1D63949E" w14:textId="77777777" w:rsidR="000C1992" w:rsidRPr="00CB759B" w:rsidRDefault="000C1992"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04938A9" w14:textId="77777777" w:rsidR="000C1992" w:rsidRPr="00CB759B" w:rsidRDefault="000C1992" w:rsidP="009C0FAD">
            <w:pPr>
              <w:pStyle w:val="ECR-Heading3"/>
              <w:numPr>
                <w:ilvl w:val="0"/>
                <w:numId w:val="0"/>
              </w:numPr>
              <w:spacing w:before="60" w:after="60"/>
              <w:rPr>
                <w:sz w:val="18"/>
                <w:szCs w:val="18"/>
              </w:rPr>
            </w:pPr>
            <w:r>
              <w:rPr>
                <w:sz w:val="18"/>
                <w:szCs w:val="18"/>
              </w:rPr>
              <w:t>Functionality</w:t>
            </w:r>
          </w:p>
        </w:tc>
      </w:tr>
      <w:tr w:rsidR="000C1992" w:rsidRPr="009F006A" w14:paraId="3BBFA2FD" w14:textId="77777777" w:rsidTr="009C0FAD">
        <w:tc>
          <w:tcPr>
            <w:tcW w:w="3119" w:type="dxa"/>
          </w:tcPr>
          <w:p w14:paraId="3B3913E2" w14:textId="77777777" w:rsidR="000C1992" w:rsidRPr="00225317" w:rsidRDefault="000C1992" w:rsidP="009C0FAD">
            <w:pPr>
              <w:spacing w:before="60" w:after="60"/>
              <w:rPr>
                <w:rFonts w:cs="Arial"/>
                <w:sz w:val="20"/>
                <w:szCs w:val="20"/>
              </w:rPr>
            </w:pPr>
            <w:r>
              <w:rPr>
                <w:rFonts w:cs="Arial"/>
                <w:sz w:val="20"/>
                <w:szCs w:val="20"/>
              </w:rPr>
              <w:t>Description</w:t>
            </w:r>
          </w:p>
        </w:tc>
        <w:tc>
          <w:tcPr>
            <w:tcW w:w="5948" w:type="dxa"/>
          </w:tcPr>
          <w:p w14:paraId="17BCA982" w14:textId="77777777" w:rsidR="000C1992" w:rsidRPr="00225317" w:rsidRDefault="000C1992"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Friday only</w:t>
            </w:r>
          </w:p>
        </w:tc>
      </w:tr>
      <w:tr w:rsidR="000C1992" w:rsidRPr="009F006A" w14:paraId="7A7BA77A" w14:textId="77777777" w:rsidTr="009C0FAD">
        <w:tc>
          <w:tcPr>
            <w:tcW w:w="3119" w:type="dxa"/>
          </w:tcPr>
          <w:p w14:paraId="41DC97AE" w14:textId="77777777" w:rsidR="000C1992" w:rsidRDefault="000C1992" w:rsidP="009C0FAD">
            <w:pPr>
              <w:spacing w:before="60" w:after="60"/>
              <w:rPr>
                <w:rFonts w:cs="Arial"/>
                <w:sz w:val="20"/>
                <w:szCs w:val="20"/>
              </w:rPr>
            </w:pPr>
            <w:r>
              <w:rPr>
                <w:rFonts w:cs="Arial"/>
                <w:sz w:val="20"/>
                <w:szCs w:val="20"/>
              </w:rPr>
              <w:t>Chart type</w:t>
            </w:r>
          </w:p>
        </w:tc>
        <w:tc>
          <w:tcPr>
            <w:tcW w:w="5948" w:type="dxa"/>
          </w:tcPr>
          <w:p w14:paraId="46B3CAE6" w14:textId="77777777" w:rsidR="000C1992" w:rsidRDefault="000C1992" w:rsidP="009C0FAD">
            <w:pPr>
              <w:pStyle w:val="ListParagraph"/>
              <w:spacing w:before="60" w:after="60"/>
              <w:ind w:left="0"/>
              <w:rPr>
                <w:rFonts w:cs="Arial"/>
                <w:sz w:val="20"/>
                <w:szCs w:val="20"/>
              </w:rPr>
            </w:pPr>
            <w:r>
              <w:rPr>
                <w:rFonts w:cs="Arial"/>
                <w:sz w:val="20"/>
                <w:szCs w:val="20"/>
              </w:rPr>
              <w:t>Paypal KPI donut chart</w:t>
            </w:r>
          </w:p>
        </w:tc>
      </w:tr>
      <w:tr w:rsidR="000C1992" w:rsidRPr="009F006A" w14:paraId="6A9AB447" w14:textId="77777777" w:rsidTr="009C0FAD">
        <w:tc>
          <w:tcPr>
            <w:tcW w:w="3119" w:type="dxa"/>
          </w:tcPr>
          <w:p w14:paraId="74D4EFEC" w14:textId="77777777" w:rsidR="000C1992" w:rsidRPr="00225317" w:rsidRDefault="000C1992" w:rsidP="009C0FAD">
            <w:pPr>
              <w:spacing w:before="60" w:after="60"/>
              <w:rPr>
                <w:rFonts w:cs="Arial"/>
                <w:sz w:val="20"/>
                <w:szCs w:val="20"/>
              </w:rPr>
            </w:pPr>
            <w:r>
              <w:rPr>
                <w:rFonts w:cs="Arial"/>
                <w:sz w:val="20"/>
                <w:szCs w:val="20"/>
              </w:rPr>
              <w:t>Default view</w:t>
            </w:r>
          </w:p>
        </w:tc>
        <w:tc>
          <w:tcPr>
            <w:tcW w:w="5948" w:type="dxa"/>
          </w:tcPr>
          <w:p w14:paraId="280533A3" w14:textId="77777777" w:rsidR="000C1992" w:rsidRPr="00225317" w:rsidRDefault="000C1992" w:rsidP="009C0FAD">
            <w:pPr>
              <w:pStyle w:val="ListParagraph"/>
              <w:spacing w:before="60" w:after="60"/>
              <w:ind w:left="0"/>
              <w:rPr>
                <w:rFonts w:cs="Arial"/>
                <w:sz w:val="20"/>
                <w:szCs w:val="20"/>
              </w:rPr>
            </w:pPr>
            <w:r>
              <w:rPr>
                <w:rFonts w:cs="Arial"/>
                <w:sz w:val="20"/>
                <w:szCs w:val="20"/>
              </w:rPr>
              <w:t>Result for all Queensland State Schools</w:t>
            </w:r>
          </w:p>
        </w:tc>
      </w:tr>
      <w:tr w:rsidR="000C1992" w:rsidRPr="009F006A" w14:paraId="6B2C6C1F" w14:textId="77777777" w:rsidTr="009C0FAD">
        <w:tc>
          <w:tcPr>
            <w:tcW w:w="3119" w:type="dxa"/>
          </w:tcPr>
          <w:p w14:paraId="4C02ED3F" w14:textId="77777777" w:rsidR="000C1992" w:rsidRPr="00225317" w:rsidRDefault="000C1992" w:rsidP="009C0FAD">
            <w:pPr>
              <w:spacing w:before="60" w:after="60"/>
              <w:rPr>
                <w:rFonts w:cs="Arial"/>
                <w:sz w:val="20"/>
                <w:szCs w:val="20"/>
              </w:rPr>
            </w:pPr>
            <w:r w:rsidRPr="00225317">
              <w:rPr>
                <w:rFonts w:cs="Arial"/>
                <w:sz w:val="20"/>
                <w:szCs w:val="20"/>
              </w:rPr>
              <w:t>Chart Title</w:t>
            </w:r>
          </w:p>
        </w:tc>
        <w:tc>
          <w:tcPr>
            <w:tcW w:w="5948" w:type="dxa"/>
          </w:tcPr>
          <w:p w14:paraId="2754617B" w14:textId="77777777" w:rsidR="000C1992" w:rsidRPr="00225317" w:rsidRDefault="000C1992" w:rsidP="000C1992">
            <w:pPr>
              <w:pStyle w:val="ListParagraph"/>
              <w:spacing w:before="60" w:after="60"/>
              <w:ind w:left="0"/>
              <w:rPr>
                <w:rFonts w:cs="Arial"/>
                <w:sz w:val="20"/>
                <w:szCs w:val="20"/>
              </w:rPr>
            </w:pPr>
            <w:r>
              <w:rPr>
                <w:rFonts w:cs="Arial"/>
                <w:sz w:val="20"/>
                <w:szCs w:val="20"/>
              </w:rPr>
              <w:t>Avg. Friday</w:t>
            </w:r>
          </w:p>
        </w:tc>
      </w:tr>
      <w:tr w:rsidR="000C1992" w:rsidRPr="009F006A" w14:paraId="346F72E6" w14:textId="77777777" w:rsidTr="009C0FAD">
        <w:tc>
          <w:tcPr>
            <w:tcW w:w="3119" w:type="dxa"/>
          </w:tcPr>
          <w:p w14:paraId="223CC332" w14:textId="77777777" w:rsidR="000C1992" w:rsidRPr="00225317" w:rsidRDefault="000C1992"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019183A" w14:textId="77777777" w:rsidR="000C1992" w:rsidRDefault="000C1992" w:rsidP="009C0FAD">
            <w:pPr>
              <w:keepLines w:val="0"/>
              <w:spacing w:after="0" w:line="240" w:lineRule="auto"/>
              <w:rPr>
                <w:rFonts w:cs="Arial"/>
                <w:sz w:val="20"/>
                <w:szCs w:val="20"/>
              </w:rPr>
            </w:pPr>
            <w:r>
              <w:rPr>
                <w:rFonts w:cs="Arial"/>
                <w:sz w:val="20"/>
                <w:szCs w:val="20"/>
              </w:rPr>
              <w:t xml:space="preserve">Average attendance rate for Fridays </w:t>
            </w:r>
            <w:r w:rsidR="00660C09">
              <w:rPr>
                <w:rFonts w:cs="Arial"/>
                <w:sz w:val="20"/>
                <w:szCs w:val="20"/>
              </w:rPr>
              <w:t>that have occurred YTD</w:t>
            </w:r>
          </w:p>
          <w:p w14:paraId="2DC3325A" w14:textId="77777777" w:rsidR="000C1992" w:rsidRPr="006A6C04" w:rsidRDefault="000C1992"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0C1992" w:rsidRPr="009F006A" w14:paraId="7D6FC15E" w14:textId="77777777" w:rsidTr="009C0FAD">
        <w:tc>
          <w:tcPr>
            <w:tcW w:w="3119" w:type="dxa"/>
          </w:tcPr>
          <w:p w14:paraId="3297B0FB" w14:textId="77777777" w:rsidR="000C1992" w:rsidRPr="00225317" w:rsidRDefault="000C1992" w:rsidP="009C0FAD">
            <w:pPr>
              <w:spacing w:before="60" w:after="60"/>
              <w:rPr>
                <w:rFonts w:cs="Arial"/>
                <w:sz w:val="20"/>
                <w:szCs w:val="20"/>
              </w:rPr>
            </w:pPr>
            <w:r w:rsidRPr="00225317">
              <w:rPr>
                <w:rFonts w:cs="Arial"/>
                <w:sz w:val="20"/>
                <w:szCs w:val="20"/>
              </w:rPr>
              <w:t>Trend axis</w:t>
            </w:r>
          </w:p>
        </w:tc>
        <w:tc>
          <w:tcPr>
            <w:tcW w:w="5948" w:type="dxa"/>
          </w:tcPr>
          <w:p w14:paraId="006D5558" w14:textId="77777777" w:rsidR="000C1992" w:rsidRPr="00225317" w:rsidRDefault="000C1992" w:rsidP="009C0FAD">
            <w:pPr>
              <w:keepLines w:val="0"/>
              <w:spacing w:before="60" w:after="60" w:line="240" w:lineRule="auto"/>
              <w:rPr>
                <w:rFonts w:cs="Arial"/>
                <w:sz w:val="20"/>
                <w:szCs w:val="20"/>
              </w:rPr>
            </w:pPr>
            <w:r>
              <w:rPr>
                <w:rFonts w:cs="Arial"/>
                <w:sz w:val="20"/>
                <w:szCs w:val="20"/>
              </w:rPr>
              <w:t>n/a</w:t>
            </w:r>
          </w:p>
        </w:tc>
      </w:tr>
      <w:tr w:rsidR="000C1992" w:rsidRPr="009F006A" w14:paraId="574FD577" w14:textId="77777777" w:rsidTr="009C0FAD">
        <w:tc>
          <w:tcPr>
            <w:tcW w:w="3119" w:type="dxa"/>
          </w:tcPr>
          <w:p w14:paraId="435A4064" w14:textId="77777777" w:rsidR="000C1992" w:rsidRPr="00DB580D" w:rsidRDefault="000C1992" w:rsidP="009C0FAD">
            <w:pPr>
              <w:spacing w:before="60" w:after="60"/>
              <w:rPr>
                <w:rFonts w:cs="Arial"/>
                <w:sz w:val="20"/>
                <w:szCs w:val="20"/>
              </w:rPr>
            </w:pPr>
            <w:r w:rsidRPr="00DB580D">
              <w:rPr>
                <w:rFonts w:cs="Arial"/>
                <w:sz w:val="20"/>
                <w:szCs w:val="20"/>
              </w:rPr>
              <w:t>Target goals</w:t>
            </w:r>
          </w:p>
        </w:tc>
        <w:tc>
          <w:tcPr>
            <w:tcW w:w="5948" w:type="dxa"/>
          </w:tcPr>
          <w:p w14:paraId="78650A7A" w14:textId="77777777" w:rsidR="000C1992" w:rsidRPr="00DB580D" w:rsidRDefault="000C1992" w:rsidP="009C0FAD">
            <w:pPr>
              <w:keepLines w:val="0"/>
              <w:spacing w:before="60" w:after="60" w:line="240" w:lineRule="auto"/>
              <w:rPr>
                <w:rFonts w:cs="Arial"/>
                <w:sz w:val="20"/>
                <w:szCs w:val="20"/>
              </w:rPr>
            </w:pPr>
            <w:r>
              <w:rPr>
                <w:rFonts w:cs="Arial"/>
                <w:sz w:val="20"/>
                <w:szCs w:val="20"/>
              </w:rPr>
              <w:t>n/a</w:t>
            </w:r>
          </w:p>
        </w:tc>
      </w:tr>
      <w:tr w:rsidR="000C1992" w:rsidRPr="009F006A" w14:paraId="4C304B05" w14:textId="77777777" w:rsidTr="009C0FAD">
        <w:tc>
          <w:tcPr>
            <w:tcW w:w="3119" w:type="dxa"/>
          </w:tcPr>
          <w:p w14:paraId="2CBD2CD8" w14:textId="77777777" w:rsidR="000C1992" w:rsidRPr="00DB580D" w:rsidRDefault="000C1992" w:rsidP="009C0FAD">
            <w:pPr>
              <w:spacing w:before="60" w:after="60"/>
              <w:rPr>
                <w:rFonts w:cs="Arial"/>
                <w:sz w:val="20"/>
                <w:szCs w:val="20"/>
              </w:rPr>
            </w:pPr>
            <w:r w:rsidRPr="00DB580D">
              <w:rPr>
                <w:rFonts w:cs="Arial"/>
                <w:sz w:val="20"/>
                <w:szCs w:val="20"/>
              </w:rPr>
              <w:t>Visualisation specific data filters</w:t>
            </w:r>
          </w:p>
        </w:tc>
        <w:tc>
          <w:tcPr>
            <w:tcW w:w="5948" w:type="dxa"/>
          </w:tcPr>
          <w:p w14:paraId="706E228C" w14:textId="77777777" w:rsidR="000C1992" w:rsidRPr="00DB580D" w:rsidRDefault="000C1992" w:rsidP="000C1992">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Friday</w:t>
            </w:r>
          </w:p>
        </w:tc>
      </w:tr>
      <w:tr w:rsidR="000C1992" w:rsidRPr="009F006A" w14:paraId="2617D3A2" w14:textId="77777777" w:rsidTr="009C0FAD">
        <w:tc>
          <w:tcPr>
            <w:tcW w:w="3119" w:type="dxa"/>
          </w:tcPr>
          <w:p w14:paraId="73BAE9E3" w14:textId="77777777" w:rsidR="000C1992" w:rsidRPr="00DB580D" w:rsidRDefault="000C1992" w:rsidP="009C0FAD">
            <w:pPr>
              <w:spacing w:before="60" w:after="60"/>
              <w:rPr>
                <w:rFonts w:cs="Arial"/>
                <w:sz w:val="20"/>
                <w:szCs w:val="20"/>
              </w:rPr>
            </w:pPr>
            <w:r w:rsidRPr="00DB580D">
              <w:rPr>
                <w:rFonts w:cs="Arial"/>
                <w:sz w:val="20"/>
                <w:szCs w:val="20"/>
              </w:rPr>
              <w:t>Hierarchy drill-down</w:t>
            </w:r>
          </w:p>
        </w:tc>
        <w:tc>
          <w:tcPr>
            <w:tcW w:w="5948" w:type="dxa"/>
          </w:tcPr>
          <w:p w14:paraId="64AB98F5"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2E820518" w14:textId="77777777" w:rsidTr="009C0FAD">
        <w:tc>
          <w:tcPr>
            <w:tcW w:w="3119" w:type="dxa"/>
          </w:tcPr>
          <w:p w14:paraId="7B1EC584" w14:textId="77777777" w:rsidR="000C1992" w:rsidRPr="00DB580D" w:rsidRDefault="000C1992" w:rsidP="009C0FAD">
            <w:pPr>
              <w:spacing w:before="60" w:after="60"/>
              <w:rPr>
                <w:rFonts w:cs="Arial"/>
                <w:sz w:val="20"/>
                <w:szCs w:val="20"/>
              </w:rPr>
            </w:pPr>
            <w:r w:rsidRPr="00DB580D">
              <w:rPr>
                <w:rFonts w:cs="Arial"/>
                <w:sz w:val="20"/>
                <w:szCs w:val="20"/>
              </w:rPr>
              <w:t>Visual link to other page</w:t>
            </w:r>
          </w:p>
        </w:tc>
        <w:tc>
          <w:tcPr>
            <w:tcW w:w="5948" w:type="dxa"/>
          </w:tcPr>
          <w:p w14:paraId="668C46B9"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6E858BC8" w14:textId="77777777" w:rsidTr="009C0FAD">
        <w:tc>
          <w:tcPr>
            <w:tcW w:w="3119" w:type="dxa"/>
          </w:tcPr>
          <w:p w14:paraId="4D0A340C" w14:textId="77777777" w:rsidR="000C1992" w:rsidRPr="00DB580D" w:rsidRDefault="000C1992" w:rsidP="009C0FAD">
            <w:pPr>
              <w:spacing w:before="60" w:after="60"/>
              <w:rPr>
                <w:rFonts w:cs="Arial"/>
                <w:sz w:val="20"/>
                <w:szCs w:val="20"/>
              </w:rPr>
            </w:pPr>
            <w:r>
              <w:rPr>
                <w:rFonts w:cs="Arial"/>
                <w:sz w:val="20"/>
                <w:szCs w:val="20"/>
              </w:rPr>
              <w:t>Tooltip</w:t>
            </w:r>
          </w:p>
        </w:tc>
        <w:tc>
          <w:tcPr>
            <w:tcW w:w="5948" w:type="dxa"/>
          </w:tcPr>
          <w:p w14:paraId="1B7B9165" w14:textId="77777777" w:rsidR="000C1992" w:rsidRPr="00DB580D" w:rsidRDefault="000C1992" w:rsidP="009C0FAD">
            <w:pPr>
              <w:keepLines w:val="0"/>
              <w:spacing w:before="60" w:after="60" w:line="240" w:lineRule="auto"/>
              <w:rPr>
                <w:rFonts w:cs="Arial"/>
                <w:sz w:val="20"/>
                <w:szCs w:val="20"/>
              </w:rPr>
            </w:pPr>
            <w:r>
              <w:rPr>
                <w:rFonts w:cs="Arial"/>
                <w:sz w:val="20"/>
                <w:szCs w:val="20"/>
              </w:rPr>
              <w:t>Power Bi default view (repeat number)</w:t>
            </w:r>
          </w:p>
        </w:tc>
      </w:tr>
      <w:tr w:rsidR="000C1992" w:rsidRPr="009F006A" w14:paraId="68FE4AA0" w14:textId="77777777" w:rsidTr="009C0FAD">
        <w:tc>
          <w:tcPr>
            <w:tcW w:w="3119" w:type="dxa"/>
          </w:tcPr>
          <w:p w14:paraId="14506B6C" w14:textId="77777777" w:rsidR="000C1992" w:rsidRPr="00DB580D" w:rsidRDefault="000C1992" w:rsidP="009C0FAD">
            <w:pPr>
              <w:spacing w:before="60" w:after="60"/>
              <w:rPr>
                <w:rFonts w:cs="Arial"/>
                <w:sz w:val="20"/>
                <w:szCs w:val="20"/>
              </w:rPr>
            </w:pPr>
            <w:r w:rsidRPr="00DB580D">
              <w:rPr>
                <w:rFonts w:cs="Arial"/>
                <w:sz w:val="20"/>
                <w:szCs w:val="20"/>
              </w:rPr>
              <w:t>Nice to have function</w:t>
            </w:r>
          </w:p>
        </w:tc>
        <w:tc>
          <w:tcPr>
            <w:tcW w:w="5948" w:type="dxa"/>
          </w:tcPr>
          <w:p w14:paraId="6C35DA22" w14:textId="77777777" w:rsidR="000C1992" w:rsidRPr="006A67BD" w:rsidRDefault="000C1992" w:rsidP="009C0FAD">
            <w:pPr>
              <w:keepLines w:val="0"/>
              <w:spacing w:before="60" w:after="60" w:line="240" w:lineRule="auto"/>
              <w:rPr>
                <w:rFonts w:cs="Arial"/>
                <w:sz w:val="20"/>
                <w:szCs w:val="20"/>
              </w:rPr>
            </w:pPr>
            <w:r>
              <w:rPr>
                <w:rFonts w:cs="Arial"/>
                <w:sz w:val="20"/>
                <w:szCs w:val="20"/>
              </w:rPr>
              <w:t>n/a</w:t>
            </w:r>
          </w:p>
        </w:tc>
      </w:tr>
    </w:tbl>
    <w:p w14:paraId="7E81DB20" w14:textId="77777777" w:rsidR="000C1992" w:rsidRDefault="000C1992" w:rsidP="000C1992"/>
    <w:p w14:paraId="56C05641" w14:textId="77777777" w:rsidR="000C1992" w:rsidRDefault="000C1992" w:rsidP="000C1992">
      <w:pPr>
        <w:jc w:val="center"/>
      </w:pPr>
      <w:r>
        <w:rPr>
          <w:noProof/>
          <w:lang w:eastAsia="zh-TW"/>
        </w:rPr>
        <w:drawing>
          <wp:inline distT="0" distB="0" distL="0" distR="0" wp14:anchorId="426BCEBB" wp14:editId="3CE6B6D2">
            <wp:extent cx="2238375" cy="2152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5" cy="2152650"/>
                    </a:xfrm>
                    <a:prstGeom prst="rect">
                      <a:avLst/>
                    </a:prstGeom>
                  </pic:spPr>
                </pic:pic>
              </a:graphicData>
            </a:graphic>
          </wp:inline>
        </w:drawing>
      </w:r>
    </w:p>
    <w:p w14:paraId="2BB9F0BA" w14:textId="77777777" w:rsidR="000C1992" w:rsidRDefault="000C1992" w:rsidP="000C1992"/>
    <w:p w14:paraId="1754E5BE" w14:textId="77777777" w:rsidR="000C1992" w:rsidRDefault="000C1992" w:rsidP="000C1992"/>
    <w:p w14:paraId="2EFE5928" w14:textId="77777777" w:rsidR="000C1992" w:rsidRDefault="000C1992" w:rsidP="000C1992"/>
    <w:p w14:paraId="6EAF10AC" w14:textId="77777777" w:rsidR="000C1992" w:rsidRDefault="000C1992" w:rsidP="000C1992"/>
    <w:p w14:paraId="4D1F78B7" w14:textId="77777777" w:rsidR="00446334" w:rsidRDefault="00446334" w:rsidP="000C1992"/>
    <w:p w14:paraId="4B66E36A" w14:textId="77777777" w:rsidR="00446334" w:rsidRDefault="00446334" w:rsidP="000C1992"/>
    <w:p w14:paraId="452F38AB" w14:textId="77777777" w:rsidR="00446334" w:rsidRDefault="00446334" w:rsidP="000C1992"/>
    <w:p w14:paraId="3F9DC5D2" w14:textId="77777777" w:rsidR="00446334" w:rsidRDefault="00446334" w:rsidP="000C1992"/>
    <w:p w14:paraId="22BAF0FE" w14:textId="77777777" w:rsidR="00446334" w:rsidRDefault="00446334" w:rsidP="00446334"/>
    <w:p w14:paraId="78BC02BB" w14:textId="77777777" w:rsidR="000C1992" w:rsidRDefault="000C1992" w:rsidP="000C1992">
      <w:pPr>
        <w:pStyle w:val="Heading2"/>
      </w:pPr>
      <w:bookmarkStart w:id="24" w:name="_Toc54675058"/>
      <w:r>
        <w:lastRenderedPageBreak/>
        <w:t>Proportion of students by attendance rate range</w:t>
      </w:r>
      <w:bookmarkEnd w:id="2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0C1992" w:rsidRPr="009F006A" w14:paraId="032B66A6" w14:textId="77777777" w:rsidTr="009C0FAD">
        <w:tc>
          <w:tcPr>
            <w:tcW w:w="3119" w:type="dxa"/>
            <w:shd w:val="clear" w:color="auto" w:fill="DBE5F1"/>
          </w:tcPr>
          <w:p w14:paraId="5FC1C48E" w14:textId="77777777" w:rsidR="000C1992" w:rsidRPr="00CB759B" w:rsidRDefault="000C1992"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79E68E8" w14:textId="77777777" w:rsidR="000C1992" w:rsidRPr="00CB759B" w:rsidRDefault="000C1992" w:rsidP="009C0FAD">
            <w:pPr>
              <w:pStyle w:val="ECR-Heading3"/>
              <w:numPr>
                <w:ilvl w:val="0"/>
                <w:numId w:val="0"/>
              </w:numPr>
              <w:spacing w:before="60" w:after="60"/>
              <w:rPr>
                <w:sz w:val="18"/>
                <w:szCs w:val="18"/>
              </w:rPr>
            </w:pPr>
            <w:r>
              <w:rPr>
                <w:sz w:val="18"/>
                <w:szCs w:val="18"/>
              </w:rPr>
              <w:t>Functionality</w:t>
            </w:r>
          </w:p>
        </w:tc>
      </w:tr>
      <w:tr w:rsidR="000C1992" w:rsidRPr="009F006A" w14:paraId="0471BAA2" w14:textId="77777777" w:rsidTr="009C0FAD">
        <w:tc>
          <w:tcPr>
            <w:tcW w:w="3119" w:type="dxa"/>
          </w:tcPr>
          <w:p w14:paraId="330DA408" w14:textId="77777777" w:rsidR="000C1992" w:rsidRPr="00225317" w:rsidRDefault="000C1992" w:rsidP="009C0FAD">
            <w:pPr>
              <w:spacing w:before="60" w:after="60"/>
              <w:rPr>
                <w:rFonts w:cs="Arial"/>
                <w:sz w:val="20"/>
                <w:szCs w:val="20"/>
              </w:rPr>
            </w:pPr>
            <w:r>
              <w:rPr>
                <w:rFonts w:cs="Arial"/>
                <w:sz w:val="20"/>
                <w:szCs w:val="20"/>
              </w:rPr>
              <w:t>Description</w:t>
            </w:r>
          </w:p>
        </w:tc>
        <w:tc>
          <w:tcPr>
            <w:tcW w:w="5948" w:type="dxa"/>
          </w:tcPr>
          <w:p w14:paraId="2D5A8374" w14:textId="77777777" w:rsidR="000C1992" w:rsidRPr="00225317" w:rsidRDefault="000C1992"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0C1992" w:rsidRPr="009F006A" w14:paraId="5239A09A" w14:textId="77777777" w:rsidTr="009C0FAD">
        <w:tc>
          <w:tcPr>
            <w:tcW w:w="3119" w:type="dxa"/>
          </w:tcPr>
          <w:p w14:paraId="1A1182E4" w14:textId="77777777" w:rsidR="000C1992" w:rsidRDefault="000C1992" w:rsidP="009C0FAD">
            <w:pPr>
              <w:spacing w:before="60" w:after="60"/>
              <w:rPr>
                <w:rFonts w:cs="Arial"/>
                <w:sz w:val="20"/>
                <w:szCs w:val="20"/>
              </w:rPr>
            </w:pPr>
            <w:r>
              <w:rPr>
                <w:rFonts w:cs="Arial"/>
                <w:sz w:val="20"/>
                <w:szCs w:val="20"/>
              </w:rPr>
              <w:t>Chart type</w:t>
            </w:r>
          </w:p>
        </w:tc>
        <w:tc>
          <w:tcPr>
            <w:tcW w:w="5948" w:type="dxa"/>
          </w:tcPr>
          <w:p w14:paraId="2CD7147C" w14:textId="77777777" w:rsidR="000C1992" w:rsidRDefault="000C1992" w:rsidP="009C0FAD">
            <w:pPr>
              <w:pStyle w:val="ListParagraph"/>
              <w:spacing w:before="60" w:after="60"/>
              <w:ind w:left="0"/>
              <w:rPr>
                <w:rFonts w:cs="Arial"/>
                <w:sz w:val="20"/>
                <w:szCs w:val="20"/>
              </w:rPr>
            </w:pPr>
            <w:r>
              <w:rPr>
                <w:rFonts w:cs="Arial"/>
                <w:sz w:val="20"/>
                <w:szCs w:val="20"/>
              </w:rPr>
              <w:t>%100 stacked bar chart</w:t>
            </w:r>
          </w:p>
        </w:tc>
      </w:tr>
      <w:tr w:rsidR="000C1992" w:rsidRPr="009F006A" w14:paraId="756BA08E" w14:textId="77777777" w:rsidTr="009C0FAD">
        <w:tc>
          <w:tcPr>
            <w:tcW w:w="3119" w:type="dxa"/>
          </w:tcPr>
          <w:p w14:paraId="07D31FB2" w14:textId="77777777" w:rsidR="000C1992" w:rsidRPr="00225317" w:rsidRDefault="000C1992" w:rsidP="009C0FAD">
            <w:pPr>
              <w:spacing w:before="60" w:after="60"/>
              <w:rPr>
                <w:rFonts w:cs="Arial"/>
                <w:sz w:val="20"/>
                <w:szCs w:val="20"/>
              </w:rPr>
            </w:pPr>
            <w:r>
              <w:rPr>
                <w:rFonts w:cs="Arial"/>
                <w:sz w:val="20"/>
                <w:szCs w:val="20"/>
              </w:rPr>
              <w:t>Default view</w:t>
            </w:r>
          </w:p>
        </w:tc>
        <w:tc>
          <w:tcPr>
            <w:tcW w:w="5948" w:type="dxa"/>
          </w:tcPr>
          <w:p w14:paraId="4973AAC8" w14:textId="77777777" w:rsidR="000C1992" w:rsidRPr="00225317" w:rsidRDefault="000C1992" w:rsidP="009C0FAD">
            <w:pPr>
              <w:pStyle w:val="ListParagraph"/>
              <w:spacing w:before="60" w:after="60"/>
              <w:ind w:left="0"/>
              <w:rPr>
                <w:rFonts w:cs="Arial"/>
                <w:sz w:val="20"/>
                <w:szCs w:val="20"/>
              </w:rPr>
            </w:pPr>
            <w:r>
              <w:rPr>
                <w:rFonts w:cs="Arial"/>
                <w:sz w:val="20"/>
                <w:szCs w:val="20"/>
              </w:rPr>
              <w:t>Result for all Queensland State Schools</w:t>
            </w:r>
          </w:p>
        </w:tc>
      </w:tr>
      <w:tr w:rsidR="000C1992" w:rsidRPr="009F006A" w14:paraId="18F8AA99" w14:textId="77777777" w:rsidTr="009C0FAD">
        <w:tc>
          <w:tcPr>
            <w:tcW w:w="3119" w:type="dxa"/>
          </w:tcPr>
          <w:p w14:paraId="3CFB68FD" w14:textId="77777777" w:rsidR="000C1992" w:rsidRPr="00225317" w:rsidRDefault="000C1992" w:rsidP="009C0FAD">
            <w:pPr>
              <w:spacing w:before="60" w:after="60"/>
              <w:rPr>
                <w:rFonts w:cs="Arial"/>
                <w:sz w:val="20"/>
                <w:szCs w:val="20"/>
              </w:rPr>
            </w:pPr>
            <w:r w:rsidRPr="00225317">
              <w:rPr>
                <w:rFonts w:cs="Arial"/>
                <w:sz w:val="20"/>
                <w:szCs w:val="20"/>
              </w:rPr>
              <w:t>Chart Title</w:t>
            </w:r>
          </w:p>
        </w:tc>
        <w:tc>
          <w:tcPr>
            <w:tcW w:w="5948" w:type="dxa"/>
          </w:tcPr>
          <w:p w14:paraId="13F78010" w14:textId="77777777" w:rsidR="000C1992" w:rsidRPr="00225317" w:rsidRDefault="005E2A07" w:rsidP="009C0FAD">
            <w:pPr>
              <w:pStyle w:val="ListParagraph"/>
              <w:spacing w:before="60" w:after="60"/>
              <w:ind w:left="0"/>
              <w:rPr>
                <w:rFonts w:cs="Arial"/>
                <w:sz w:val="20"/>
                <w:szCs w:val="20"/>
              </w:rPr>
            </w:pPr>
            <w:r>
              <w:rPr>
                <w:rFonts w:cs="Arial"/>
                <w:sz w:val="20"/>
                <w:szCs w:val="20"/>
              </w:rPr>
              <w:t>YTD students by attendance rate range</w:t>
            </w:r>
          </w:p>
        </w:tc>
      </w:tr>
      <w:tr w:rsidR="000C1992" w:rsidRPr="009F006A" w14:paraId="2046F744" w14:textId="77777777" w:rsidTr="009C0FAD">
        <w:tc>
          <w:tcPr>
            <w:tcW w:w="3119" w:type="dxa"/>
          </w:tcPr>
          <w:p w14:paraId="16B57FAF" w14:textId="77777777" w:rsidR="000C1992" w:rsidRPr="00225317" w:rsidRDefault="000C1992"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BF016B8" w14:textId="77777777" w:rsidR="005E2A07" w:rsidRPr="00DB580D" w:rsidRDefault="005E2A07" w:rsidP="005E2A07">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54A468E2"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&lt; 8</w:t>
            </w:r>
            <w:r>
              <w:rPr>
                <w:rFonts w:cs="Arial"/>
                <w:sz w:val="20"/>
                <w:szCs w:val="20"/>
              </w:rPr>
              <w:t>5</w:t>
            </w:r>
            <w:r w:rsidRPr="00DB580D">
              <w:rPr>
                <w:rFonts w:cs="Arial"/>
                <w:sz w:val="20"/>
                <w:szCs w:val="20"/>
              </w:rPr>
              <w:t>%</w:t>
            </w:r>
          </w:p>
          <w:p w14:paraId="4258905A"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85% &lt; 89.9%</w:t>
            </w:r>
          </w:p>
          <w:p w14:paraId="5AA695E6" w14:textId="77777777" w:rsidR="00F2602E" w:rsidRDefault="005E2A07" w:rsidP="00F2602E">
            <w:pPr>
              <w:pStyle w:val="ListParagraph"/>
              <w:keepLines w:val="0"/>
              <w:numPr>
                <w:ilvl w:val="0"/>
                <w:numId w:val="9"/>
              </w:numPr>
              <w:spacing w:before="60" w:after="60" w:line="240" w:lineRule="auto"/>
              <w:rPr>
                <w:rFonts w:cs="Arial"/>
                <w:sz w:val="20"/>
                <w:szCs w:val="20"/>
              </w:rPr>
            </w:pPr>
            <w:r w:rsidRPr="00DB580D">
              <w:rPr>
                <w:rFonts w:cs="Arial"/>
                <w:sz w:val="20"/>
                <w:szCs w:val="20"/>
              </w:rPr>
              <w:t>90% &lt; 94.9%</w:t>
            </w:r>
          </w:p>
          <w:p w14:paraId="43D18427" w14:textId="77777777" w:rsidR="005E2A07" w:rsidRPr="00F2602E" w:rsidRDefault="005E2A07" w:rsidP="00F2602E">
            <w:pPr>
              <w:pStyle w:val="ListParagraph"/>
              <w:keepLines w:val="0"/>
              <w:numPr>
                <w:ilvl w:val="0"/>
                <w:numId w:val="9"/>
              </w:numPr>
              <w:spacing w:before="60" w:after="60" w:line="240" w:lineRule="auto"/>
              <w:rPr>
                <w:rFonts w:cs="Arial"/>
                <w:sz w:val="20"/>
                <w:szCs w:val="20"/>
              </w:rPr>
            </w:pPr>
            <w:r w:rsidRPr="00F2602E">
              <w:rPr>
                <w:rFonts w:cs="Arial"/>
                <w:sz w:val="20"/>
                <w:szCs w:val="20"/>
              </w:rPr>
              <w:t>95% &lt; 100%</w:t>
            </w:r>
          </w:p>
          <w:p w14:paraId="57C79FB6" w14:textId="77777777" w:rsidR="000C1992" w:rsidRPr="006A6C04" w:rsidRDefault="000C1992"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9C0FAD" w:rsidRPr="009F006A" w14:paraId="696ED177" w14:textId="77777777" w:rsidTr="009C0FAD">
        <w:tc>
          <w:tcPr>
            <w:tcW w:w="3119" w:type="dxa"/>
          </w:tcPr>
          <w:p w14:paraId="5D889FA1" w14:textId="77777777" w:rsidR="009C0FAD" w:rsidRPr="00225317" w:rsidRDefault="009C0FAD" w:rsidP="009C0FAD">
            <w:pPr>
              <w:spacing w:before="60" w:after="60"/>
              <w:rPr>
                <w:rFonts w:cs="Arial"/>
                <w:sz w:val="20"/>
                <w:szCs w:val="20"/>
              </w:rPr>
            </w:pPr>
            <w:r>
              <w:rPr>
                <w:rFonts w:cs="Arial"/>
                <w:sz w:val="20"/>
                <w:szCs w:val="20"/>
              </w:rPr>
              <w:t>X axis</w:t>
            </w:r>
          </w:p>
        </w:tc>
        <w:tc>
          <w:tcPr>
            <w:tcW w:w="5948" w:type="dxa"/>
          </w:tcPr>
          <w:p w14:paraId="5D60B89B" w14:textId="77777777" w:rsidR="009C0FAD" w:rsidRDefault="009C0FAD" w:rsidP="009C0FAD">
            <w:pPr>
              <w:pStyle w:val="ListParagraph"/>
              <w:spacing w:before="60" w:after="60"/>
              <w:ind w:left="0"/>
              <w:rPr>
                <w:rFonts w:cs="Arial"/>
                <w:sz w:val="20"/>
                <w:szCs w:val="20"/>
              </w:rPr>
            </w:pPr>
            <w:r>
              <w:rPr>
                <w:rFonts w:cs="Arial"/>
                <w:sz w:val="20"/>
                <w:szCs w:val="20"/>
              </w:rPr>
              <w:t>Value = 0%-100%</w:t>
            </w:r>
          </w:p>
          <w:p w14:paraId="6296F955"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54E828B7" w14:textId="77777777" w:rsidR="009C0FAD" w:rsidRDefault="009C0FAD" w:rsidP="009C0FAD">
            <w:pPr>
              <w:pStyle w:val="ListParagraph"/>
              <w:spacing w:before="60" w:after="60"/>
              <w:ind w:left="0"/>
              <w:rPr>
                <w:rFonts w:cs="Arial"/>
                <w:sz w:val="20"/>
                <w:szCs w:val="20"/>
              </w:rPr>
            </w:pPr>
            <w:r>
              <w:rPr>
                <w:rFonts w:cs="Arial"/>
                <w:sz w:val="20"/>
                <w:szCs w:val="20"/>
              </w:rPr>
              <w:t>Functionality expected = n/a</w:t>
            </w:r>
          </w:p>
        </w:tc>
      </w:tr>
      <w:tr w:rsidR="009C0FAD" w:rsidRPr="009F006A" w14:paraId="46F828FD" w14:textId="77777777" w:rsidTr="009C0FAD">
        <w:tc>
          <w:tcPr>
            <w:tcW w:w="3119" w:type="dxa"/>
          </w:tcPr>
          <w:p w14:paraId="5B66AC07" w14:textId="77777777" w:rsidR="009C0FAD" w:rsidRPr="00225317" w:rsidRDefault="009C0FAD" w:rsidP="009C0FAD">
            <w:pPr>
              <w:spacing w:before="60" w:after="60"/>
              <w:rPr>
                <w:rFonts w:cs="Arial"/>
                <w:sz w:val="20"/>
                <w:szCs w:val="20"/>
              </w:rPr>
            </w:pPr>
            <w:r>
              <w:rPr>
                <w:rFonts w:cs="Arial"/>
                <w:sz w:val="20"/>
                <w:szCs w:val="20"/>
              </w:rPr>
              <w:t>Y axis</w:t>
            </w:r>
          </w:p>
        </w:tc>
        <w:tc>
          <w:tcPr>
            <w:tcW w:w="5948" w:type="dxa"/>
          </w:tcPr>
          <w:p w14:paraId="0CE274AB" w14:textId="77777777" w:rsidR="009C0FAD" w:rsidRDefault="009C0FAD" w:rsidP="009C0FAD">
            <w:pPr>
              <w:pStyle w:val="ListParagraph"/>
              <w:spacing w:before="60" w:after="60"/>
              <w:ind w:left="0"/>
              <w:rPr>
                <w:rFonts w:cs="Arial"/>
                <w:sz w:val="20"/>
                <w:szCs w:val="20"/>
              </w:rPr>
            </w:pPr>
            <w:r>
              <w:rPr>
                <w:rFonts w:cs="Arial"/>
                <w:sz w:val="20"/>
                <w:szCs w:val="20"/>
              </w:rPr>
              <w:t>Value = Year-to-date</w:t>
            </w:r>
          </w:p>
          <w:p w14:paraId="66A27BB7"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02711325" w14:textId="77777777" w:rsidR="009C0FAD" w:rsidRDefault="009C0FAD" w:rsidP="009C0FAD">
            <w:pPr>
              <w:pStyle w:val="ListParagraph"/>
              <w:spacing w:before="60" w:after="60"/>
              <w:ind w:left="0"/>
              <w:rPr>
                <w:rFonts w:cs="Arial"/>
                <w:sz w:val="20"/>
                <w:szCs w:val="20"/>
              </w:rPr>
            </w:pPr>
            <w:r>
              <w:rPr>
                <w:rFonts w:cs="Arial"/>
                <w:sz w:val="20"/>
                <w:szCs w:val="20"/>
              </w:rPr>
              <w:t>Functionality = n/a</w:t>
            </w:r>
          </w:p>
        </w:tc>
      </w:tr>
      <w:tr w:rsidR="009C0FAD" w:rsidRPr="009F006A" w14:paraId="4A8E88FA" w14:textId="77777777" w:rsidTr="009C0FAD">
        <w:tc>
          <w:tcPr>
            <w:tcW w:w="3119" w:type="dxa"/>
          </w:tcPr>
          <w:p w14:paraId="394954BE" w14:textId="77777777" w:rsidR="009C0FAD" w:rsidRPr="00225317" w:rsidRDefault="009C0FAD" w:rsidP="009C0FAD">
            <w:pPr>
              <w:spacing w:before="60" w:after="60"/>
              <w:rPr>
                <w:rFonts w:cs="Arial"/>
                <w:sz w:val="20"/>
                <w:szCs w:val="20"/>
              </w:rPr>
            </w:pPr>
            <w:r>
              <w:rPr>
                <w:rFonts w:cs="Arial"/>
                <w:sz w:val="20"/>
                <w:szCs w:val="20"/>
              </w:rPr>
              <w:t>Legend</w:t>
            </w:r>
          </w:p>
        </w:tc>
        <w:tc>
          <w:tcPr>
            <w:tcW w:w="5948" w:type="dxa"/>
          </w:tcPr>
          <w:p w14:paraId="4D44DDE8" w14:textId="77777777" w:rsidR="009C0FAD" w:rsidRDefault="00996BD3" w:rsidP="009C0FAD">
            <w:pPr>
              <w:pStyle w:val="ListParagraph"/>
              <w:spacing w:before="60" w:after="60"/>
              <w:ind w:left="0"/>
              <w:rPr>
                <w:rFonts w:cs="Arial"/>
                <w:sz w:val="20"/>
                <w:szCs w:val="20"/>
              </w:rPr>
            </w:pPr>
            <w:r>
              <w:rPr>
                <w:rFonts w:cs="Arial"/>
                <w:sz w:val="20"/>
                <w:szCs w:val="20"/>
              </w:rPr>
              <w:t>Display = off</w:t>
            </w:r>
          </w:p>
          <w:p w14:paraId="6601E1CC" w14:textId="77777777" w:rsidR="009C0FAD" w:rsidRDefault="009C0FAD" w:rsidP="009C0FAD">
            <w:pPr>
              <w:pStyle w:val="ListParagraph"/>
              <w:spacing w:before="60" w:after="60"/>
              <w:ind w:left="0"/>
              <w:rPr>
                <w:rFonts w:cs="Arial"/>
                <w:sz w:val="20"/>
                <w:szCs w:val="20"/>
              </w:rPr>
            </w:pPr>
            <w:r>
              <w:rPr>
                <w:rFonts w:cs="Arial"/>
                <w:sz w:val="20"/>
                <w:szCs w:val="20"/>
              </w:rPr>
              <w:t xml:space="preserve">Title = </w:t>
            </w:r>
            <w:r w:rsidR="00996BD3">
              <w:rPr>
                <w:rFonts w:cs="Arial"/>
                <w:sz w:val="20"/>
                <w:szCs w:val="20"/>
              </w:rPr>
              <w:t>n/a</w:t>
            </w:r>
          </w:p>
          <w:p w14:paraId="71404B1D" w14:textId="77777777" w:rsidR="009C0FAD" w:rsidRDefault="009C0FAD" w:rsidP="009C0FAD">
            <w:pPr>
              <w:pStyle w:val="ListParagraph"/>
              <w:spacing w:before="60" w:after="60"/>
              <w:ind w:left="0"/>
              <w:rPr>
                <w:rFonts w:cs="Arial"/>
                <w:sz w:val="20"/>
                <w:szCs w:val="20"/>
              </w:rPr>
            </w:pPr>
            <w:r>
              <w:rPr>
                <w:rFonts w:cs="Arial"/>
                <w:sz w:val="20"/>
                <w:szCs w:val="20"/>
              </w:rPr>
              <w:t>Formatting = n/a</w:t>
            </w:r>
          </w:p>
        </w:tc>
      </w:tr>
      <w:tr w:rsidR="000C1992" w:rsidRPr="009F006A" w14:paraId="711BF620" w14:textId="77777777" w:rsidTr="009C0FAD">
        <w:tc>
          <w:tcPr>
            <w:tcW w:w="3119" w:type="dxa"/>
          </w:tcPr>
          <w:p w14:paraId="5929B8F5" w14:textId="77777777" w:rsidR="000C1992" w:rsidRPr="00DB580D" w:rsidRDefault="000C1992" w:rsidP="009C0FAD">
            <w:pPr>
              <w:spacing w:before="60" w:after="60"/>
              <w:rPr>
                <w:rFonts w:cs="Arial"/>
                <w:sz w:val="20"/>
                <w:szCs w:val="20"/>
              </w:rPr>
            </w:pPr>
            <w:r w:rsidRPr="00DB580D">
              <w:rPr>
                <w:rFonts w:cs="Arial"/>
                <w:sz w:val="20"/>
                <w:szCs w:val="20"/>
              </w:rPr>
              <w:t>Visualisation specific data filters</w:t>
            </w:r>
          </w:p>
        </w:tc>
        <w:tc>
          <w:tcPr>
            <w:tcW w:w="5948" w:type="dxa"/>
          </w:tcPr>
          <w:p w14:paraId="30A97C8D" w14:textId="77777777" w:rsidR="000C1992" w:rsidRPr="00DB580D" w:rsidRDefault="009C0FAD" w:rsidP="00F2602E">
            <w:pPr>
              <w:keepLines w:val="0"/>
              <w:spacing w:before="60" w:after="60" w:line="240" w:lineRule="auto"/>
              <w:rPr>
                <w:rFonts w:cs="Arial"/>
                <w:sz w:val="20"/>
                <w:szCs w:val="20"/>
              </w:rPr>
            </w:pPr>
            <w:r>
              <w:rPr>
                <w:rFonts w:cs="Arial"/>
                <w:sz w:val="20"/>
                <w:szCs w:val="20"/>
              </w:rPr>
              <w:t>Current</w:t>
            </w:r>
            <w:r w:rsidR="000C1992">
              <w:rPr>
                <w:rFonts w:cs="Arial"/>
                <w:sz w:val="20"/>
                <w:szCs w:val="20"/>
              </w:rPr>
              <w:t xml:space="preserve"> calendar year-to-date calculation</w:t>
            </w:r>
          </w:p>
        </w:tc>
      </w:tr>
      <w:tr w:rsidR="000C1992" w:rsidRPr="009F006A" w14:paraId="1A0F1117" w14:textId="77777777" w:rsidTr="009C0FAD">
        <w:tc>
          <w:tcPr>
            <w:tcW w:w="3119" w:type="dxa"/>
          </w:tcPr>
          <w:p w14:paraId="58BE1FB6" w14:textId="77777777" w:rsidR="000C1992" w:rsidRPr="00DB580D" w:rsidRDefault="000C1992" w:rsidP="009C0FAD">
            <w:pPr>
              <w:spacing w:before="60" w:after="60"/>
              <w:rPr>
                <w:rFonts w:cs="Arial"/>
                <w:sz w:val="20"/>
                <w:szCs w:val="20"/>
              </w:rPr>
            </w:pPr>
            <w:r w:rsidRPr="00DB580D">
              <w:rPr>
                <w:rFonts w:cs="Arial"/>
                <w:sz w:val="20"/>
                <w:szCs w:val="20"/>
              </w:rPr>
              <w:t>Hierarchy drill-down</w:t>
            </w:r>
          </w:p>
        </w:tc>
        <w:tc>
          <w:tcPr>
            <w:tcW w:w="5948" w:type="dxa"/>
          </w:tcPr>
          <w:p w14:paraId="10D36D26"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404B15E7" w14:textId="77777777" w:rsidTr="009C0FAD">
        <w:tc>
          <w:tcPr>
            <w:tcW w:w="3119" w:type="dxa"/>
          </w:tcPr>
          <w:p w14:paraId="4F0F615E" w14:textId="77777777" w:rsidR="000C1992" w:rsidRPr="00DB580D" w:rsidRDefault="000C1992" w:rsidP="009C0FAD">
            <w:pPr>
              <w:spacing w:before="60" w:after="60"/>
              <w:rPr>
                <w:rFonts w:cs="Arial"/>
                <w:sz w:val="20"/>
                <w:szCs w:val="20"/>
              </w:rPr>
            </w:pPr>
            <w:r w:rsidRPr="00DB580D">
              <w:rPr>
                <w:rFonts w:cs="Arial"/>
                <w:sz w:val="20"/>
                <w:szCs w:val="20"/>
              </w:rPr>
              <w:t>Visual link to other page</w:t>
            </w:r>
          </w:p>
        </w:tc>
        <w:tc>
          <w:tcPr>
            <w:tcW w:w="5948" w:type="dxa"/>
          </w:tcPr>
          <w:p w14:paraId="1C172DF7"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0EA4C40D" w14:textId="77777777" w:rsidTr="009C0FAD">
        <w:tc>
          <w:tcPr>
            <w:tcW w:w="3119" w:type="dxa"/>
          </w:tcPr>
          <w:p w14:paraId="1B940919" w14:textId="77777777" w:rsidR="000C1992" w:rsidRPr="00DB580D" w:rsidRDefault="000C1992" w:rsidP="009C0FAD">
            <w:pPr>
              <w:spacing w:before="60" w:after="60"/>
              <w:rPr>
                <w:rFonts w:cs="Arial"/>
                <w:sz w:val="20"/>
                <w:szCs w:val="20"/>
              </w:rPr>
            </w:pPr>
            <w:r>
              <w:rPr>
                <w:rFonts w:cs="Arial"/>
                <w:sz w:val="20"/>
                <w:szCs w:val="20"/>
              </w:rPr>
              <w:t>Tooltip</w:t>
            </w:r>
          </w:p>
        </w:tc>
        <w:tc>
          <w:tcPr>
            <w:tcW w:w="5948" w:type="dxa"/>
          </w:tcPr>
          <w:p w14:paraId="192DD72E" w14:textId="77777777" w:rsidR="000C1992" w:rsidRPr="00DB580D" w:rsidRDefault="000C1992" w:rsidP="009C0FAD">
            <w:pPr>
              <w:keepLines w:val="0"/>
              <w:spacing w:before="60" w:after="60" w:line="240" w:lineRule="auto"/>
              <w:rPr>
                <w:rFonts w:cs="Arial"/>
                <w:sz w:val="20"/>
                <w:szCs w:val="20"/>
              </w:rPr>
            </w:pPr>
            <w:r>
              <w:rPr>
                <w:rFonts w:cs="Arial"/>
                <w:sz w:val="20"/>
                <w:szCs w:val="20"/>
              </w:rPr>
              <w:t>Power Bi default view (repeat number)</w:t>
            </w:r>
          </w:p>
        </w:tc>
      </w:tr>
      <w:tr w:rsidR="000C1992" w:rsidRPr="009F006A" w14:paraId="2204B92A" w14:textId="77777777" w:rsidTr="009C0FAD">
        <w:tc>
          <w:tcPr>
            <w:tcW w:w="3119" w:type="dxa"/>
          </w:tcPr>
          <w:p w14:paraId="6201CD02" w14:textId="77777777" w:rsidR="000C1992" w:rsidRPr="00DB580D" w:rsidRDefault="000C1992" w:rsidP="009C0FAD">
            <w:pPr>
              <w:spacing w:before="60" w:after="60"/>
              <w:rPr>
                <w:rFonts w:cs="Arial"/>
                <w:sz w:val="20"/>
                <w:szCs w:val="20"/>
              </w:rPr>
            </w:pPr>
            <w:r w:rsidRPr="00DB580D">
              <w:rPr>
                <w:rFonts w:cs="Arial"/>
                <w:sz w:val="20"/>
                <w:szCs w:val="20"/>
              </w:rPr>
              <w:t>Nice to have function</w:t>
            </w:r>
          </w:p>
        </w:tc>
        <w:tc>
          <w:tcPr>
            <w:tcW w:w="5948" w:type="dxa"/>
          </w:tcPr>
          <w:p w14:paraId="7A22BEF5" w14:textId="77777777" w:rsidR="000C1992" w:rsidRPr="006A67BD" w:rsidRDefault="000C1992" w:rsidP="009C0FAD">
            <w:pPr>
              <w:keepLines w:val="0"/>
              <w:spacing w:before="60" w:after="60" w:line="240" w:lineRule="auto"/>
              <w:rPr>
                <w:rFonts w:cs="Arial"/>
                <w:sz w:val="20"/>
                <w:szCs w:val="20"/>
              </w:rPr>
            </w:pPr>
            <w:r>
              <w:rPr>
                <w:rFonts w:cs="Arial"/>
                <w:sz w:val="20"/>
                <w:szCs w:val="20"/>
              </w:rPr>
              <w:t>n/a</w:t>
            </w:r>
          </w:p>
        </w:tc>
      </w:tr>
    </w:tbl>
    <w:p w14:paraId="2A4032FC" w14:textId="77777777" w:rsidR="000C1992" w:rsidRDefault="000C1992" w:rsidP="000C1992"/>
    <w:p w14:paraId="7BF0C642" w14:textId="77777777" w:rsidR="000C1992" w:rsidRDefault="005E2A07" w:rsidP="000C1992">
      <w:r>
        <w:rPr>
          <w:noProof/>
          <w:lang w:eastAsia="zh-TW"/>
        </w:rPr>
        <w:drawing>
          <wp:inline distT="0" distB="0" distL="0" distR="0" wp14:anchorId="7A007CCA" wp14:editId="7FC03DCD">
            <wp:extent cx="5759450" cy="736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36600"/>
                    </a:xfrm>
                    <a:prstGeom prst="rect">
                      <a:avLst/>
                    </a:prstGeom>
                  </pic:spPr>
                </pic:pic>
              </a:graphicData>
            </a:graphic>
          </wp:inline>
        </w:drawing>
      </w:r>
    </w:p>
    <w:p w14:paraId="5EF2D493" w14:textId="77777777" w:rsidR="000C1992" w:rsidRDefault="000C1992" w:rsidP="000C1992"/>
    <w:p w14:paraId="24D1FC52" w14:textId="77777777" w:rsidR="000C1992" w:rsidRDefault="000C1992" w:rsidP="00A23C70"/>
    <w:p w14:paraId="26C9A55D" w14:textId="77777777" w:rsidR="007C53BB" w:rsidRDefault="007C53BB" w:rsidP="00A23C70"/>
    <w:p w14:paraId="20D9B6E1" w14:textId="77777777" w:rsidR="00446334" w:rsidRDefault="00446334" w:rsidP="00A23C70"/>
    <w:p w14:paraId="5B49A443" w14:textId="77777777" w:rsidR="00446334" w:rsidRDefault="00446334" w:rsidP="00A23C70"/>
    <w:p w14:paraId="332F85F7" w14:textId="77777777" w:rsidR="007C53BB" w:rsidRDefault="007C53BB" w:rsidP="00A23C70"/>
    <w:p w14:paraId="41333696" w14:textId="77777777" w:rsidR="007C53BB" w:rsidRDefault="007C53BB" w:rsidP="007C53BB">
      <w:pPr>
        <w:pStyle w:val="Heading2"/>
      </w:pPr>
      <w:bookmarkStart w:id="25" w:name="_Toc54675059"/>
      <w:r>
        <w:lastRenderedPageBreak/>
        <w:t>Average attendance rate by school type</w:t>
      </w:r>
      <w:bookmarkEnd w:id="2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7C53BB" w:rsidRPr="009F006A" w14:paraId="33CABA26" w14:textId="77777777" w:rsidTr="009C0FAD">
        <w:tc>
          <w:tcPr>
            <w:tcW w:w="3119" w:type="dxa"/>
            <w:shd w:val="clear" w:color="auto" w:fill="DBE5F1"/>
          </w:tcPr>
          <w:p w14:paraId="64C1FADF" w14:textId="77777777" w:rsidR="007C53BB" w:rsidRPr="00CB759B" w:rsidRDefault="007C53BB"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0C229D0" w14:textId="77777777" w:rsidR="007C53BB" w:rsidRPr="00CB759B" w:rsidRDefault="007C53BB" w:rsidP="009C0FAD">
            <w:pPr>
              <w:pStyle w:val="ECR-Heading3"/>
              <w:numPr>
                <w:ilvl w:val="0"/>
                <w:numId w:val="0"/>
              </w:numPr>
              <w:spacing w:before="60" w:after="60"/>
              <w:rPr>
                <w:sz w:val="18"/>
                <w:szCs w:val="18"/>
              </w:rPr>
            </w:pPr>
            <w:r>
              <w:rPr>
                <w:sz w:val="18"/>
                <w:szCs w:val="18"/>
              </w:rPr>
              <w:t>Functionality</w:t>
            </w:r>
          </w:p>
        </w:tc>
      </w:tr>
      <w:tr w:rsidR="007C53BB" w:rsidRPr="009F006A" w14:paraId="1CE8C12F" w14:textId="77777777" w:rsidTr="009C0FAD">
        <w:tc>
          <w:tcPr>
            <w:tcW w:w="3119" w:type="dxa"/>
          </w:tcPr>
          <w:p w14:paraId="03541662" w14:textId="77777777" w:rsidR="007C53BB" w:rsidRPr="00225317" w:rsidRDefault="007C53BB" w:rsidP="009C0FAD">
            <w:pPr>
              <w:spacing w:before="60" w:after="60"/>
              <w:rPr>
                <w:rFonts w:cs="Arial"/>
                <w:sz w:val="20"/>
                <w:szCs w:val="20"/>
              </w:rPr>
            </w:pPr>
            <w:r>
              <w:rPr>
                <w:rFonts w:cs="Arial"/>
                <w:sz w:val="20"/>
                <w:szCs w:val="20"/>
              </w:rPr>
              <w:t>Description</w:t>
            </w:r>
          </w:p>
        </w:tc>
        <w:tc>
          <w:tcPr>
            <w:tcW w:w="5948" w:type="dxa"/>
          </w:tcPr>
          <w:p w14:paraId="4BEB4CA9" w14:textId="77777777" w:rsidR="007C53BB" w:rsidRPr="00225317" w:rsidRDefault="007C53BB" w:rsidP="007C53BB">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attendance rate by school type over time.</w:t>
            </w:r>
          </w:p>
        </w:tc>
      </w:tr>
      <w:tr w:rsidR="007C53BB" w:rsidRPr="009F006A" w14:paraId="55262376" w14:textId="77777777" w:rsidTr="009C0FAD">
        <w:tc>
          <w:tcPr>
            <w:tcW w:w="3119" w:type="dxa"/>
          </w:tcPr>
          <w:p w14:paraId="2847E957" w14:textId="77777777" w:rsidR="007C53BB" w:rsidRDefault="007C53BB" w:rsidP="009C0FAD">
            <w:pPr>
              <w:spacing w:before="60" w:after="60"/>
              <w:rPr>
                <w:rFonts w:cs="Arial"/>
                <w:sz w:val="20"/>
                <w:szCs w:val="20"/>
              </w:rPr>
            </w:pPr>
            <w:r>
              <w:rPr>
                <w:rFonts w:cs="Arial"/>
                <w:sz w:val="20"/>
                <w:szCs w:val="20"/>
              </w:rPr>
              <w:t>Chart type</w:t>
            </w:r>
          </w:p>
        </w:tc>
        <w:tc>
          <w:tcPr>
            <w:tcW w:w="5948" w:type="dxa"/>
          </w:tcPr>
          <w:p w14:paraId="69CF6A19" w14:textId="77777777" w:rsidR="007C53BB" w:rsidRDefault="007C53BB" w:rsidP="009C0FAD">
            <w:pPr>
              <w:pStyle w:val="ListParagraph"/>
              <w:spacing w:before="60" w:after="60"/>
              <w:ind w:left="0"/>
              <w:rPr>
                <w:rFonts w:cs="Arial"/>
                <w:sz w:val="20"/>
                <w:szCs w:val="20"/>
              </w:rPr>
            </w:pPr>
            <w:r>
              <w:rPr>
                <w:rFonts w:cs="Arial"/>
                <w:sz w:val="20"/>
                <w:szCs w:val="20"/>
              </w:rPr>
              <w:t>Line chart</w:t>
            </w:r>
          </w:p>
        </w:tc>
      </w:tr>
      <w:tr w:rsidR="007C53BB" w:rsidRPr="009F006A" w14:paraId="7D73D952" w14:textId="77777777" w:rsidTr="009C0FAD">
        <w:tc>
          <w:tcPr>
            <w:tcW w:w="3119" w:type="dxa"/>
          </w:tcPr>
          <w:p w14:paraId="332B52AA" w14:textId="77777777" w:rsidR="007C53BB" w:rsidRPr="00225317" w:rsidRDefault="007C53BB" w:rsidP="009C0FAD">
            <w:pPr>
              <w:spacing w:before="60" w:after="60"/>
              <w:rPr>
                <w:rFonts w:cs="Arial"/>
                <w:sz w:val="20"/>
                <w:szCs w:val="20"/>
              </w:rPr>
            </w:pPr>
            <w:r>
              <w:rPr>
                <w:rFonts w:cs="Arial"/>
                <w:sz w:val="20"/>
                <w:szCs w:val="20"/>
              </w:rPr>
              <w:t>Default view</w:t>
            </w:r>
          </w:p>
        </w:tc>
        <w:tc>
          <w:tcPr>
            <w:tcW w:w="5948" w:type="dxa"/>
          </w:tcPr>
          <w:p w14:paraId="200F13B5" w14:textId="77777777" w:rsidR="007C53BB" w:rsidRPr="00225317" w:rsidRDefault="007C53BB" w:rsidP="009C0FAD">
            <w:pPr>
              <w:pStyle w:val="ListParagraph"/>
              <w:spacing w:before="60" w:after="60"/>
              <w:ind w:left="0"/>
              <w:rPr>
                <w:rFonts w:cs="Arial"/>
                <w:sz w:val="20"/>
                <w:szCs w:val="20"/>
              </w:rPr>
            </w:pPr>
            <w:r>
              <w:rPr>
                <w:rFonts w:cs="Arial"/>
                <w:sz w:val="20"/>
                <w:szCs w:val="20"/>
              </w:rPr>
              <w:t>Result for all Queensland State Schools</w:t>
            </w:r>
          </w:p>
        </w:tc>
      </w:tr>
      <w:tr w:rsidR="007C53BB" w:rsidRPr="009F006A" w14:paraId="4E47DAC5" w14:textId="77777777" w:rsidTr="009C0FAD">
        <w:tc>
          <w:tcPr>
            <w:tcW w:w="3119" w:type="dxa"/>
          </w:tcPr>
          <w:p w14:paraId="6065256F" w14:textId="77777777" w:rsidR="007C53BB" w:rsidRPr="00225317" w:rsidRDefault="007C53BB" w:rsidP="009C0FAD">
            <w:pPr>
              <w:spacing w:before="60" w:after="60"/>
              <w:rPr>
                <w:rFonts w:cs="Arial"/>
                <w:sz w:val="20"/>
                <w:szCs w:val="20"/>
              </w:rPr>
            </w:pPr>
            <w:r w:rsidRPr="00225317">
              <w:rPr>
                <w:rFonts w:cs="Arial"/>
                <w:sz w:val="20"/>
                <w:szCs w:val="20"/>
              </w:rPr>
              <w:t>Chart Title</w:t>
            </w:r>
          </w:p>
        </w:tc>
        <w:tc>
          <w:tcPr>
            <w:tcW w:w="5948" w:type="dxa"/>
          </w:tcPr>
          <w:p w14:paraId="2359FCE6" w14:textId="77777777" w:rsidR="007C53BB" w:rsidRPr="00225317" w:rsidRDefault="007C53BB" w:rsidP="007C53BB">
            <w:pPr>
              <w:pStyle w:val="ListParagraph"/>
              <w:spacing w:before="60" w:after="60"/>
              <w:ind w:left="0"/>
              <w:rPr>
                <w:rFonts w:cs="Arial"/>
                <w:sz w:val="20"/>
                <w:szCs w:val="20"/>
              </w:rPr>
            </w:pPr>
            <w:r>
              <w:rPr>
                <w:rFonts w:cs="Arial"/>
                <w:sz w:val="20"/>
                <w:szCs w:val="20"/>
              </w:rPr>
              <w:t>Avg. attendance rate by school type</w:t>
            </w:r>
          </w:p>
        </w:tc>
      </w:tr>
      <w:tr w:rsidR="007C53BB" w:rsidRPr="009F006A" w14:paraId="3114A564" w14:textId="77777777" w:rsidTr="009C0FAD">
        <w:tc>
          <w:tcPr>
            <w:tcW w:w="3119" w:type="dxa"/>
          </w:tcPr>
          <w:p w14:paraId="35A0A1E4" w14:textId="77777777" w:rsidR="007C53BB" w:rsidRPr="00225317" w:rsidRDefault="007C53BB"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6E6F7800" w14:textId="77777777" w:rsidR="007C53BB" w:rsidRPr="00DB580D" w:rsidRDefault="007C53BB" w:rsidP="007C53BB">
            <w:pPr>
              <w:pStyle w:val="ListParagraph"/>
              <w:spacing w:before="60" w:after="60"/>
              <w:ind w:left="0"/>
              <w:rPr>
                <w:rFonts w:cs="Arial"/>
                <w:sz w:val="20"/>
                <w:szCs w:val="20"/>
              </w:rPr>
            </w:pPr>
            <w:r>
              <w:rPr>
                <w:rFonts w:cs="Arial"/>
                <w:sz w:val="20"/>
                <w:szCs w:val="20"/>
              </w:rPr>
              <w:t>Average attendance rate over time for the calendar year, for the following school types:</w:t>
            </w:r>
            <w:r w:rsidRPr="00DB580D">
              <w:rPr>
                <w:rFonts w:cs="Arial"/>
                <w:sz w:val="20"/>
                <w:szCs w:val="20"/>
              </w:rPr>
              <w:t xml:space="preserve"> </w:t>
            </w:r>
            <w:r>
              <w:rPr>
                <w:rFonts w:cs="Arial"/>
                <w:sz w:val="20"/>
                <w:szCs w:val="20"/>
              </w:rPr>
              <w:t xml:space="preserve"> </w:t>
            </w:r>
          </w:p>
          <w:p w14:paraId="455B7F7A" w14:textId="77777777" w:rsidR="007C53BB" w:rsidRPr="00DB580D"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Primary</w:t>
            </w:r>
          </w:p>
          <w:p w14:paraId="62363F50" w14:textId="77777777" w:rsidR="007C53BB"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Secondary</w:t>
            </w:r>
          </w:p>
          <w:p w14:paraId="5627D1A7" w14:textId="77777777" w:rsidR="007C53BB"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Combined</w:t>
            </w:r>
          </w:p>
          <w:p w14:paraId="50A2DB98" w14:textId="77777777" w:rsidR="007C53BB" w:rsidRPr="00F2602E" w:rsidRDefault="007C53BB" w:rsidP="009C0FAD">
            <w:pPr>
              <w:pStyle w:val="ListParagraph"/>
              <w:keepLines w:val="0"/>
              <w:numPr>
                <w:ilvl w:val="0"/>
                <w:numId w:val="9"/>
              </w:numPr>
              <w:spacing w:before="60" w:after="60" w:line="240" w:lineRule="auto"/>
              <w:rPr>
                <w:rFonts w:cs="Arial"/>
                <w:sz w:val="20"/>
                <w:szCs w:val="20"/>
              </w:rPr>
            </w:pPr>
            <w:r>
              <w:rPr>
                <w:rFonts w:cs="Arial"/>
                <w:sz w:val="20"/>
                <w:szCs w:val="20"/>
              </w:rPr>
              <w:t>Special School</w:t>
            </w:r>
          </w:p>
          <w:p w14:paraId="12CF2D97" w14:textId="77777777" w:rsidR="007C53BB" w:rsidRPr="006A6C04" w:rsidRDefault="007C53BB"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7C53BB" w:rsidRPr="009F006A" w14:paraId="694A0CE4" w14:textId="77777777" w:rsidTr="009C0FAD">
        <w:tc>
          <w:tcPr>
            <w:tcW w:w="3119" w:type="dxa"/>
          </w:tcPr>
          <w:p w14:paraId="0019B543" w14:textId="77777777" w:rsidR="007C53BB" w:rsidRPr="00225317" w:rsidRDefault="007C53BB" w:rsidP="009C0FAD">
            <w:pPr>
              <w:spacing w:before="60" w:after="60"/>
              <w:rPr>
                <w:rFonts w:cs="Arial"/>
                <w:sz w:val="20"/>
                <w:szCs w:val="20"/>
              </w:rPr>
            </w:pPr>
            <w:r>
              <w:rPr>
                <w:rFonts w:cs="Arial"/>
                <w:sz w:val="20"/>
                <w:szCs w:val="20"/>
              </w:rPr>
              <w:t>X axis</w:t>
            </w:r>
          </w:p>
        </w:tc>
        <w:tc>
          <w:tcPr>
            <w:tcW w:w="5948" w:type="dxa"/>
          </w:tcPr>
          <w:p w14:paraId="754B8D33" w14:textId="77777777" w:rsidR="007C53BB" w:rsidRDefault="007C53BB" w:rsidP="007C53BB">
            <w:pPr>
              <w:pStyle w:val="ListParagraph"/>
              <w:spacing w:before="60" w:after="60"/>
              <w:ind w:left="0"/>
              <w:rPr>
                <w:rFonts w:cs="Arial"/>
                <w:sz w:val="20"/>
                <w:szCs w:val="20"/>
              </w:rPr>
            </w:pPr>
            <w:r>
              <w:rPr>
                <w:rFonts w:cs="Arial"/>
                <w:sz w:val="20"/>
                <w:szCs w:val="20"/>
              </w:rPr>
              <w:t>Value = date</w:t>
            </w:r>
          </w:p>
          <w:p w14:paraId="6E74D0C4" w14:textId="77777777" w:rsidR="007C53BB" w:rsidRDefault="007C53BB" w:rsidP="007C53BB">
            <w:pPr>
              <w:pStyle w:val="ListParagraph"/>
              <w:spacing w:before="60" w:after="60"/>
              <w:ind w:left="0"/>
              <w:rPr>
                <w:rFonts w:cs="Arial"/>
                <w:sz w:val="20"/>
                <w:szCs w:val="20"/>
              </w:rPr>
            </w:pPr>
            <w:r>
              <w:rPr>
                <w:rFonts w:cs="Arial"/>
                <w:sz w:val="20"/>
                <w:szCs w:val="20"/>
              </w:rPr>
              <w:t>Title = off</w:t>
            </w:r>
          </w:p>
          <w:p w14:paraId="1279E4C5" w14:textId="77777777" w:rsidR="007C53BB" w:rsidRDefault="007C53BB" w:rsidP="007C53BB">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months of year, or terms, or semesters etc</w:t>
            </w:r>
          </w:p>
        </w:tc>
      </w:tr>
      <w:tr w:rsidR="007C53BB" w:rsidRPr="009F006A" w14:paraId="502B9673" w14:textId="77777777" w:rsidTr="009C0FAD">
        <w:tc>
          <w:tcPr>
            <w:tcW w:w="3119" w:type="dxa"/>
          </w:tcPr>
          <w:p w14:paraId="58DD70ED" w14:textId="77777777" w:rsidR="007C53BB" w:rsidRPr="00225317" w:rsidRDefault="007C53BB" w:rsidP="009C0FAD">
            <w:pPr>
              <w:spacing w:before="60" w:after="60"/>
              <w:rPr>
                <w:rFonts w:cs="Arial"/>
                <w:sz w:val="20"/>
                <w:szCs w:val="20"/>
              </w:rPr>
            </w:pPr>
            <w:r>
              <w:rPr>
                <w:rFonts w:cs="Arial"/>
                <w:sz w:val="20"/>
                <w:szCs w:val="20"/>
              </w:rPr>
              <w:t>Y axis</w:t>
            </w:r>
          </w:p>
        </w:tc>
        <w:tc>
          <w:tcPr>
            <w:tcW w:w="5948" w:type="dxa"/>
          </w:tcPr>
          <w:p w14:paraId="424215BB" w14:textId="77777777" w:rsidR="007C53BB" w:rsidRDefault="009C0FAD" w:rsidP="007C53BB">
            <w:pPr>
              <w:pStyle w:val="ListParagraph"/>
              <w:spacing w:before="60" w:after="60"/>
              <w:ind w:left="0"/>
              <w:rPr>
                <w:rFonts w:cs="Arial"/>
                <w:sz w:val="20"/>
                <w:szCs w:val="20"/>
              </w:rPr>
            </w:pPr>
            <w:r>
              <w:rPr>
                <w:rFonts w:cs="Arial"/>
                <w:sz w:val="20"/>
                <w:szCs w:val="20"/>
              </w:rPr>
              <w:t xml:space="preserve">Value = </w:t>
            </w:r>
            <w:r w:rsidR="007C53BB">
              <w:rPr>
                <w:rFonts w:cs="Arial"/>
                <w:sz w:val="20"/>
                <w:szCs w:val="20"/>
              </w:rPr>
              <w:t>0%-100%</w:t>
            </w:r>
          </w:p>
          <w:p w14:paraId="7C487468" w14:textId="77777777" w:rsidR="009C0FAD" w:rsidRDefault="009C0FAD" w:rsidP="007C53BB">
            <w:pPr>
              <w:pStyle w:val="ListParagraph"/>
              <w:spacing w:before="60" w:after="60"/>
              <w:ind w:left="0"/>
              <w:rPr>
                <w:rFonts w:cs="Arial"/>
                <w:sz w:val="20"/>
                <w:szCs w:val="20"/>
              </w:rPr>
            </w:pPr>
            <w:r>
              <w:rPr>
                <w:rFonts w:cs="Arial"/>
                <w:sz w:val="20"/>
                <w:szCs w:val="20"/>
              </w:rPr>
              <w:t>Title = off</w:t>
            </w:r>
          </w:p>
          <w:p w14:paraId="02A6B2F2" w14:textId="77777777" w:rsidR="009C0FAD" w:rsidRDefault="009C0FAD" w:rsidP="007C53BB">
            <w:pPr>
              <w:pStyle w:val="ListParagraph"/>
              <w:spacing w:before="60" w:after="60"/>
              <w:ind w:left="0"/>
              <w:rPr>
                <w:rFonts w:cs="Arial"/>
                <w:sz w:val="20"/>
                <w:szCs w:val="20"/>
              </w:rPr>
            </w:pPr>
            <w:r>
              <w:rPr>
                <w:rFonts w:cs="Arial"/>
                <w:sz w:val="20"/>
                <w:szCs w:val="20"/>
              </w:rPr>
              <w:t>Functionality = n/a</w:t>
            </w:r>
          </w:p>
        </w:tc>
      </w:tr>
      <w:tr w:rsidR="007C53BB" w:rsidRPr="009F006A" w14:paraId="6072B45C" w14:textId="77777777" w:rsidTr="009C0FAD">
        <w:tc>
          <w:tcPr>
            <w:tcW w:w="3119" w:type="dxa"/>
          </w:tcPr>
          <w:p w14:paraId="33379DE3" w14:textId="77777777" w:rsidR="007C53BB" w:rsidRPr="00225317" w:rsidRDefault="007C53BB" w:rsidP="009C0FAD">
            <w:pPr>
              <w:spacing w:before="60" w:after="60"/>
              <w:rPr>
                <w:rFonts w:cs="Arial"/>
                <w:sz w:val="20"/>
                <w:szCs w:val="20"/>
              </w:rPr>
            </w:pPr>
            <w:r>
              <w:rPr>
                <w:rFonts w:cs="Arial"/>
                <w:sz w:val="20"/>
                <w:szCs w:val="20"/>
              </w:rPr>
              <w:t>Legend</w:t>
            </w:r>
          </w:p>
        </w:tc>
        <w:tc>
          <w:tcPr>
            <w:tcW w:w="5948" w:type="dxa"/>
          </w:tcPr>
          <w:p w14:paraId="77B0CB5A" w14:textId="77777777" w:rsidR="00996BD3" w:rsidRDefault="00996BD3" w:rsidP="007C53BB">
            <w:pPr>
              <w:pStyle w:val="ListParagraph"/>
              <w:spacing w:before="60" w:after="60"/>
              <w:ind w:left="0"/>
              <w:rPr>
                <w:rFonts w:cs="Arial"/>
                <w:sz w:val="20"/>
                <w:szCs w:val="20"/>
              </w:rPr>
            </w:pPr>
            <w:r>
              <w:rPr>
                <w:rFonts w:cs="Arial"/>
                <w:sz w:val="20"/>
                <w:szCs w:val="20"/>
              </w:rPr>
              <w:t>Display = on</w:t>
            </w:r>
          </w:p>
          <w:p w14:paraId="54763D3F" w14:textId="77777777" w:rsidR="009C0FAD" w:rsidRDefault="009C0FAD" w:rsidP="007C53BB">
            <w:pPr>
              <w:pStyle w:val="ListParagraph"/>
              <w:spacing w:before="60" w:after="60"/>
              <w:ind w:left="0"/>
              <w:rPr>
                <w:rFonts w:cs="Arial"/>
                <w:sz w:val="20"/>
                <w:szCs w:val="20"/>
              </w:rPr>
            </w:pPr>
            <w:r>
              <w:rPr>
                <w:rFonts w:cs="Arial"/>
                <w:sz w:val="20"/>
                <w:szCs w:val="20"/>
              </w:rPr>
              <w:t xml:space="preserve">Title = </w:t>
            </w:r>
            <w:r w:rsidR="007C53BB">
              <w:rPr>
                <w:rFonts w:cs="Arial"/>
                <w:sz w:val="20"/>
                <w:szCs w:val="20"/>
              </w:rPr>
              <w:t>School type</w:t>
            </w:r>
          </w:p>
          <w:p w14:paraId="571875F9" w14:textId="77777777" w:rsidR="009C0FAD" w:rsidRDefault="009C0FAD" w:rsidP="007C53BB">
            <w:pPr>
              <w:pStyle w:val="ListParagraph"/>
              <w:spacing w:before="60" w:after="60"/>
              <w:ind w:left="0"/>
              <w:rPr>
                <w:rFonts w:cs="Arial"/>
                <w:sz w:val="20"/>
                <w:szCs w:val="20"/>
              </w:rPr>
            </w:pPr>
            <w:r>
              <w:rPr>
                <w:rFonts w:cs="Arial"/>
                <w:sz w:val="20"/>
                <w:szCs w:val="20"/>
              </w:rPr>
              <w:t>Formatting = bottom centre</w:t>
            </w:r>
          </w:p>
        </w:tc>
      </w:tr>
      <w:tr w:rsidR="007C53BB" w:rsidRPr="009F006A" w14:paraId="1CF3DC9F" w14:textId="77777777" w:rsidTr="009C0FAD">
        <w:tc>
          <w:tcPr>
            <w:tcW w:w="3119" w:type="dxa"/>
          </w:tcPr>
          <w:p w14:paraId="2B7E24A2" w14:textId="77777777" w:rsidR="007C53BB" w:rsidRPr="00DB580D" w:rsidRDefault="007C53BB" w:rsidP="009C0FAD">
            <w:pPr>
              <w:spacing w:before="60" w:after="60"/>
              <w:rPr>
                <w:rFonts w:cs="Arial"/>
                <w:sz w:val="20"/>
                <w:szCs w:val="20"/>
              </w:rPr>
            </w:pPr>
            <w:r w:rsidRPr="00DB580D">
              <w:rPr>
                <w:rFonts w:cs="Arial"/>
                <w:sz w:val="20"/>
                <w:szCs w:val="20"/>
              </w:rPr>
              <w:t>Visualisation specific data filters</w:t>
            </w:r>
          </w:p>
        </w:tc>
        <w:tc>
          <w:tcPr>
            <w:tcW w:w="5948" w:type="dxa"/>
          </w:tcPr>
          <w:p w14:paraId="21503451" w14:textId="77777777" w:rsidR="007C53BB" w:rsidRPr="00DB580D" w:rsidRDefault="009C0FAD" w:rsidP="009C0FAD">
            <w:pPr>
              <w:keepLines w:val="0"/>
              <w:spacing w:before="60" w:after="60" w:line="240" w:lineRule="auto"/>
              <w:rPr>
                <w:rFonts w:cs="Arial"/>
                <w:sz w:val="20"/>
                <w:szCs w:val="20"/>
              </w:rPr>
            </w:pPr>
            <w:r>
              <w:rPr>
                <w:rFonts w:cs="Arial"/>
                <w:sz w:val="20"/>
                <w:szCs w:val="20"/>
              </w:rPr>
              <w:t>Current</w:t>
            </w:r>
            <w:r w:rsidR="007C53BB">
              <w:rPr>
                <w:rFonts w:cs="Arial"/>
                <w:sz w:val="20"/>
                <w:szCs w:val="20"/>
              </w:rPr>
              <w:t xml:space="preserve"> calendar </w:t>
            </w:r>
            <w:r>
              <w:rPr>
                <w:rFonts w:cs="Arial"/>
                <w:sz w:val="20"/>
                <w:szCs w:val="20"/>
              </w:rPr>
              <w:t>displayed on x axis only</w:t>
            </w:r>
          </w:p>
        </w:tc>
      </w:tr>
      <w:tr w:rsidR="007C53BB" w:rsidRPr="009F006A" w14:paraId="7D7E555A" w14:textId="77777777" w:rsidTr="009C0FAD">
        <w:tc>
          <w:tcPr>
            <w:tcW w:w="3119" w:type="dxa"/>
          </w:tcPr>
          <w:p w14:paraId="52638764" w14:textId="77777777" w:rsidR="007C53BB" w:rsidRPr="00DB580D" w:rsidRDefault="007C53BB" w:rsidP="009C0FAD">
            <w:pPr>
              <w:spacing w:before="60" w:after="60"/>
              <w:rPr>
                <w:rFonts w:cs="Arial"/>
                <w:sz w:val="20"/>
                <w:szCs w:val="20"/>
              </w:rPr>
            </w:pPr>
            <w:r w:rsidRPr="00DB580D">
              <w:rPr>
                <w:rFonts w:cs="Arial"/>
                <w:sz w:val="20"/>
                <w:szCs w:val="20"/>
              </w:rPr>
              <w:t>Hierarchy drill-down</w:t>
            </w:r>
          </w:p>
        </w:tc>
        <w:tc>
          <w:tcPr>
            <w:tcW w:w="5948" w:type="dxa"/>
          </w:tcPr>
          <w:p w14:paraId="4F4DFA0B" w14:textId="77777777" w:rsidR="007C53BB" w:rsidRPr="00DB580D" w:rsidRDefault="007C53BB" w:rsidP="009C0FAD">
            <w:pPr>
              <w:keepLines w:val="0"/>
              <w:spacing w:before="60" w:after="60" w:line="240" w:lineRule="auto"/>
              <w:rPr>
                <w:rFonts w:cs="Arial"/>
                <w:sz w:val="20"/>
                <w:szCs w:val="20"/>
              </w:rPr>
            </w:pPr>
            <w:r w:rsidRPr="00DB580D">
              <w:rPr>
                <w:rFonts w:cs="Arial"/>
                <w:sz w:val="20"/>
                <w:szCs w:val="20"/>
              </w:rPr>
              <w:t>n/a</w:t>
            </w:r>
          </w:p>
        </w:tc>
      </w:tr>
      <w:tr w:rsidR="007C53BB" w:rsidRPr="009F006A" w14:paraId="0FFB9E42" w14:textId="77777777" w:rsidTr="009C0FAD">
        <w:tc>
          <w:tcPr>
            <w:tcW w:w="3119" w:type="dxa"/>
          </w:tcPr>
          <w:p w14:paraId="729D6A55" w14:textId="77777777" w:rsidR="007C53BB" w:rsidRPr="00DB580D" w:rsidRDefault="007C53BB" w:rsidP="009C0FAD">
            <w:pPr>
              <w:spacing w:before="60" w:after="60"/>
              <w:rPr>
                <w:rFonts w:cs="Arial"/>
                <w:sz w:val="20"/>
                <w:szCs w:val="20"/>
              </w:rPr>
            </w:pPr>
            <w:r w:rsidRPr="00DB580D">
              <w:rPr>
                <w:rFonts w:cs="Arial"/>
                <w:sz w:val="20"/>
                <w:szCs w:val="20"/>
              </w:rPr>
              <w:t>Visual link to other page</w:t>
            </w:r>
          </w:p>
        </w:tc>
        <w:tc>
          <w:tcPr>
            <w:tcW w:w="5948" w:type="dxa"/>
          </w:tcPr>
          <w:p w14:paraId="1C053CD6" w14:textId="77777777" w:rsidR="007C53BB" w:rsidRPr="00DB580D" w:rsidRDefault="007C53BB" w:rsidP="009C0FAD">
            <w:pPr>
              <w:keepLines w:val="0"/>
              <w:spacing w:before="60" w:after="60" w:line="240" w:lineRule="auto"/>
              <w:rPr>
                <w:rFonts w:cs="Arial"/>
                <w:sz w:val="20"/>
                <w:szCs w:val="20"/>
              </w:rPr>
            </w:pPr>
            <w:r w:rsidRPr="00DB580D">
              <w:rPr>
                <w:rFonts w:cs="Arial"/>
                <w:sz w:val="20"/>
                <w:szCs w:val="20"/>
              </w:rPr>
              <w:t>n/a</w:t>
            </w:r>
          </w:p>
        </w:tc>
      </w:tr>
      <w:tr w:rsidR="007C53BB" w:rsidRPr="009F006A" w14:paraId="3E9154FA" w14:textId="77777777" w:rsidTr="009C0FAD">
        <w:tc>
          <w:tcPr>
            <w:tcW w:w="3119" w:type="dxa"/>
          </w:tcPr>
          <w:p w14:paraId="42F30C83" w14:textId="77777777" w:rsidR="007C53BB" w:rsidRPr="00DB580D" w:rsidRDefault="007C53BB" w:rsidP="009C0FAD">
            <w:pPr>
              <w:spacing w:before="60" w:after="60"/>
              <w:rPr>
                <w:rFonts w:cs="Arial"/>
                <w:sz w:val="20"/>
                <w:szCs w:val="20"/>
              </w:rPr>
            </w:pPr>
            <w:r>
              <w:rPr>
                <w:rFonts w:cs="Arial"/>
                <w:sz w:val="20"/>
                <w:szCs w:val="20"/>
              </w:rPr>
              <w:t>Tooltip</w:t>
            </w:r>
          </w:p>
        </w:tc>
        <w:tc>
          <w:tcPr>
            <w:tcW w:w="5948" w:type="dxa"/>
          </w:tcPr>
          <w:p w14:paraId="0133E2D2" w14:textId="77777777" w:rsidR="007C53BB" w:rsidRPr="00DB580D" w:rsidRDefault="007C53BB" w:rsidP="009C0FAD">
            <w:pPr>
              <w:keepLines w:val="0"/>
              <w:spacing w:before="60" w:after="60" w:line="240" w:lineRule="auto"/>
              <w:rPr>
                <w:rFonts w:cs="Arial"/>
                <w:sz w:val="20"/>
                <w:szCs w:val="20"/>
              </w:rPr>
            </w:pPr>
            <w:r>
              <w:rPr>
                <w:rFonts w:cs="Arial"/>
                <w:sz w:val="20"/>
                <w:szCs w:val="20"/>
              </w:rPr>
              <w:t>Power Bi default view</w:t>
            </w:r>
            <w:r w:rsidR="009C0FAD">
              <w:rPr>
                <w:rFonts w:cs="Arial"/>
                <w:sz w:val="20"/>
                <w:szCs w:val="20"/>
              </w:rPr>
              <w:t>: date at data point, result per school type</w:t>
            </w:r>
          </w:p>
        </w:tc>
      </w:tr>
      <w:tr w:rsidR="007C53BB" w:rsidRPr="009F006A" w14:paraId="5D4C1DCD" w14:textId="77777777" w:rsidTr="009C0FAD">
        <w:tc>
          <w:tcPr>
            <w:tcW w:w="3119" w:type="dxa"/>
          </w:tcPr>
          <w:p w14:paraId="6875C79F" w14:textId="77777777" w:rsidR="007C53BB" w:rsidRPr="00DB580D" w:rsidRDefault="007C53BB" w:rsidP="009C0FAD">
            <w:pPr>
              <w:spacing w:before="60" w:after="60"/>
              <w:rPr>
                <w:rFonts w:cs="Arial"/>
                <w:sz w:val="20"/>
                <w:szCs w:val="20"/>
              </w:rPr>
            </w:pPr>
            <w:r w:rsidRPr="00DB580D">
              <w:rPr>
                <w:rFonts w:cs="Arial"/>
                <w:sz w:val="20"/>
                <w:szCs w:val="20"/>
              </w:rPr>
              <w:t>Nice to have function</w:t>
            </w:r>
          </w:p>
        </w:tc>
        <w:tc>
          <w:tcPr>
            <w:tcW w:w="5948" w:type="dxa"/>
          </w:tcPr>
          <w:p w14:paraId="09780B09" w14:textId="77777777" w:rsidR="007C53BB" w:rsidRPr="006A67BD" w:rsidRDefault="007C53BB" w:rsidP="009C0FAD">
            <w:pPr>
              <w:keepLines w:val="0"/>
              <w:spacing w:before="60" w:after="60" w:line="240" w:lineRule="auto"/>
              <w:rPr>
                <w:rFonts w:cs="Arial"/>
                <w:sz w:val="20"/>
                <w:szCs w:val="20"/>
              </w:rPr>
            </w:pPr>
            <w:r>
              <w:rPr>
                <w:rFonts w:cs="Arial"/>
                <w:sz w:val="20"/>
                <w:szCs w:val="20"/>
              </w:rPr>
              <w:t>n/a</w:t>
            </w:r>
          </w:p>
        </w:tc>
      </w:tr>
    </w:tbl>
    <w:p w14:paraId="4C2030E4" w14:textId="77777777" w:rsidR="007C53BB" w:rsidRDefault="007C53BB" w:rsidP="007C53BB"/>
    <w:p w14:paraId="0A00787E" w14:textId="77777777" w:rsidR="007C53BB" w:rsidRDefault="009C0FAD" w:rsidP="009C0FAD">
      <w:pPr>
        <w:jc w:val="center"/>
      </w:pPr>
      <w:r>
        <w:rPr>
          <w:noProof/>
          <w:lang w:eastAsia="zh-TW"/>
        </w:rPr>
        <w:drawing>
          <wp:inline distT="0" distB="0" distL="0" distR="0" wp14:anchorId="0D0FDB62" wp14:editId="34600675">
            <wp:extent cx="3027871" cy="876647"/>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487" cy="907515"/>
                    </a:xfrm>
                    <a:prstGeom prst="rect">
                      <a:avLst/>
                    </a:prstGeom>
                  </pic:spPr>
                </pic:pic>
              </a:graphicData>
            </a:graphic>
          </wp:inline>
        </w:drawing>
      </w:r>
    </w:p>
    <w:p w14:paraId="4F1B2F32" w14:textId="77777777" w:rsidR="007C14B4" w:rsidRDefault="000514DE" w:rsidP="000514DE">
      <w:r>
        <w:t>Business rule:</w:t>
      </w:r>
    </w:p>
    <w:p w14:paraId="60EE7E8F" w14:textId="77777777" w:rsidR="000514DE" w:rsidRDefault="000514DE" w:rsidP="000514DE">
      <w:pPr>
        <w:pStyle w:val="ListParagraph"/>
        <w:numPr>
          <w:ilvl w:val="0"/>
          <w:numId w:val="24"/>
        </w:numPr>
      </w:pPr>
      <w:r>
        <w:t>It is expected that this graph act as a date range slicer for the rest of the report. If this cannot be achieved, than it is expected that a date range slider be provided for the report.</w:t>
      </w:r>
    </w:p>
    <w:p w14:paraId="387A1548" w14:textId="77777777" w:rsidR="000514DE" w:rsidRDefault="000514DE" w:rsidP="00CC4A29">
      <w:pPr>
        <w:pStyle w:val="ListParagraph"/>
        <w:numPr>
          <w:ilvl w:val="0"/>
          <w:numId w:val="24"/>
        </w:numPr>
      </w:pPr>
      <w:r>
        <w:t>It is expected that if a user selects a single date from line graph, that the rest of the report would adjust to show results for that particular day.</w:t>
      </w:r>
    </w:p>
    <w:p w14:paraId="3E8F431F" w14:textId="77777777" w:rsidR="009C0FAD" w:rsidRDefault="009C0FAD" w:rsidP="009C0FAD">
      <w:pPr>
        <w:pStyle w:val="Heading2"/>
      </w:pPr>
      <w:bookmarkStart w:id="26" w:name="_Toc54675060"/>
      <w:r>
        <w:lastRenderedPageBreak/>
        <w:t>Average attendance rate by student attribute</w:t>
      </w:r>
      <w:r w:rsidR="00996BD3">
        <w:t>s</w:t>
      </w:r>
      <w:bookmarkEnd w:id="2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9C0FAD" w:rsidRPr="009F006A" w14:paraId="7C99F782" w14:textId="77777777" w:rsidTr="009C0FAD">
        <w:tc>
          <w:tcPr>
            <w:tcW w:w="3119" w:type="dxa"/>
            <w:shd w:val="clear" w:color="auto" w:fill="DBE5F1"/>
          </w:tcPr>
          <w:p w14:paraId="190EDF8B" w14:textId="77777777" w:rsidR="009C0FAD" w:rsidRPr="00CB759B" w:rsidRDefault="009C0FAD"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A2A4D2" w14:textId="77777777" w:rsidR="009C0FAD" w:rsidRPr="00CB759B" w:rsidRDefault="009C0FAD" w:rsidP="009C0FAD">
            <w:pPr>
              <w:pStyle w:val="ECR-Heading3"/>
              <w:numPr>
                <w:ilvl w:val="0"/>
                <w:numId w:val="0"/>
              </w:numPr>
              <w:spacing w:before="60" w:after="60"/>
              <w:rPr>
                <w:sz w:val="18"/>
                <w:szCs w:val="18"/>
              </w:rPr>
            </w:pPr>
            <w:r>
              <w:rPr>
                <w:sz w:val="18"/>
                <w:szCs w:val="18"/>
              </w:rPr>
              <w:t>Functionality</w:t>
            </w:r>
          </w:p>
        </w:tc>
      </w:tr>
      <w:tr w:rsidR="009C0FAD" w:rsidRPr="009F006A" w14:paraId="3759F107" w14:textId="77777777" w:rsidTr="009C0FAD">
        <w:tc>
          <w:tcPr>
            <w:tcW w:w="3119" w:type="dxa"/>
          </w:tcPr>
          <w:p w14:paraId="39B933A8" w14:textId="77777777" w:rsidR="009C0FAD" w:rsidRPr="00225317" w:rsidRDefault="009C0FAD" w:rsidP="009C0FAD">
            <w:pPr>
              <w:spacing w:before="60" w:after="60"/>
              <w:rPr>
                <w:rFonts w:cs="Arial"/>
                <w:sz w:val="20"/>
                <w:szCs w:val="20"/>
              </w:rPr>
            </w:pPr>
            <w:r>
              <w:rPr>
                <w:rFonts w:cs="Arial"/>
                <w:sz w:val="20"/>
                <w:szCs w:val="20"/>
              </w:rPr>
              <w:t>Description</w:t>
            </w:r>
          </w:p>
        </w:tc>
        <w:tc>
          <w:tcPr>
            <w:tcW w:w="5948" w:type="dxa"/>
          </w:tcPr>
          <w:p w14:paraId="10FF9092" w14:textId="77777777" w:rsidR="009C0FAD" w:rsidRPr="00225317" w:rsidRDefault="009C0FAD" w:rsidP="00996BD3">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average </w:t>
            </w:r>
            <w:r w:rsidR="00996BD3">
              <w:rPr>
                <w:sz w:val="20"/>
                <w:szCs w:val="20"/>
              </w:rPr>
              <w:t xml:space="preserve">YTD </w:t>
            </w:r>
            <w:r>
              <w:rPr>
                <w:sz w:val="20"/>
                <w:szCs w:val="20"/>
              </w:rPr>
              <w:t>attendance rate by</w:t>
            </w:r>
            <w:r w:rsidR="00996BD3">
              <w:rPr>
                <w:sz w:val="20"/>
                <w:szCs w:val="20"/>
              </w:rPr>
              <w:t xml:space="preserve"> various student attributes</w:t>
            </w:r>
            <w:r>
              <w:rPr>
                <w:sz w:val="20"/>
                <w:szCs w:val="20"/>
              </w:rPr>
              <w:t>.</w:t>
            </w:r>
            <w:r w:rsidR="00996BD3">
              <w:rPr>
                <w:sz w:val="20"/>
                <w:szCs w:val="20"/>
              </w:rPr>
              <w:t xml:space="preserve"> This visualisation allows the user to filter by any combination of student attributes in order to adjust the report by the user selection (e.g. Year 5, indigenous, students with disability).</w:t>
            </w:r>
          </w:p>
        </w:tc>
      </w:tr>
      <w:tr w:rsidR="009C0FAD" w:rsidRPr="009F006A" w14:paraId="550A240A" w14:textId="77777777" w:rsidTr="009C0FAD">
        <w:tc>
          <w:tcPr>
            <w:tcW w:w="3119" w:type="dxa"/>
          </w:tcPr>
          <w:p w14:paraId="10807808" w14:textId="77777777" w:rsidR="009C0FAD" w:rsidRDefault="009C0FAD" w:rsidP="009C0FAD">
            <w:pPr>
              <w:spacing w:before="60" w:after="60"/>
              <w:rPr>
                <w:rFonts w:cs="Arial"/>
                <w:sz w:val="20"/>
                <w:szCs w:val="20"/>
              </w:rPr>
            </w:pPr>
            <w:r>
              <w:rPr>
                <w:rFonts w:cs="Arial"/>
                <w:sz w:val="20"/>
                <w:szCs w:val="20"/>
              </w:rPr>
              <w:t>Chart type</w:t>
            </w:r>
          </w:p>
        </w:tc>
        <w:tc>
          <w:tcPr>
            <w:tcW w:w="5948" w:type="dxa"/>
          </w:tcPr>
          <w:p w14:paraId="2B898042" w14:textId="77777777" w:rsidR="009C0FAD" w:rsidRDefault="00996BD3" w:rsidP="009C0FAD">
            <w:pPr>
              <w:pStyle w:val="ListParagraph"/>
              <w:spacing w:before="60" w:after="60"/>
              <w:ind w:left="0"/>
              <w:rPr>
                <w:rFonts w:cs="Arial"/>
                <w:sz w:val="20"/>
                <w:szCs w:val="20"/>
              </w:rPr>
            </w:pPr>
            <w:r>
              <w:rPr>
                <w:rFonts w:cs="Arial"/>
                <w:sz w:val="20"/>
                <w:szCs w:val="20"/>
              </w:rPr>
              <w:t>Tree-map</w:t>
            </w:r>
          </w:p>
        </w:tc>
      </w:tr>
      <w:tr w:rsidR="009C0FAD" w:rsidRPr="009F006A" w14:paraId="5062F2EE" w14:textId="77777777" w:rsidTr="009C0FAD">
        <w:tc>
          <w:tcPr>
            <w:tcW w:w="3119" w:type="dxa"/>
          </w:tcPr>
          <w:p w14:paraId="01157917" w14:textId="77777777" w:rsidR="009C0FAD" w:rsidRPr="00225317" w:rsidRDefault="009C0FAD" w:rsidP="009C0FAD">
            <w:pPr>
              <w:spacing w:before="60" w:after="60"/>
              <w:rPr>
                <w:rFonts w:cs="Arial"/>
                <w:sz w:val="20"/>
                <w:szCs w:val="20"/>
              </w:rPr>
            </w:pPr>
            <w:r>
              <w:rPr>
                <w:rFonts w:cs="Arial"/>
                <w:sz w:val="20"/>
                <w:szCs w:val="20"/>
              </w:rPr>
              <w:t>Default view</w:t>
            </w:r>
          </w:p>
        </w:tc>
        <w:tc>
          <w:tcPr>
            <w:tcW w:w="5948" w:type="dxa"/>
          </w:tcPr>
          <w:p w14:paraId="2FD31896" w14:textId="77777777" w:rsidR="009C0FAD" w:rsidRPr="00225317" w:rsidRDefault="009C0FAD" w:rsidP="009C0FAD">
            <w:pPr>
              <w:pStyle w:val="ListParagraph"/>
              <w:spacing w:before="60" w:after="60"/>
              <w:ind w:left="0"/>
              <w:rPr>
                <w:rFonts w:cs="Arial"/>
                <w:sz w:val="20"/>
                <w:szCs w:val="20"/>
              </w:rPr>
            </w:pPr>
            <w:r>
              <w:rPr>
                <w:rFonts w:cs="Arial"/>
                <w:sz w:val="20"/>
                <w:szCs w:val="20"/>
              </w:rPr>
              <w:t>Result for all Queensland State Schools</w:t>
            </w:r>
          </w:p>
        </w:tc>
      </w:tr>
      <w:tr w:rsidR="009C0FAD" w:rsidRPr="009F006A" w14:paraId="30F99AD3" w14:textId="77777777" w:rsidTr="009C0FAD">
        <w:tc>
          <w:tcPr>
            <w:tcW w:w="3119" w:type="dxa"/>
          </w:tcPr>
          <w:p w14:paraId="7F0E81E4" w14:textId="77777777" w:rsidR="009C0FAD" w:rsidRPr="00225317" w:rsidRDefault="009C0FAD" w:rsidP="009C0FAD">
            <w:pPr>
              <w:spacing w:before="60" w:after="60"/>
              <w:rPr>
                <w:rFonts w:cs="Arial"/>
                <w:sz w:val="20"/>
                <w:szCs w:val="20"/>
              </w:rPr>
            </w:pPr>
            <w:r w:rsidRPr="00225317">
              <w:rPr>
                <w:rFonts w:cs="Arial"/>
                <w:sz w:val="20"/>
                <w:szCs w:val="20"/>
              </w:rPr>
              <w:t>Chart Title</w:t>
            </w:r>
          </w:p>
        </w:tc>
        <w:tc>
          <w:tcPr>
            <w:tcW w:w="5948" w:type="dxa"/>
          </w:tcPr>
          <w:p w14:paraId="6A99FFDC" w14:textId="77777777" w:rsidR="009C0FAD" w:rsidRPr="00225317" w:rsidRDefault="009C0FAD" w:rsidP="00996BD3">
            <w:pPr>
              <w:pStyle w:val="ListParagraph"/>
              <w:spacing w:before="60" w:after="60"/>
              <w:ind w:left="0"/>
              <w:rPr>
                <w:rFonts w:cs="Arial"/>
                <w:sz w:val="20"/>
                <w:szCs w:val="20"/>
              </w:rPr>
            </w:pPr>
            <w:r>
              <w:rPr>
                <w:rFonts w:cs="Arial"/>
                <w:sz w:val="20"/>
                <w:szCs w:val="20"/>
              </w:rPr>
              <w:t>Avg. attendance rate by s</w:t>
            </w:r>
            <w:r w:rsidR="00996BD3">
              <w:rPr>
                <w:rFonts w:cs="Arial"/>
                <w:sz w:val="20"/>
                <w:szCs w:val="20"/>
              </w:rPr>
              <w:t>tudent attribute/s</w:t>
            </w:r>
          </w:p>
        </w:tc>
      </w:tr>
      <w:tr w:rsidR="009C0FAD" w:rsidRPr="009F006A" w14:paraId="78CEDD9E" w14:textId="77777777" w:rsidTr="009C0FAD">
        <w:tc>
          <w:tcPr>
            <w:tcW w:w="3119" w:type="dxa"/>
          </w:tcPr>
          <w:p w14:paraId="72B56CD0" w14:textId="77777777" w:rsidR="009C0FAD" w:rsidRPr="00225317" w:rsidRDefault="009C0FAD"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C5170" w14:textId="77777777" w:rsidR="009C0FAD" w:rsidRPr="00DB580D" w:rsidRDefault="009C0FAD" w:rsidP="009C0FAD">
            <w:pPr>
              <w:pStyle w:val="ListParagraph"/>
              <w:spacing w:before="60" w:after="60"/>
              <w:ind w:left="0"/>
              <w:rPr>
                <w:rFonts w:cs="Arial"/>
                <w:sz w:val="20"/>
                <w:szCs w:val="20"/>
              </w:rPr>
            </w:pPr>
            <w:r>
              <w:rPr>
                <w:rFonts w:cs="Arial"/>
                <w:sz w:val="20"/>
                <w:szCs w:val="20"/>
              </w:rPr>
              <w:t>Average attendance rate for the calendar year</w:t>
            </w:r>
            <w:r w:rsidR="00996BD3">
              <w:rPr>
                <w:rFonts w:cs="Arial"/>
                <w:sz w:val="20"/>
                <w:szCs w:val="20"/>
              </w:rPr>
              <w:t>-to-date</w:t>
            </w:r>
            <w:r w:rsidR="003019E2">
              <w:rPr>
                <w:rFonts w:cs="Arial"/>
                <w:sz w:val="20"/>
                <w:szCs w:val="20"/>
              </w:rPr>
              <w:t xml:space="preserve"> (result data label to be turned on)</w:t>
            </w:r>
            <w:r w:rsidR="00996BD3">
              <w:rPr>
                <w:rFonts w:cs="Arial"/>
                <w:sz w:val="20"/>
                <w:szCs w:val="20"/>
              </w:rPr>
              <w:t>, for the following</w:t>
            </w:r>
            <w:r>
              <w:rPr>
                <w:rFonts w:cs="Arial"/>
                <w:sz w:val="20"/>
                <w:szCs w:val="20"/>
              </w:rPr>
              <w:t>:</w:t>
            </w:r>
            <w:r w:rsidR="00996BD3">
              <w:rPr>
                <w:rFonts w:cs="Arial"/>
                <w:sz w:val="20"/>
                <w:szCs w:val="20"/>
              </w:rPr>
              <w:t xml:space="preserve"> (category then detail)</w:t>
            </w:r>
            <w:r w:rsidRPr="00DB580D">
              <w:rPr>
                <w:rFonts w:cs="Arial"/>
                <w:sz w:val="20"/>
                <w:szCs w:val="20"/>
              </w:rPr>
              <w:t xml:space="preserve"> </w:t>
            </w:r>
            <w:r>
              <w:rPr>
                <w:rFonts w:cs="Arial"/>
                <w:sz w:val="20"/>
                <w:szCs w:val="20"/>
              </w:rPr>
              <w:t xml:space="preserve"> </w:t>
            </w:r>
          </w:p>
          <w:p w14:paraId="1A6D027E" w14:textId="77777777" w:rsidR="009C0FAD" w:rsidRPr="00DB580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Year level (0P-12)</w:t>
            </w:r>
          </w:p>
          <w:p w14:paraId="63055637" w14:textId="77777777" w:rsidR="009C0FA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Indigenous (yes, no, unknown)</w:t>
            </w:r>
          </w:p>
          <w:p w14:paraId="5EC96FE5"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Students with disability (yes, no, unknown)</w:t>
            </w:r>
          </w:p>
          <w:p w14:paraId="70D67DF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Gender (male, female, undisclosed)</w:t>
            </w:r>
          </w:p>
          <w:p w14:paraId="6FAAEAB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EAL/D (yes, no, unknown)</w:t>
            </w:r>
          </w:p>
          <w:p w14:paraId="0AFAFF58" w14:textId="77777777" w:rsidR="00996BD3" w:rsidRPr="00F2602E"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International/Visa holder (yes, no)</w:t>
            </w:r>
          </w:p>
          <w:p w14:paraId="5A22817F" w14:textId="77777777" w:rsidR="009C0FAD" w:rsidRPr="006A6C04" w:rsidRDefault="009C0FAD"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9C0FAD" w:rsidRPr="009F006A" w14:paraId="7F9B8F62" w14:textId="77777777" w:rsidTr="009C0FAD">
        <w:tc>
          <w:tcPr>
            <w:tcW w:w="3119" w:type="dxa"/>
          </w:tcPr>
          <w:p w14:paraId="3318F999" w14:textId="77777777" w:rsidR="009C0FAD" w:rsidRPr="00225317" w:rsidRDefault="009C0FAD" w:rsidP="009C0FAD">
            <w:pPr>
              <w:spacing w:before="60" w:after="60"/>
              <w:rPr>
                <w:rFonts w:cs="Arial"/>
                <w:sz w:val="20"/>
                <w:szCs w:val="20"/>
              </w:rPr>
            </w:pPr>
            <w:r>
              <w:rPr>
                <w:rFonts w:cs="Arial"/>
                <w:sz w:val="20"/>
                <w:szCs w:val="20"/>
              </w:rPr>
              <w:t>Legend</w:t>
            </w:r>
          </w:p>
        </w:tc>
        <w:tc>
          <w:tcPr>
            <w:tcW w:w="5948" w:type="dxa"/>
          </w:tcPr>
          <w:p w14:paraId="602C3E84" w14:textId="77777777" w:rsidR="00996BD3" w:rsidRDefault="00996BD3" w:rsidP="009C0FAD">
            <w:pPr>
              <w:pStyle w:val="ListParagraph"/>
              <w:spacing w:before="60" w:after="60"/>
              <w:ind w:left="0"/>
              <w:rPr>
                <w:rFonts w:cs="Arial"/>
                <w:sz w:val="20"/>
                <w:szCs w:val="20"/>
              </w:rPr>
            </w:pPr>
            <w:r>
              <w:rPr>
                <w:rFonts w:cs="Arial"/>
                <w:sz w:val="20"/>
                <w:szCs w:val="20"/>
              </w:rPr>
              <w:t>Display = on</w:t>
            </w:r>
          </w:p>
          <w:p w14:paraId="1C67494A" w14:textId="77777777" w:rsidR="009C0FAD" w:rsidRDefault="009C0FAD" w:rsidP="009C0FAD">
            <w:pPr>
              <w:pStyle w:val="ListParagraph"/>
              <w:spacing w:before="60" w:after="60"/>
              <w:ind w:left="0"/>
              <w:rPr>
                <w:rFonts w:cs="Arial"/>
                <w:sz w:val="20"/>
                <w:szCs w:val="20"/>
              </w:rPr>
            </w:pPr>
            <w:r>
              <w:rPr>
                <w:rFonts w:cs="Arial"/>
                <w:sz w:val="20"/>
                <w:szCs w:val="20"/>
              </w:rPr>
              <w:t xml:space="preserve">Title = </w:t>
            </w:r>
            <w:r w:rsidR="00996BD3">
              <w:rPr>
                <w:rFonts w:cs="Arial"/>
                <w:sz w:val="20"/>
                <w:szCs w:val="20"/>
              </w:rPr>
              <w:t>off</w:t>
            </w:r>
          </w:p>
          <w:p w14:paraId="41734E9C" w14:textId="77777777" w:rsidR="009C0FAD" w:rsidRDefault="009C0FAD" w:rsidP="009C0FAD">
            <w:pPr>
              <w:pStyle w:val="ListParagraph"/>
              <w:spacing w:before="60" w:after="60"/>
              <w:ind w:left="0"/>
              <w:rPr>
                <w:rFonts w:cs="Arial"/>
                <w:sz w:val="20"/>
                <w:szCs w:val="20"/>
              </w:rPr>
            </w:pPr>
            <w:r>
              <w:rPr>
                <w:rFonts w:cs="Arial"/>
                <w:sz w:val="20"/>
                <w:szCs w:val="20"/>
              </w:rPr>
              <w:t>Formatting = bottom centre</w:t>
            </w:r>
          </w:p>
        </w:tc>
      </w:tr>
      <w:tr w:rsidR="009C0FAD" w:rsidRPr="009F006A" w14:paraId="6BA092FC" w14:textId="77777777" w:rsidTr="009C0FAD">
        <w:tc>
          <w:tcPr>
            <w:tcW w:w="3119" w:type="dxa"/>
          </w:tcPr>
          <w:p w14:paraId="0DD8A534" w14:textId="77777777" w:rsidR="009C0FAD" w:rsidRPr="00DB580D" w:rsidRDefault="009C0FAD" w:rsidP="009C0FAD">
            <w:pPr>
              <w:spacing w:before="60" w:after="60"/>
              <w:rPr>
                <w:rFonts w:cs="Arial"/>
                <w:sz w:val="20"/>
                <w:szCs w:val="20"/>
              </w:rPr>
            </w:pPr>
            <w:r w:rsidRPr="00DB580D">
              <w:rPr>
                <w:rFonts w:cs="Arial"/>
                <w:sz w:val="20"/>
                <w:szCs w:val="20"/>
              </w:rPr>
              <w:t>Visualisation specific data filters</w:t>
            </w:r>
          </w:p>
        </w:tc>
        <w:tc>
          <w:tcPr>
            <w:tcW w:w="5948" w:type="dxa"/>
          </w:tcPr>
          <w:p w14:paraId="4B468672" w14:textId="77777777" w:rsidR="009C0FAD" w:rsidRPr="00DB580D" w:rsidRDefault="003019E2" w:rsidP="009C0FA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9C0FAD" w:rsidRPr="009F006A" w14:paraId="4FEA09F6" w14:textId="77777777" w:rsidTr="009C0FAD">
        <w:tc>
          <w:tcPr>
            <w:tcW w:w="3119" w:type="dxa"/>
          </w:tcPr>
          <w:p w14:paraId="0A33CA02" w14:textId="77777777" w:rsidR="009C0FAD" w:rsidRPr="00DB580D" w:rsidRDefault="009C0FAD" w:rsidP="009C0FAD">
            <w:pPr>
              <w:spacing w:before="60" w:after="60"/>
              <w:rPr>
                <w:rFonts w:cs="Arial"/>
                <w:sz w:val="20"/>
                <w:szCs w:val="20"/>
              </w:rPr>
            </w:pPr>
            <w:r w:rsidRPr="00DB580D">
              <w:rPr>
                <w:rFonts w:cs="Arial"/>
                <w:sz w:val="20"/>
                <w:szCs w:val="20"/>
              </w:rPr>
              <w:t>Hierarchy drill-down</w:t>
            </w:r>
          </w:p>
        </w:tc>
        <w:tc>
          <w:tcPr>
            <w:tcW w:w="5948" w:type="dxa"/>
          </w:tcPr>
          <w:p w14:paraId="7FD956F6"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59235CD" w14:textId="77777777" w:rsidTr="009C0FAD">
        <w:tc>
          <w:tcPr>
            <w:tcW w:w="3119" w:type="dxa"/>
          </w:tcPr>
          <w:p w14:paraId="608D001A" w14:textId="77777777" w:rsidR="009C0FAD" w:rsidRPr="00DB580D" w:rsidRDefault="009C0FAD" w:rsidP="009C0FAD">
            <w:pPr>
              <w:spacing w:before="60" w:after="60"/>
              <w:rPr>
                <w:rFonts w:cs="Arial"/>
                <w:sz w:val="20"/>
                <w:szCs w:val="20"/>
              </w:rPr>
            </w:pPr>
            <w:r w:rsidRPr="00DB580D">
              <w:rPr>
                <w:rFonts w:cs="Arial"/>
                <w:sz w:val="20"/>
                <w:szCs w:val="20"/>
              </w:rPr>
              <w:t>Visual link to other page</w:t>
            </w:r>
          </w:p>
        </w:tc>
        <w:tc>
          <w:tcPr>
            <w:tcW w:w="5948" w:type="dxa"/>
          </w:tcPr>
          <w:p w14:paraId="1C49C834"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EE3F534" w14:textId="77777777" w:rsidTr="009C0FAD">
        <w:tc>
          <w:tcPr>
            <w:tcW w:w="3119" w:type="dxa"/>
          </w:tcPr>
          <w:p w14:paraId="6526DB2D" w14:textId="77777777" w:rsidR="009C0FAD" w:rsidRPr="00DB580D" w:rsidRDefault="009C0FAD" w:rsidP="009C0FAD">
            <w:pPr>
              <w:spacing w:before="60" w:after="60"/>
              <w:rPr>
                <w:rFonts w:cs="Arial"/>
                <w:sz w:val="20"/>
                <w:szCs w:val="20"/>
              </w:rPr>
            </w:pPr>
            <w:r>
              <w:rPr>
                <w:rFonts w:cs="Arial"/>
                <w:sz w:val="20"/>
                <w:szCs w:val="20"/>
              </w:rPr>
              <w:t>Tooltip</w:t>
            </w:r>
          </w:p>
        </w:tc>
        <w:tc>
          <w:tcPr>
            <w:tcW w:w="5948" w:type="dxa"/>
          </w:tcPr>
          <w:p w14:paraId="1EB34828" w14:textId="77777777" w:rsidR="009C0FAD" w:rsidRPr="00DB580D" w:rsidRDefault="009C0FAD" w:rsidP="009A11ED">
            <w:pPr>
              <w:keepLines w:val="0"/>
              <w:spacing w:before="60" w:after="60" w:line="240" w:lineRule="auto"/>
              <w:rPr>
                <w:rFonts w:cs="Arial"/>
                <w:sz w:val="20"/>
                <w:szCs w:val="20"/>
              </w:rPr>
            </w:pPr>
            <w:r>
              <w:rPr>
                <w:rFonts w:cs="Arial"/>
                <w:sz w:val="20"/>
                <w:szCs w:val="20"/>
              </w:rPr>
              <w:t xml:space="preserve">Power Bi default view: </w:t>
            </w:r>
            <w:r w:rsidR="009A11ED">
              <w:rPr>
                <w:rFonts w:cs="Arial"/>
                <w:sz w:val="20"/>
                <w:szCs w:val="20"/>
              </w:rPr>
              <w:t>category, detail, avg. attendance rate</w:t>
            </w:r>
          </w:p>
        </w:tc>
      </w:tr>
      <w:tr w:rsidR="009C0FAD" w:rsidRPr="009F006A" w14:paraId="27CDC73F" w14:textId="77777777" w:rsidTr="009C0FAD">
        <w:tc>
          <w:tcPr>
            <w:tcW w:w="3119" w:type="dxa"/>
          </w:tcPr>
          <w:p w14:paraId="6A42C173" w14:textId="77777777" w:rsidR="009C0FAD" w:rsidRPr="00DB580D" w:rsidRDefault="009C0FAD" w:rsidP="009C0FAD">
            <w:pPr>
              <w:spacing w:before="60" w:after="60"/>
              <w:rPr>
                <w:rFonts w:cs="Arial"/>
                <w:sz w:val="20"/>
                <w:szCs w:val="20"/>
              </w:rPr>
            </w:pPr>
            <w:r w:rsidRPr="00DB580D">
              <w:rPr>
                <w:rFonts w:cs="Arial"/>
                <w:sz w:val="20"/>
                <w:szCs w:val="20"/>
              </w:rPr>
              <w:t>Nice to have function</w:t>
            </w:r>
          </w:p>
        </w:tc>
        <w:tc>
          <w:tcPr>
            <w:tcW w:w="5948" w:type="dxa"/>
          </w:tcPr>
          <w:p w14:paraId="1E0458C2" w14:textId="77777777" w:rsidR="009C0FAD" w:rsidRPr="006A67BD" w:rsidRDefault="009C0FAD" w:rsidP="009C0FAD">
            <w:pPr>
              <w:keepLines w:val="0"/>
              <w:spacing w:before="60" w:after="60" w:line="240" w:lineRule="auto"/>
              <w:rPr>
                <w:rFonts w:cs="Arial"/>
                <w:sz w:val="20"/>
                <w:szCs w:val="20"/>
              </w:rPr>
            </w:pPr>
            <w:r>
              <w:rPr>
                <w:rFonts w:cs="Arial"/>
                <w:sz w:val="20"/>
                <w:szCs w:val="20"/>
              </w:rPr>
              <w:t>n/a</w:t>
            </w:r>
          </w:p>
        </w:tc>
      </w:tr>
    </w:tbl>
    <w:p w14:paraId="1C617B47" w14:textId="77777777" w:rsidR="009C0FAD" w:rsidRDefault="009C0FAD" w:rsidP="009C0FAD"/>
    <w:p w14:paraId="62C31FE4" w14:textId="77777777" w:rsidR="007C53BB" w:rsidRDefault="00996BD3" w:rsidP="00A23C70">
      <w:r>
        <w:rPr>
          <w:noProof/>
          <w:lang w:eastAsia="zh-TW"/>
        </w:rPr>
        <w:drawing>
          <wp:inline distT="0" distB="0" distL="0" distR="0" wp14:anchorId="62E497C2" wp14:editId="769EE4D6">
            <wp:extent cx="5357004" cy="193785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378" cy="1941244"/>
                    </a:xfrm>
                    <a:prstGeom prst="rect">
                      <a:avLst/>
                    </a:prstGeom>
                  </pic:spPr>
                </pic:pic>
              </a:graphicData>
            </a:graphic>
          </wp:inline>
        </w:drawing>
      </w:r>
    </w:p>
    <w:p w14:paraId="72AB6A82" w14:textId="77777777" w:rsidR="007C53BB" w:rsidRDefault="000514DE" w:rsidP="00A23C70">
      <w:r>
        <w:t xml:space="preserve">Business rule: </w:t>
      </w:r>
    </w:p>
    <w:p w14:paraId="3521E0A8" w14:textId="77777777" w:rsidR="000514DE" w:rsidRDefault="000514DE" w:rsidP="000514DE">
      <w:pPr>
        <w:pStyle w:val="ListParagraph"/>
        <w:numPr>
          <w:ilvl w:val="0"/>
          <w:numId w:val="23"/>
        </w:numPr>
      </w:pPr>
      <w:r>
        <w:t>It is expected that this graph acts as filter to all other graphs within the report. If a user selects a particular student attribute or combination of attributes, graphs adjust to show results for only those students.</w:t>
      </w:r>
    </w:p>
    <w:p w14:paraId="6FB4685E" w14:textId="77777777" w:rsidR="003019E2" w:rsidRDefault="003019E2" w:rsidP="003019E2">
      <w:pPr>
        <w:pStyle w:val="Heading2"/>
      </w:pPr>
      <w:bookmarkStart w:id="27" w:name="_Toc54675061"/>
      <w:r>
        <w:lastRenderedPageBreak/>
        <w:t>Days not in school by reason</w:t>
      </w:r>
      <w:bookmarkEnd w:id="2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019E2" w:rsidRPr="009F006A" w14:paraId="74DA79D3" w14:textId="77777777" w:rsidTr="003019E2">
        <w:tc>
          <w:tcPr>
            <w:tcW w:w="3119" w:type="dxa"/>
            <w:shd w:val="clear" w:color="auto" w:fill="DBE5F1"/>
          </w:tcPr>
          <w:p w14:paraId="7714C818" w14:textId="77777777" w:rsidR="003019E2" w:rsidRPr="00CB759B" w:rsidRDefault="003019E2" w:rsidP="003019E2">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34D3AED" w14:textId="77777777" w:rsidR="003019E2" w:rsidRPr="00CB759B" w:rsidRDefault="003019E2" w:rsidP="003019E2">
            <w:pPr>
              <w:pStyle w:val="ECR-Heading3"/>
              <w:numPr>
                <w:ilvl w:val="0"/>
                <w:numId w:val="0"/>
              </w:numPr>
              <w:spacing w:before="60" w:after="60"/>
              <w:rPr>
                <w:sz w:val="18"/>
                <w:szCs w:val="18"/>
              </w:rPr>
            </w:pPr>
            <w:r>
              <w:rPr>
                <w:sz w:val="18"/>
                <w:szCs w:val="18"/>
              </w:rPr>
              <w:t>Functionality</w:t>
            </w:r>
          </w:p>
        </w:tc>
      </w:tr>
      <w:tr w:rsidR="003019E2" w:rsidRPr="009F006A" w14:paraId="6A578FE3" w14:textId="77777777" w:rsidTr="003019E2">
        <w:tc>
          <w:tcPr>
            <w:tcW w:w="3119" w:type="dxa"/>
          </w:tcPr>
          <w:p w14:paraId="7C808ADC" w14:textId="77777777" w:rsidR="003019E2" w:rsidRPr="00225317" w:rsidRDefault="003019E2" w:rsidP="003019E2">
            <w:pPr>
              <w:spacing w:before="60" w:after="60"/>
              <w:rPr>
                <w:rFonts w:cs="Arial"/>
                <w:sz w:val="20"/>
                <w:szCs w:val="20"/>
              </w:rPr>
            </w:pPr>
            <w:r>
              <w:rPr>
                <w:rFonts w:cs="Arial"/>
                <w:sz w:val="20"/>
                <w:szCs w:val="20"/>
              </w:rPr>
              <w:t>Description</w:t>
            </w:r>
          </w:p>
        </w:tc>
        <w:tc>
          <w:tcPr>
            <w:tcW w:w="5948" w:type="dxa"/>
          </w:tcPr>
          <w:p w14:paraId="6A5C19D2" w14:textId="77777777" w:rsidR="003019E2" w:rsidRPr="00225317" w:rsidRDefault="003019E2" w:rsidP="00D96364">
            <w:pPr>
              <w:pStyle w:val="ListParagraph"/>
              <w:spacing w:before="60" w:after="60"/>
              <w:ind w:left="0"/>
              <w:rPr>
                <w:rFonts w:cs="Arial"/>
                <w:sz w:val="20"/>
                <w:szCs w:val="20"/>
              </w:rPr>
            </w:pPr>
            <w:r w:rsidRPr="00DB580D">
              <w:rPr>
                <w:sz w:val="20"/>
                <w:szCs w:val="20"/>
              </w:rPr>
              <w:t xml:space="preserve">This chart will show the </w:t>
            </w:r>
            <w:r>
              <w:rPr>
                <w:sz w:val="20"/>
                <w:szCs w:val="20"/>
              </w:rPr>
              <w:t>total number of absences recorded YTD by reason provided in OneSchool.</w:t>
            </w:r>
            <w:r w:rsidR="00D96364">
              <w:rPr>
                <w:sz w:val="20"/>
                <w:szCs w:val="20"/>
              </w:rPr>
              <w:t xml:space="preserve"> The graph is expected to be colour coded to show the distinction between penalty absences and non-penalty absences.</w:t>
            </w:r>
          </w:p>
        </w:tc>
      </w:tr>
      <w:tr w:rsidR="003019E2" w:rsidRPr="009F006A" w14:paraId="40D1758D" w14:textId="77777777" w:rsidTr="003019E2">
        <w:tc>
          <w:tcPr>
            <w:tcW w:w="3119" w:type="dxa"/>
          </w:tcPr>
          <w:p w14:paraId="3C37E84F" w14:textId="77777777" w:rsidR="003019E2" w:rsidRDefault="003019E2" w:rsidP="003019E2">
            <w:pPr>
              <w:spacing w:before="60" w:after="60"/>
              <w:rPr>
                <w:rFonts w:cs="Arial"/>
                <w:sz w:val="20"/>
                <w:szCs w:val="20"/>
              </w:rPr>
            </w:pPr>
            <w:r>
              <w:rPr>
                <w:rFonts w:cs="Arial"/>
                <w:sz w:val="20"/>
                <w:szCs w:val="20"/>
              </w:rPr>
              <w:t>Chart type</w:t>
            </w:r>
          </w:p>
        </w:tc>
        <w:tc>
          <w:tcPr>
            <w:tcW w:w="5948" w:type="dxa"/>
          </w:tcPr>
          <w:p w14:paraId="47D7E74E" w14:textId="77777777" w:rsidR="003019E2" w:rsidRDefault="00D96364" w:rsidP="003019E2">
            <w:pPr>
              <w:pStyle w:val="ListParagraph"/>
              <w:spacing w:before="60" w:after="60"/>
              <w:ind w:left="0"/>
              <w:rPr>
                <w:rFonts w:cs="Arial"/>
                <w:sz w:val="20"/>
                <w:szCs w:val="20"/>
              </w:rPr>
            </w:pPr>
            <w:r>
              <w:rPr>
                <w:rFonts w:cs="Arial"/>
                <w:sz w:val="20"/>
                <w:szCs w:val="20"/>
              </w:rPr>
              <w:t>Stacked bar chart</w:t>
            </w:r>
          </w:p>
        </w:tc>
      </w:tr>
      <w:tr w:rsidR="003019E2" w:rsidRPr="009F006A" w14:paraId="7E643E7D" w14:textId="77777777" w:rsidTr="003019E2">
        <w:tc>
          <w:tcPr>
            <w:tcW w:w="3119" w:type="dxa"/>
          </w:tcPr>
          <w:p w14:paraId="3E977060" w14:textId="77777777" w:rsidR="003019E2" w:rsidRPr="00225317" w:rsidRDefault="003019E2" w:rsidP="003019E2">
            <w:pPr>
              <w:spacing w:before="60" w:after="60"/>
              <w:rPr>
                <w:rFonts w:cs="Arial"/>
                <w:sz w:val="20"/>
                <w:szCs w:val="20"/>
              </w:rPr>
            </w:pPr>
            <w:r>
              <w:rPr>
                <w:rFonts w:cs="Arial"/>
                <w:sz w:val="20"/>
                <w:szCs w:val="20"/>
              </w:rPr>
              <w:t>Default view</w:t>
            </w:r>
          </w:p>
        </w:tc>
        <w:tc>
          <w:tcPr>
            <w:tcW w:w="5948" w:type="dxa"/>
          </w:tcPr>
          <w:p w14:paraId="52BED7A9" w14:textId="77777777" w:rsidR="003019E2" w:rsidRPr="00225317" w:rsidRDefault="003019E2" w:rsidP="003019E2">
            <w:pPr>
              <w:pStyle w:val="ListParagraph"/>
              <w:spacing w:before="60" w:after="60"/>
              <w:ind w:left="0"/>
              <w:rPr>
                <w:rFonts w:cs="Arial"/>
                <w:sz w:val="20"/>
                <w:szCs w:val="20"/>
              </w:rPr>
            </w:pPr>
            <w:r>
              <w:rPr>
                <w:rFonts w:cs="Arial"/>
                <w:sz w:val="20"/>
                <w:szCs w:val="20"/>
              </w:rPr>
              <w:t>Result for all Queensland State Schools</w:t>
            </w:r>
          </w:p>
        </w:tc>
      </w:tr>
      <w:tr w:rsidR="003019E2" w:rsidRPr="009F006A" w14:paraId="5344CA69" w14:textId="77777777" w:rsidTr="003019E2">
        <w:tc>
          <w:tcPr>
            <w:tcW w:w="3119" w:type="dxa"/>
          </w:tcPr>
          <w:p w14:paraId="66BE4847" w14:textId="77777777" w:rsidR="003019E2" w:rsidRPr="00225317" w:rsidRDefault="003019E2" w:rsidP="003019E2">
            <w:pPr>
              <w:spacing w:before="60" w:after="60"/>
              <w:rPr>
                <w:rFonts w:cs="Arial"/>
                <w:sz w:val="20"/>
                <w:szCs w:val="20"/>
              </w:rPr>
            </w:pPr>
            <w:r w:rsidRPr="00225317">
              <w:rPr>
                <w:rFonts w:cs="Arial"/>
                <w:sz w:val="20"/>
                <w:szCs w:val="20"/>
              </w:rPr>
              <w:t>Chart Title</w:t>
            </w:r>
          </w:p>
        </w:tc>
        <w:tc>
          <w:tcPr>
            <w:tcW w:w="5948" w:type="dxa"/>
          </w:tcPr>
          <w:p w14:paraId="2CE7CA33" w14:textId="77777777" w:rsidR="003019E2" w:rsidRPr="00225317" w:rsidRDefault="00D96364" w:rsidP="003019E2">
            <w:pPr>
              <w:pStyle w:val="ListParagraph"/>
              <w:spacing w:before="60" w:after="60"/>
              <w:ind w:left="0"/>
              <w:rPr>
                <w:rFonts w:cs="Arial"/>
                <w:sz w:val="20"/>
                <w:szCs w:val="20"/>
              </w:rPr>
            </w:pPr>
            <w:r>
              <w:rPr>
                <w:rFonts w:cs="Arial"/>
                <w:sz w:val="20"/>
                <w:szCs w:val="20"/>
              </w:rPr>
              <w:t>Days not in school by reason</w:t>
            </w:r>
          </w:p>
        </w:tc>
      </w:tr>
      <w:tr w:rsidR="003019E2" w:rsidRPr="009F006A" w14:paraId="54F14206" w14:textId="77777777" w:rsidTr="003019E2">
        <w:tc>
          <w:tcPr>
            <w:tcW w:w="3119" w:type="dxa"/>
          </w:tcPr>
          <w:p w14:paraId="11160DB7" w14:textId="77777777" w:rsidR="003019E2" w:rsidRPr="00225317" w:rsidRDefault="003019E2" w:rsidP="003019E2">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618EAB8" w14:textId="77777777" w:rsidR="003019E2" w:rsidRPr="006A6C04" w:rsidRDefault="00D96364" w:rsidP="00A119F0">
            <w:pPr>
              <w:autoSpaceDE w:val="0"/>
              <w:autoSpaceDN w:val="0"/>
              <w:spacing w:before="40" w:after="40" w:line="240" w:lineRule="auto"/>
              <w:rPr>
                <w:color w:val="FF0000"/>
                <w:szCs w:val="22"/>
              </w:rPr>
            </w:pPr>
            <w:r>
              <w:rPr>
                <w:rFonts w:cs="Arial"/>
                <w:sz w:val="20"/>
                <w:szCs w:val="20"/>
              </w:rPr>
              <w:t xml:space="preserve">Total number of days recorded as absences for the current calendar year-to-date for each absence reason code recorded in OneSchool. </w:t>
            </w:r>
            <w:r>
              <w:rPr>
                <w:sz w:val="20"/>
                <w:szCs w:val="20"/>
              </w:rPr>
              <w:t>(refer to SORD Overview spec 3.9.3)</w:t>
            </w:r>
            <w:r w:rsidR="009A11ED">
              <w:rPr>
                <w:sz w:val="20"/>
                <w:szCs w:val="20"/>
              </w:rPr>
              <w:t>. Yes = penalty absence codes, No = non-penalty absence codes.</w:t>
            </w:r>
            <w:r w:rsidR="00A119F0">
              <w:rPr>
                <w:sz w:val="20"/>
                <w:szCs w:val="20"/>
              </w:rPr>
              <w:t xml:space="preserve"> </w:t>
            </w:r>
          </w:p>
        </w:tc>
      </w:tr>
      <w:tr w:rsidR="009A11ED" w:rsidRPr="009F006A" w14:paraId="6A062CC7" w14:textId="77777777" w:rsidTr="003019E2">
        <w:tc>
          <w:tcPr>
            <w:tcW w:w="3119" w:type="dxa"/>
          </w:tcPr>
          <w:p w14:paraId="467ECE53" w14:textId="77777777" w:rsidR="009A11ED" w:rsidRPr="00225317" w:rsidRDefault="009A11ED" w:rsidP="009A11ED">
            <w:pPr>
              <w:spacing w:before="60" w:after="60"/>
              <w:rPr>
                <w:rFonts w:cs="Arial"/>
                <w:sz w:val="20"/>
                <w:szCs w:val="20"/>
              </w:rPr>
            </w:pPr>
            <w:r>
              <w:rPr>
                <w:rFonts w:cs="Arial"/>
                <w:sz w:val="20"/>
                <w:szCs w:val="20"/>
              </w:rPr>
              <w:t>X axis</w:t>
            </w:r>
          </w:p>
        </w:tc>
        <w:tc>
          <w:tcPr>
            <w:tcW w:w="5948" w:type="dxa"/>
          </w:tcPr>
          <w:p w14:paraId="09BE2072" w14:textId="77777777" w:rsidR="009A11ED" w:rsidRDefault="009A11ED" w:rsidP="009A11ED">
            <w:pPr>
              <w:pStyle w:val="ListParagraph"/>
              <w:spacing w:before="60" w:after="60"/>
              <w:ind w:left="0"/>
              <w:rPr>
                <w:rFonts w:cs="Arial"/>
                <w:sz w:val="20"/>
                <w:szCs w:val="20"/>
              </w:rPr>
            </w:pPr>
            <w:r>
              <w:rPr>
                <w:rFonts w:cs="Arial"/>
                <w:sz w:val="20"/>
                <w:szCs w:val="20"/>
              </w:rPr>
              <w:t>Value = total number of days (adjusting number format)</w:t>
            </w:r>
          </w:p>
          <w:p w14:paraId="5DEF642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3E2ACA6" w14:textId="77777777" w:rsidR="009A11ED" w:rsidRDefault="009A11ED" w:rsidP="009A11ED">
            <w:pPr>
              <w:pStyle w:val="ListParagraph"/>
              <w:spacing w:before="60" w:after="60"/>
              <w:ind w:left="0"/>
              <w:rPr>
                <w:rFonts w:cs="Arial"/>
                <w:sz w:val="20"/>
                <w:szCs w:val="20"/>
              </w:rPr>
            </w:pPr>
            <w:r>
              <w:rPr>
                <w:rFonts w:cs="Arial"/>
                <w:sz w:val="20"/>
                <w:szCs w:val="20"/>
              </w:rPr>
              <w:t xml:space="preserve">Functionality expected = n/a </w:t>
            </w:r>
          </w:p>
        </w:tc>
      </w:tr>
      <w:tr w:rsidR="009A11ED" w:rsidRPr="009F006A" w14:paraId="6D1975D3" w14:textId="77777777" w:rsidTr="003019E2">
        <w:tc>
          <w:tcPr>
            <w:tcW w:w="3119" w:type="dxa"/>
          </w:tcPr>
          <w:p w14:paraId="09F0AB48" w14:textId="77777777" w:rsidR="009A11ED" w:rsidRPr="00225317" w:rsidRDefault="009A11ED" w:rsidP="009A11ED">
            <w:pPr>
              <w:spacing w:before="60" w:after="60"/>
              <w:rPr>
                <w:rFonts w:cs="Arial"/>
                <w:sz w:val="20"/>
                <w:szCs w:val="20"/>
              </w:rPr>
            </w:pPr>
            <w:r>
              <w:rPr>
                <w:rFonts w:cs="Arial"/>
                <w:sz w:val="20"/>
                <w:szCs w:val="20"/>
              </w:rPr>
              <w:t>Y axis</w:t>
            </w:r>
          </w:p>
        </w:tc>
        <w:tc>
          <w:tcPr>
            <w:tcW w:w="5948" w:type="dxa"/>
          </w:tcPr>
          <w:p w14:paraId="70E7AC97" w14:textId="77777777" w:rsidR="009A11ED" w:rsidRDefault="009A11ED" w:rsidP="009A11ED">
            <w:pPr>
              <w:pStyle w:val="ListParagraph"/>
              <w:spacing w:before="60" w:after="60"/>
              <w:ind w:left="0"/>
              <w:rPr>
                <w:rFonts w:cs="Arial"/>
                <w:sz w:val="20"/>
                <w:szCs w:val="20"/>
              </w:rPr>
            </w:pPr>
            <w:r>
              <w:rPr>
                <w:rFonts w:cs="Arial"/>
                <w:sz w:val="20"/>
                <w:szCs w:val="20"/>
              </w:rPr>
              <w:t>Value = Reason description</w:t>
            </w:r>
          </w:p>
          <w:p w14:paraId="02D508F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1C63CDB" w14:textId="77777777" w:rsidR="009A11ED" w:rsidRDefault="009A11ED" w:rsidP="009A11ED">
            <w:pPr>
              <w:pStyle w:val="ListParagraph"/>
              <w:spacing w:before="60" w:after="60"/>
              <w:ind w:left="0"/>
              <w:rPr>
                <w:rFonts w:cs="Arial"/>
                <w:sz w:val="20"/>
                <w:szCs w:val="20"/>
              </w:rPr>
            </w:pPr>
            <w:r>
              <w:rPr>
                <w:rFonts w:cs="Arial"/>
                <w:sz w:val="20"/>
                <w:szCs w:val="20"/>
              </w:rPr>
              <w:t>Functionality = users is expected to be able to drill up to totals by penalty/non-penalty</w:t>
            </w:r>
          </w:p>
        </w:tc>
      </w:tr>
      <w:tr w:rsidR="009A11ED" w:rsidRPr="009F006A" w14:paraId="21712FAF" w14:textId="77777777" w:rsidTr="003019E2">
        <w:tc>
          <w:tcPr>
            <w:tcW w:w="3119" w:type="dxa"/>
          </w:tcPr>
          <w:p w14:paraId="04CA0F73" w14:textId="77777777" w:rsidR="009A11ED" w:rsidRPr="00225317" w:rsidRDefault="009A11ED" w:rsidP="009A11ED">
            <w:pPr>
              <w:spacing w:before="60" w:after="60"/>
              <w:rPr>
                <w:rFonts w:cs="Arial"/>
                <w:sz w:val="20"/>
                <w:szCs w:val="20"/>
              </w:rPr>
            </w:pPr>
            <w:r>
              <w:rPr>
                <w:rFonts w:cs="Arial"/>
                <w:sz w:val="20"/>
                <w:szCs w:val="20"/>
              </w:rPr>
              <w:t>Legend</w:t>
            </w:r>
          </w:p>
        </w:tc>
        <w:tc>
          <w:tcPr>
            <w:tcW w:w="5948" w:type="dxa"/>
          </w:tcPr>
          <w:p w14:paraId="56BF628D" w14:textId="77777777" w:rsidR="009A11ED" w:rsidRDefault="009A11ED" w:rsidP="009A11ED">
            <w:pPr>
              <w:pStyle w:val="ListParagraph"/>
              <w:spacing w:before="60" w:after="60"/>
              <w:ind w:left="0"/>
              <w:rPr>
                <w:rFonts w:cs="Arial"/>
                <w:sz w:val="20"/>
                <w:szCs w:val="20"/>
              </w:rPr>
            </w:pPr>
            <w:r>
              <w:rPr>
                <w:rFonts w:cs="Arial"/>
                <w:sz w:val="20"/>
                <w:szCs w:val="20"/>
              </w:rPr>
              <w:t>Display = on</w:t>
            </w:r>
          </w:p>
          <w:p w14:paraId="0734A8C6" w14:textId="77777777" w:rsidR="009A11ED" w:rsidRDefault="009A11ED" w:rsidP="009A11ED">
            <w:pPr>
              <w:pStyle w:val="ListParagraph"/>
              <w:spacing w:before="60" w:after="60"/>
              <w:ind w:left="0"/>
              <w:rPr>
                <w:rFonts w:cs="Arial"/>
                <w:sz w:val="20"/>
                <w:szCs w:val="20"/>
              </w:rPr>
            </w:pPr>
            <w:r>
              <w:rPr>
                <w:rFonts w:cs="Arial"/>
                <w:sz w:val="20"/>
                <w:szCs w:val="20"/>
              </w:rPr>
              <w:t>Title =Counted as absence?</w:t>
            </w:r>
          </w:p>
          <w:p w14:paraId="0A3B567A" w14:textId="77777777" w:rsidR="009A11ED" w:rsidRDefault="009A11ED" w:rsidP="009A11ED">
            <w:pPr>
              <w:pStyle w:val="ListParagraph"/>
              <w:spacing w:before="60" w:after="60"/>
              <w:ind w:left="0"/>
              <w:rPr>
                <w:rFonts w:cs="Arial"/>
                <w:sz w:val="20"/>
                <w:szCs w:val="20"/>
              </w:rPr>
            </w:pPr>
            <w:r>
              <w:rPr>
                <w:rFonts w:cs="Arial"/>
                <w:sz w:val="20"/>
                <w:szCs w:val="20"/>
              </w:rPr>
              <w:t>Formatting = bottom centre</w:t>
            </w:r>
          </w:p>
        </w:tc>
      </w:tr>
      <w:tr w:rsidR="009A11ED" w:rsidRPr="009F006A" w14:paraId="68707135" w14:textId="77777777" w:rsidTr="003019E2">
        <w:tc>
          <w:tcPr>
            <w:tcW w:w="3119" w:type="dxa"/>
          </w:tcPr>
          <w:p w14:paraId="0E3F0A3E" w14:textId="77777777" w:rsidR="009A11ED" w:rsidRPr="00DB580D" w:rsidRDefault="009A11ED" w:rsidP="009A11ED">
            <w:pPr>
              <w:spacing w:before="60" w:after="60"/>
              <w:rPr>
                <w:rFonts w:cs="Arial"/>
                <w:sz w:val="20"/>
                <w:szCs w:val="20"/>
              </w:rPr>
            </w:pPr>
            <w:r w:rsidRPr="00DB580D">
              <w:rPr>
                <w:rFonts w:cs="Arial"/>
                <w:sz w:val="20"/>
                <w:szCs w:val="20"/>
              </w:rPr>
              <w:t>Visualisation specific data filters</w:t>
            </w:r>
          </w:p>
        </w:tc>
        <w:tc>
          <w:tcPr>
            <w:tcW w:w="5948" w:type="dxa"/>
          </w:tcPr>
          <w:p w14:paraId="2378B2CF" w14:textId="77777777" w:rsidR="009A11ED" w:rsidRPr="00DB580D" w:rsidRDefault="009A11ED" w:rsidP="009A11ED">
            <w:pPr>
              <w:keepLines w:val="0"/>
              <w:spacing w:before="60" w:after="60" w:line="240" w:lineRule="auto"/>
              <w:rPr>
                <w:rFonts w:cs="Arial"/>
                <w:sz w:val="20"/>
                <w:szCs w:val="20"/>
              </w:rPr>
            </w:pPr>
            <w:r>
              <w:rPr>
                <w:rFonts w:cs="Arial"/>
                <w:sz w:val="20"/>
                <w:szCs w:val="20"/>
              </w:rPr>
              <w:t>Current calendar year-to-date calculation</w:t>
            </w:r>
          </w:p>
        </w:tc>
      </w:tr>
      <w:tr w:rsidR="009A11ED" w:rsidRPr="009F006A" w14:paraId="1DE21851" w14:textId="77777777" w:rsidTr="003019E2">
        <w:tc>
          <w:tcPr>
            <w:tcW w:w="3119" w:type="dxa"/>
          </w:tcPr>
          <w:p w14:paraId="3CB3FF6E" w14:textId="77777777" w:rsidR="009A11ED" w:rsidRPr="00DB580D" w:rsidRDefault="009A11ED" w:rsidP="009A11ED">
            <w:pPr>
              <w:spacing w:before="60" w:after="60"/>
              <w:rPr>
                <w:rFonts w:cs="Arial"/>
                <w:sz w:val="20"/>
                <w:szCs w:val="20"/>
              </w:rPr>
            </w:pPr>
            <w:r w:rsidRPr="00DB580D">
              <w:rPr>
                <w:rFonts w:cs="Arial"/>
                <w:sz w:val="20"/>
                <w:szCs w:val="20"/>
              </w:rPr>
              <w:t>Hierarchy drill-down</w:t>
            </w:r>
          </w:p>
        </w:tc>
        <w:tc>
          <w:tcPr>
            <w:tcW w:w="5948" w:type="dxa"/>
          </w:tcPr>
          <w:p w14:paraId="605AFE7E"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1493D91C" w14:textId="77777777" w:rsidTr="003019E2">
        <w:tc>
          <w:tcPr>
            <w:tcW w:w="3119" w:type="dxa"/>
          </w:tcPr>
          <w:p w14:paraId="05CBAE86" w14:textId="77777777" w:rsidR="009A11ED" w:rsidRPr="00DB580D" w:rsidRDefault="009A11ED" w:rsidP="009A11ED">
            <w:pPr>
              <w:spacing w:before="60" w:after="60"/>
              <w:rPr>
                <w:rFonts w:cs="Arial"/>
                <w:sz w:val="20"/>
                <w:szCs w:val="20"/>
              </w:rPr>
            </w:pPr>
            <w:r w:rsidRPr="00DB580D">
              <w:rPr>
                <w:rFonts w:cs="Arial"/>
                <w:sz w:val="20"/>
                <w:szCs w:val="20"/>
              </w:rPr>
              <w:t>Visual link to other page</w:t>
            </w:r>
          </w:p>
        </w:tc>
        <w:tc>
          <w:tcPr>
            <w:tcW w:w="5948" w:type="dxa"/>
          </w:tcPr>
          <w:p w14:paraId="71F30F03"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469B9945" w14:textId="77777777" w:rsidTr="003019E2">
        <w:tc>
          <w:tcPr>
            <w:tcW w:w="3119" w:type="dxa"/>
          </w:tcPr>
          <w:p w14:paraId="06FCB3C2" w14:textId="77777777" w:rsidR="009A11ED" w:rsidRPr="00DB580D" w:rsidRDefault="009A11ED" w:rsidP="009A11ED">
            <w:pPr>
              <w:spacing w:before="60" w:after="60"/>
              <w:rPr>
                <w:rFonts w:cs="Arial"/>
                <w:sz w:val="20"/>
                <w:szCs w:val="20"/>
              </w:rPr>
            </w:pPr>
            <w:r>
              <w:rPr>
                <w:rFonts w:cs="Arial"/>
                <w:sz w:val="20"/>
                <w:szCs w:val="20"/>
              </w:rPr>
              <w:t>Tooltip</w:t>
            </w:r>
          </w:p>
        </w:tc>
        <w:tc>
          <w:tcPr>
            <w:tcW w:w="5948" w:type="dxa"/>
          </w:tcPr>
          <w:p w14:paraId="2788CFE0" w14:textId="77777777" w:rsidR="009A11ED" w:rsidRPr="00DB580D" w:rsidRDefault="009A11ED" w:rsidP="009A11ED">
            <w:pPr>
              <w:keepLines w:val="0"/>
              <w:spacing w:before="60" w:after="60" w:line="240" w:lineRule="auto"/>
              <w:rPr>
                <w:rFonts w:cs="Arial"/>
                <w:sz w:val="20"/>
                <w:szCs w:val="20"/>
              </w:rPr>
            </w:pPr>
            <w:r>
              <w:rPr>
                <w:rFonts w:cs="Arial"/>
                <w:sz w:val="20"/>
                <w:szCs w:val="20"/>
              </w:rPr>
              <w:t>Power Bi default view: reason description, total days absence, penalty type</w:t>
            </w:r>
          </w:p>
        </w:tc>
      </w:tr>
      <w:tr w:rsidR="009A11ED" w:rsidRPr="009F006A" w14:paraId="6C7A9D4A" w14:textId="77777777" w:rsidTr="003019E2">
        <w:tc>
          <w:tcPr>
            <w:tcW w:w="3119" w:type="dxa"/>
          </w:tcPr>
          <w:p w14:paraId="5A53BE30" w14:textId="77777777" w:rsidR="009A11ED" w:rsidRPr="00DB580D" w:rsidRDefault="009A11ED" w:rsidP="009A11ED">
            <w:pPr>
              <w:spacing w:before="60" w:after="60"/>
              <w:rPr>
                <w:rFonts w:cs="Arial"/>
                <w:sz w:val="20"/>
                <w:szCs w:val="20"/>
              </w:rPr>
            </w:pPr>
            <w:r w:rsidRPr="00DB580D">
              <w:rPr>
                <w:rFonts w:cs="Arial"/>
                <w:sz w:val="20"/>
                <w:szCs w:val="20"/>
              </w:rPr>
              <w:t>Nice to have function</w:t>
            </w:r>
          </w:p>
        </w:tc>
        <w:tc>
          <w:tcPr>
            <w:tcW w:w="5948" w:type="dxa"/>
          </w:tcPr>
          <w:p w14:paraId="59B41446" w14:textId="77777777" w:rsidR="009A11ED" w:rsidRPr="006A67BD" w:rsidRDefault="009A11ED" w:rsidP="009A11ED">
            <w:pPr>
              <w:keepLines w:val="0"/>
              <w:spacing w:before="60" w:after="60" w:line="240" w:lineRule="auto"/>
              <w:rPr>
                <w:rFonts w:cs="Arial"/>
                <w:sz w:val="20"/>
                <w:szCs w:val="20"/>
              </w:rPr>
            </w:pPr>
            <w:r>
              <w:rPr>
                <w:rFonts w:cs="Arial"/>
                <w:sz w:val="20"/>
                <w:szCs w:val="20"/>
              </w:rPr>
              <w:t>n/a</w:t>
            </w:r>
          </w:p>
        </w:tc>
      </w:tr>
    </w:tbl>
    <w:p w14:paraId="36F1143F" w14:textId="77777777" w:rsidR="003019E2" w:rsidRDefault="003019E2" w:rsidP="003019E2"/>
    <w:p w14:paraId="59A2922C" w14:textId="77777777" w:rsidR="007C53BB" w:rsidRDefault="009A11ED" w:rsidP="00A23C70">
      <w:r>
        <w:rPr>
          <w:noProof/>
          <w:lang w:eastAsia="zh-TW"/>
        </w:rPr>
        <w:drawing>
          <wp:anchor distT="0" distB="0" distL="114300" distR="114300" simplePos="0" relativeHeight="251672576" behindDoc="0" locked="0" layoutInCell="1" allowOverlap="1" wp14:anchorId="48BDCD25" wp14:editId="3473D165">
            <wp:simplePos x="0" y="0"/>
            <wp:positionH relativeFrom="column">
              <wp:posOffset>-2359</wp:posOffset>
            </wp:positionH>
            <wp:positionV relativeFrom="paragraph">
              <wp:posOffset>272</wp:posOffset>
            </wp:positionV>
            <wp:extent cx="859043" cy="175804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9043" cy="1758043"/>
                    </a:xfrm>
                    <a:prstGeom prst="rect">
                      <a:avLst/>
                    </a:prstGeom>
                  </pic:spPr>
                </pic:pic>
              </a:graphicData>
            </a:graphic>
            <wp14:sizeRelH relativeFrom="page">
              <wp14:pctWidth>0</wp14:pctWidth>
            </wp14:sizeRelH>
            <wp14:sizeRelV relativeFrom="page">
              <wp14:pctHeight>0</wp14:pctHeight>
            </wp14:sizeRelV>
          </wp:anchor>
        </w:drawing>
      </w:r>
    </w:p>
    <w:p w14:paraId="4CCE814B" w14:textId="77777777" w:rsidR="00660C09" w:rsidRDefault="00660C09" w:rsidP="003019E2"/>
    <w:p w14:paraId="2942F5E3" w14:textId="77777777" w:rsidR="00660C09" w:rsidRDefault="00660C09" w:rsidP="003019E2"/>
    <w:p w14:paraId="08DFBE90" w14:textId="77777777" w:rsidR="00660C09" w:rsidRDefault="00660C09" w:rsidP="003019E2"/>
    <w:p w14:paraId="0A9E5D87" w14:textId="77777777" w:rsidR="00660C09" w:rsidRDefault="00660C09" w:rsidP="003019E2"/>
    <w:p w14:paraId="7876B4E5" w14:textId="77777777" w:rsidR="00660C09" w:rsidRDefault="00660C09" w:rsidP="003019E2"/>
    <w:p w14:paraId="7D069F83" w14:textId="77777777" w:rsidR="00660C09" w:rsidRDefault="00660C09" w:rsidP="003019E2"/>
    <w:p w14:paraId="02225B35" w14:textId="77777777" w:rsidR="00660C09" w:rsidRDefault="00660C09" w:rsidP="003019E2"/>
    <w:p w14:paraId="7B11A20B" w14:textId="77777777" w:rsidR="00D12D79" w:rsidRDefault="00D12D79" w:rsidP="00D12D79">
      <w:pPr>
        <w:pStyle w:val="Heading2"/>
      </w:pPr>
      <w:bookmarkStart w:id="28" w:name="_Toc54675062"/>
      <w:r>
        <w:lastRenderedPageBreak/>
        <w:t>Region</w:t>
      </w:r>
      <w:bookmarkEnd w:id="2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12D79" w:rsidRPr="009F006A" w14:paraId="722C3EA4" w14:textId="77777777" w:rsidTr="00D12D79">
        <w:tc>
          <w:tcPr>
            <w:tcW w:w="3119" w:type="dxa"/>
            <w:shd w:val="clear" w:color="auto" w:fill="DBE5F1"/>
          </w:tcPr>
          <w:p w14:paraId="6E827D20" w14:textId="77777777" w:rsidR="00D12D79" w:rsidRPr="00CB759B" w:rsidRDefault="00D12D79" w:rsidP="00D12D7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F073295" w14:textId="77777777" w:rsidR="00D12D79" w:rsidRPr="00CB759B" w:rsidRDefault="00D12D79" w:rsidP="00D12D79">
            <w:pPr>
              <w:pStyle w:val="ECR-Heading3"/>
              <w:numPr>
                <w:ilvl w:val="0"/>
                <w:numId w:val="0"/>
              </w:numPr>
              <w:spacing w:before="60" w:after="60"/>
              <w:rPr>
                <w:sz w:val="18"/>
                <w:szCs w:val="18"/>
              </w:rPr>
            </w:pPr>
            <w:r>
              <w:rPr>
                <w:sz w:val="18"/>
                <w:szCs w:val="18"/>
              </w:rPr>
              <w:t>Functionality</w:t>
            </w:r>
          </w:p>
        </w:tc>
      </w:tr>
      <w:tr w:rsidR="00D12D79" w:rsidRPr="009F006A" w14:paraId="7C6ACEE8" w14:textId="77777777" w:rsidTr="00D12D79">
        <w:tc>
          <w:tcPr>
            <w:tcW w:w="3119" w:type="dxa"/>
          </w:tcPr>
          <w:p w14:paraId="266C027B" w14:textId="77777777" w:rsidR="00D12D79" w:rsidRPr="00225317" w:rsidRDefault="00D12D79" w:rsidP="00D12D79">
            <w:pPr>
              <w:spacing w:before="60" w:after="60"/>
              <w:rPr>
                <w:rFonts w:cs="Arial"/>
                <w:sz w:val="20"/>
                <w:szCs w:val="20"/>
              </w:rPr>
            </w:pPr>
            <w:r>
              <w:rPr>
                <w:rFonts w:cs="Arial"/>
                <w:sz w:val="20"/>
                <w:szCs w:val="20"/>
              </w:rPr>
              <w:t>Description</w:t>
            </w:r>
          </w:p>
        </w:tc>
        <w:tc>
          <w:tcPr>
            <w:tcW w:w="5948" w:type="dxa"/>
          </w:tcPr>
          <w:p w14:paraId="18A7E78D" w14:textId="77777777" w:rsidR="00D12D79" w:rsidRPr="00225317" w:rsidRDefault="00D12D79" w:rsidP="00D12D79">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regions of queensland, enabling users to filer by the selected region/s. </w:t>
            </w:r>
          </w:p>
        </w:tc>
      </w:tr>
      <w:tr w:rsidR="00D12D79" w:rsidRPr="009F006A" w14:paraId="2C164B21" w14:textId="77777777" w:rsidTr="00D12D79">
        <w:tc>
          <w:tcPr>
            <w:tcW w:w="3119" w:type="dxa"/>
          </w:tcPr>
          <w:p w14:paraId="28908D73" w14:textId="77777777" w:rsidR="00D12D79" w:rsidRDefault="00D12D79" w:rsidP="00D12D79">
            <w:pPr>
              <w:spacing w:before="60" w:after="60"/>
              <w:rPr>
                <w:rFonts w:cs="Arial"/>
                <w:sz w:val="20"/>
                <w:szCs w:val="20"/>
              </w:rPr>
            </w:pPr>
            <w:r>
              <w:rPr>
                <w:rFonts w:cs="Arial"/>
                <w:sz w:val="20"/>
                <w:szCs w:val="20"/>
              </w:rPr>
              <w:t>Chart type</w:t>
            </w:r>
          </w:p>
        </w:tc>
        <w:tc>
          <w:tcPr>
            <w:tcW w:w="5948" w:type="dxa"/>
          </w:tcPr>
          <w:p w14:paraId="4C8F2F4C" w14:textId="77777777" w:rsidR="00D12D79" w:rsidRDefault="00D12D79" w:rsidP="00D12D79">
            <w:pPr>
              <w:pStyle w:val="ListParagraph"/>
              <w:spacing w:before="60" w:after="60"/>
              <w:ind w:left="0"/>
              <w:rPr>
                <w:rFonts w:cs="Arial"/>
                <w:sz w:val="20"/>
                <w:szCs w:val="20"/>
              </w:rPr>
            </w:pPr>
            <w:r>
              <w:rPr>
                <w:rFonts w:cs="Arial"/>
                <w:sz w:val="20"/>
                <w:szCs w:val="20"/>
              </w:rPr>
              <w:t>Synoptic Panel by OKVIZ</w:t>
            </w:r>
          </w:p>
        </w:tc>
      </w:tr>
      <w:tr w:rsidR="00D12D79" w:rsidRPr="009F006A" w14:paraId="6A156799" w14:textId="77777777" w:rsidTr="00D12D79">
        <w:tc>
          <w:tcPr>
            <w:tcW w:w="3119" w:type="dxa"/>
          </w:tcPr>
          <w:p w14:paraId="6E4D06A1" w14:textId="77777777" w:rsidR="00D12D79" w:rsidRPr="00225317" w:rsidRDefault="00D12D79" w:rsidP="00D12D79">
            <w:pPr>
              <w:spacing w:before="60" w:after="60"/>
              <w:rPr>
                <w:rFonts w:cs="Arial"/>
                <w:sz w:val="20"/>
                <w:szCs w:val="20"/>
              </w:rPr>
            </w:pPr>
            <w:r>
              <w:rPr>
                <w:rFonts w:cs="Arial"/>
                <w:sz w:val="20"/>
                <w:szCs w:val="20"/>
              </w:rPr>
              <w:t>Default view</w:t>
            </w:r>
          </w:p>
        </w:tc>
        <w:tc>
          <w:tcPr>
            <w:tcW w:w="5948" w:type="dxa"/>
          </w:tcPr>
          <w:p w14:paraId="1C043FEF" w14:textId="77777777" w:rsidR="00D12D79" w:rsidRPr="00225317" w:rsidRDefault="00D12D79" w:rsidP="00D12D79">
            <w:pPr>
              <w:pStyle w:val="ListParagraph"/>
              <w:spacing w:before="60" w:after="60"/>
              <w:ind w:left="0"/>
              <w:rPr>
                <w:rFonts w:cs="Arial"/>
                <w:sz w:val="20"/>
                <w:szCs w:val="20"/>
              </w:rPr>
            </w:pPr>
            <w:r>
              <w:rPr>
                <w:rFonts w:cs="Arial"/>
                <w:sz w:val="20"/>
                <w:szCs w:val="20"/>
              </w:rPr>
              <w:t>Result for all Queensland State Schools (no particular region selected)</w:t>
            </w:r>
          </w:p>
        </w:tc>
      </w:tr>
      <w:tr w:rsidR="00D12D79" w:rsidRPr="009F006A" w14:paraId="6EF4A8EA" w14:textId="77777777" w:rsidTr="00D12D79">
        <w:tc>
          <w:tcPr>
            <w:tcW w:w="3119" w:type="dxa"/>
          </w:tcPr>
          <w:p w14:paraId="52344620" w14:textId="77777777" w:rsidR="00D12D79" w:rsidRPr="00225317" w:rsidRDefault="00D12D79" w:rsidP="00D12D79">
            <w:pPr>
              <w:spacing w:before="60" w:after="60"/>
              <w:rPr>
                <w:rFonts w:cs="Arial"/>
                <w:sz w:val="20"/>
                <w:szCs w:val="20"/>
              </w:rPr>
            </w:pPr>
            <w:r w:rsidRPr="00225317">
              <w:rPr>
                <w:rFonts w:cs="Arial"/>
                <w:sz w:val="20"/>
                <w:szCs w:val="20"/>
              </w:rPr>
              <w:t>Chart Title</w:t>
            </w:r>
          </w:p>
        </w:tc>
        <w:tc>
          <w:tcPr>
            <w:tcW w:w="5948" w:type="dxa"/>
          </w:tcPr>
          <w:p w14:paraId="3A7328E5" w14:textId="77777777" w:rsidR="00D12D79" w:rsidRPr="00D12D79" w:rsidRDefault="00D12D79" w:rsidP="00D12D79">
            <w:pPr>
              <w:pStyle w:val="ListParagraph"/>
              <w:spacing w:before="60" w:after="60"/>
              <w:ind w:left="0"/>
              <w:rPr>
                <w:rFonts w:cs="Arial"/>
                <w:i/>
                <w:sz w:val="20"/>
                <w:szCs w:val="20"/>
              </w:rPr>
            </w:pPr>
            <w:r w:rsidRPr="00D12D79">
              <w:rPr>
                <w:rFonts w:cs="Arial"/>
                <w:i/>
                <w:sz w:val="20"/>
                <w:szCs w:val="20"/>
              </w:rPr>
              <w:t>No title</w:t>
            </w:r>
          </w:p>
        </w:tc>
      </w:tr>
      <w:tr w:rsidR="00D12D79" w:rsidRPr="009F006A" w14:paraId="3E97874E" w14:textId="77777777" w:rsidTr="00D12D79">
        <w:tc>
          <w:tcPr>
            <w:tcW w:w="3119" w:type="dxa"/>
          </w:tcPr>
          <w:p w14:paraId="3B00FD0A" w14:textId="77777777" w:rsidR="00D12D79" w:rsidRPr="00225317" w:rsidRDefault="00D12D79" w:rsidP="00D12D7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FF82EFE" w14:textId="77777777" w:rsidR="00D12D79" w:rsidRDefault="00D12D79" w:rsidP="00D12D79">
            <w:pPr>
              <w:pStyle w:val="ListParagraph"/>
              <w:spacing w:before="60" w:after="60"/>
              <w:ind w:left="0"/>
              <w:rPr>
                <w:rFonts w:cs="Arial"/>
                <w:sz w:val="20"/>
                <w:szCs w:val="20"/>
              </w:rPr>
            </w:pPr>
            <w:r>
              <w:rPr>
                <w:rFonts w:cs="Arial"/>
                <w:sz w:val="20"/>
                <w:szCs w:val="20"/>
              </w:rPr>
              <w:t>Attendance rate for each region of Queensland.</w:t>
            </w:r>
          </w:p>
          <w:p w14:paraId="5F2F8F41" w14:textId="77777777" w:rsidR="00D12D79" w:rsidRPr="006A6C04" w:rsidRDefault="00D12D79" w:rsidP="00D12D79">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D12D79" w:rsidRPr="009F006A" w14:paraId="76646759" w14:textId="77777777" w:rsidTr="00D12D79">
        <w:tc>
          <w:tcPr>
            <w:tcW w:w="3119" w:type="dxa"/>
          </w:tcPr>
          <w:p w14:paraId="562E9B3E" w14:textId="77777777" w:rsidR="00D12D79" w:rsidRPr="00225317" w:rsidRDefault="00D12D79" w:rsidP="00D12D79">
            <w:pPr>
              <w:spacing w:before="60" w:after="60"/>
              <w:rPr>
                <w:rFonts w:cs="Arial"/>
                <w:sz w:val="20"/>
                <w:szCs w:val="20"/>
              </w:rPr>
            </w:pPr>
            <w:r>
              <w:rPr>
                <w:rFonts w:cs="Arial"/>
                <w:sz w:val="20"/>
                <w:szCs w:val="20"/>
              </w:rPr>
              <w:t>Trend</w:t>
            </w:r>
          </w:p>
        </w:tc>
        <w:tc>
          <w:tcPr>
            <w:tcW w:w="5948" w:type="dxa"/>
          </w:tcPr>
          <w:p w14:paraId="5506868B" w14:textId="77777777" w:rsidR="00D12D79" w:rsidRDefault="00D12D79" w:rsidP="00D12D79">
            <w:pPr>
              <w:pStyle w:val="ListParagraph"/>
              <w:spacing w:before="60" w:after="60"/>
              <w:ind w:left="0"/>
              <w:rPr>
                <w:rFonts w:cs="Arial"/>
                <w:sz w:val="20"/>
                <w:szCs w:val="20"/>
              </w:rPr>
            </w:pPr>
            <w:r>
              <w:rPr>
                <w:rFonts w:cs="Arial"/>
                <w:sz w:val="20"/>
                <w:szCs w:val="20"/>
              </w:rPr>
              <w:t xml:space="preserve">n/a </w:t>
            </w:r>
          </w:p>
        </w:tc>
      </w:tr>
      <w:tr w:rsidR="00D12D79" w:rsidRPr="009F006A" w14:paraId="15FD26F6" w14:textId="77777777" w:rsidTr="00D12D79">
        <w:tc>
          <w:tcPr>
            <w:tcW w:w="3119" w:type="dxa"/>
          </w:tcPr>
          <w:p w14:paraId="04DDADE8" w14:textId="77777777" w:rsidR="00D12D79" w:rsidRPr="00225317" w:rsidRDefault="00D12D79" w:rsidP="00D12D79">
            <w:pPr>
              <w:spacing w:before="60" w:after="60"/>
              <w:rPr>
                <w:rFonts w:cs="Arial"/>
                <w:sz w:val="20"/>
                <w:szCs w:val="20"/>
              </w:rPr>
            </w:pPr>
            <w:r>
              <w:rPr>
                <w:rFonts w:cs="Arial"/>
                <w:sz w:val="20"/>
                <w:szCs w:val="20"/>
              </w:rPr>
              <w:t>Goals</w:t>
            </w:r>
          </w:p>
        </w:tc>
        <w:tc>
          <w:tcPr>
            <w:tcW w:w="5948" w:type="dxa"/>
          </w:tcPr>
          <w:p w14:paraId="47655866" w14:textId="77777777" w:rsidR="00D12D79" w:rsidRDefault="00D12D79" w:rsidP="00D12D79">
            <w:pPr>
              <w:pStyle w:val="ListParagraph"/>
              <w:spacing w:before="60" w:after="60"/>
              <w:ind w:left="0"/>
              <w:rPr>
                <w:rFonts w:cs="Arial"/>
                <w:sz w:val="20"/>
                <w:szCs w:val="20"/>
              </w:rPr>
            </w:pPr>
            <w:r>
              <w:rPr>
                <w:rFonts w:cs="Arial"/>
                <w:sz w:val="20"/>
                <w:szCs w:val="20"/>
              </w:rPr>
              <w:t>n/a</w:t>
            </w:r>
          </w:p>
        </w:tc>
      </w:tr>
      <w:tr w:rsidR="00D12D79" w:rsidRPr="009F006A" w14:paraId="7ADF1AB7" w14:textId="77777777" w:rsidTr="00D12D79">
        <w:tc>
          <w:tcPr>
            <w:tcW w:w="3119" w:type="dxa"/>
          </w:tcPr>
          <w:p w14:paraId="2BCC600B" w14:textId="77777777" w:rsidR="00D12D79" w:rsidRPr="00DB580D" w:rsidRDefault="00D12D79" w:rsidP="00D12D79">
            <w:pPr>
              <w:spacing w:before="60" w:after="60"/>
              <w:rPr>
                <w:rFonts w:cs="Arial"/>
                <w:sz w:val="20"/>
                <w:szCs w:val="20"/>
              </w:rPr>
            </w:pPr>
            <w:r w:rsidRPr="00DB580D">
              <w:rPr>
                <w:rFonts w:cs="Arial"/>
                <w:sz w:val="20"/>
                <w:szCs w:val="20"/>
              </w:rPr>
              <w:t>Visualisation specific data filters</w:t>
            </w:r>
          </w:p>
        </w:tc>
        <w:tc>
          <w:tcPr>
            <w:tcW w:w="5948" w:type="dxa"/>
          </w:tcPr>
          <w:p w14:paraId="5A8D5412" w14:textId="77777777" w:rsidR="00D12D79" w:rsidRPr="00DB580D" w:rsidRDefault="00D12D79" w:rsidP="00D12D79">
            <w:pPr>
              <w:keepLines w:val="0"/>
              <w:spacing w:before="60" w:after="60" w:line="240" w:lineRule="auto"/>
              <w:rPr>
                <w:rFonts w:cs="Arial"/>
                <w:sz w:val="20"/>
                <w:szCs w:val="20"/>
              </w:rPr>
            </w:pPr>
            <w:r>
              <w:rPr>
                <w:rFonts w:cs="Arial"/>
                <w:sz w:val="20"/>
                <w:szCs w:val="20"/>
              </w:rPr>
              <w:t>Current calendar year-to-date calculation</w:t>
            </w:r>
          </w:p>
        </w:tc>
      </w:tr>
      <w:tr w:rsidR="00D12D79" w:rsidRPr="009F006A" w14:paraId="546A917A" w14:textId="77777777" w:rsidTr="00D12D79">
        <w:tc>
          <w:tcPr>
            <w:tcW w:w="3119" w:type="dxa"/>
          </w:tcPr>
          <w:p w14:paraId="5C10D910" w14:textId="77777777" w:rsidR="00D12D79" w:rsidRPr="00DB580D" w:rsidRDefault="00D12D79" w:rsidP="00D12D79">
            <w:pPr>
              <w:spacing w:before="60" w:after="60"/>
              <w:rPr>
                <w:rFonts w:cs="Arial"/>
                <w:sz w:val="20"/>
                <w:szCs w:val="20"/>
              </w:rPr>
            </w:pPr>
            <w:r w:rsidRPr="00DB580D">
              <w:rPr>
                <w:rFonts w:cs="Arial"/>
                <w:sz w:val="20"/>
                <w:szCs w:val="20"/>
              </w:rPr>
              <w:t>Hierarchy drill-down</w:t>
            </w:r>
          </w:p>
        </w:tc>
        <w:tc>
          <w:tcPr>
            <w:tcW w:w="5948" w:type="dxa"/>
          </w:tcPr>
          <w:p w14:paraId="0D641AF3"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107F0709" w14:textId="77777777" w:rsidTr="00D12D79">
        <w:tc>
          <w:tcPr>
            <w:tcW w:w="3119" w:type="dxa"/>
          </w:tcPr>
          <w:p w14:paraId="175BCDD0" w14:textId="77777777" w:rsidR="00D12D79" w:rsidRPr="00DB580D" w:rsidRDefault="00D12D79" w:rsidP="00D12D79">
            <w:pPr>
              <w:spacing w:before="60" w:after="60"/>
              <w:rPr>
                <w:rFonts w:cs="Arial"/>
                <w:sz w:val="20"/>
                <w:szCs w:val="20"/>
              </w:rPr>
            </w:pPr>
            <w:r w:rsidRPr="00DB580D">
              <w:rPr>
                <w:rFonts w:cs="Arial"/>
                <w:sz w:val="20"/>
                <w:szCs w:val="20"/>
              </w:rPr>
              <w:t>Visual link to other page</w:t>
            </w:r>
          </w:p>
        </w:tc>
        <w:tc>
          <w:tcPr>
            <w:tcW w:w="5948" w:type="dxa"/>
          </w:tcPr>
          <w:p w14:paraId="37F36BE5"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092A25B9" w14:textId="77777777" w:rsidTr="00D12D79">
        <w:tc>
          <w:tcPr>
            <w:tcW w:w="3119" w:type="dxa"/>
          </w:tcPr>
          <w:p w14:paraId="743DABC0" w14:textId="77777777" w:rsidR="00D12D79" w:rsidRPr="00DB580D" w:rsidRDefault="00D12D79" w:rsidP="00D12D79">
            <w:pPr>
              <w:spacing w:before="60" w:after="60"/>
              <w:rPr>
                <w:rFonts w:cs="Arial"/>
                <w:sz w:val="20"/>
                <w:szCs w:val="20"/>
              </w:rPr>
            </w:pPr>
            <w:r>
              <w:rPr>
                <w:rFonts w:cs="Arial"/>
                <w:sz w:val="20"/>
                <w:szCs w:val="20"/>
              </w:rPr>
              <w:t>Tooltip</w:t>
            </w:r>
          </w:p>
        </w:tc>
        <w:tc>
          <w:tcPr>
            <w:tcW w:w="5948" w:type="dxa"/>
          </w:tcPr>
          <w:p w14:paraId="7CF2C986" w14:textId="77777777" w:rsidR="00D12D79" w:rsidRPr="00DB580D" w:rsidRDefault="00D12D79" w:rsidP="00D12D79">
            <w:pPr>
              <w:keepLines w:val="0"/>
              <w:spacing w:before="60" w:after="60" w:line="240" w:lineRule="auto"/>
              <w:rPr>
                <w:rFonts w:cs="Arial"/>
                <w:sz w:val="20"/>
                <w:szCs w:val="20"/>
              </w:rPr>
            </w:pPr>
            <w:r>
              <w:rPr>
                <w:rFonts w:cs="Arial"/>
                <w:sz w:val="20"/>
                <w:szCs w:val="20"/>
              </w:rPr>
              <w:t>Power Bi default view: region name, YTD attendance rate</w:t>
            </w:r>
          </w:p>
        </w:tc>
      </w:tr>
      <w:tr w:rsidR="00D12D79" w:rsidRPr="009F006A" w14:paraId="03EE9AB7" w14:textId="77777777" w:rsidTr="00D12D79">
        <w:tc>
          <w:tcPr>
            <w:tcW w:w="3119" w:type="dxa"/>
          </w:tcPr>
          <w:p w14:paraId="30F5F06B" w14:textId="77777777" w:rsidR="00D12D79" w:rsidRPr="00DB580D" w:rsidRDefault="00D12D79" w:rsidP="00D12D79">
            <w:pPr>
              <w:spacing w:before="60" w:after="60"/>
              <w:rPr>
                <w:rFonts w:cs="Arial"/>
                <w:sz w:val="20"/>
                <w:szCs w:val="20"/>
              </w:rPr>
            </w:pPr>
            <w:r w:rsidRPr="00DB580D">
              <w:rPr>
                <w:rFonts w:cs="Arial"/>
                <w:sz w:val="20"/>
                <w:szCs w:val="20"/>
              </w:rPr>
              <w:t>Nice to have function</w:t>
            </w:r>
          </w:p>
        </w:tc>
        <w:tc>
          <w:tcPr>
            <w:tcW w:w="5948" w:type="dxa"/>
          </w:tcPr>
          <w:p w14:paraId="6614F3EA" w14:textId="77777777" w:rsid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 regions could also be a heatmap, highlighting if a region has a high or low attendance rate</w:t>
            </w:r>
          </w:p>
          <w:p w14:paraId="4CDE36F1" w14:textId="77777777" w:rsidR="00D12D79" w:rsidRP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there was some sort of zoom functionality which would satisfy the requirements covered in visualisation 3.15 (displaying attendance rate by schools)</w:t>
            </w:r>
            <w:r w:rsidR="00A119F0">
              <w:rPr>
                <w:rFonts w:cs="Arial"/>
                <w:sz w:val="20"/>
                <w:szCs w:val="20"/>
              </w:rPr>
              <w:t>, allowing us to not display the table.</w:t>
            </w:r>
          </w:p>
        </w:tc>
      </w:tr>
    </w:tbl>
    <w:p w14:paraId="73B205D1" w14:textId="77777777" w:rsidR="00D12D79" w:rsidRDefault="00D12D79" w:rsidP="003019E2"/>
    <w:p w14:paraId="0F960AA1" w14:textId="77777777" w:rsidR="00D12D79" w:rsidRDefault="00D12D79" w:rsidP="00D12D79">
      <w:pPr>
        <w:jc w:val="center"/>
      </w:pPr>
      <w:r>
        <w:rPr>
          <w:noProof/>
          <w:lang w:eastAsia="zh-TW"/>
        </w:rPr>
        <w:drawing>
          <wp:inline distT="0" distB="0" distL="0" distR="0" wp14:anchorId="5A34D812" wp14:editId="38521636">
            <wp:extent cx="1823621" cy="21717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2636" cy="2194344"/>
                    </a:xfrm>
                    <a:prstGeom prst="rect">
                      <a:avLst/>
                    </a:prstGeom>
                  </pic:spPr>
                </pic:pic>
              </a:graphicData>
            </a:graphic>
          </wp:inline>
        </w:drawing>
      </w:r>
    </w:p>
    <w:p w14:paraId="0A2284F4" w14:textId="77777777" w:rsidR="003019E2" w:rsidRDefault="003019E2" w:rsidP="003019E2"/>
    <w:p w14:paraId="69533C89" w14:textId="77777777" w:rsidR="00446334" w:rsidRDefault="00446334" w:rsidP="003019E2"/>
    <w:p w14:paraId="394640F1" w14:textId="77777777" w:rsidR="00446334" w:rsidRDefault="00446334" w:rsidP="003019E2"/>
    <w:p w14:paraId="573629FA" w14:textId="77777777" w:rsidR="00446334" w:rsidRDefault="00446334" w:rsidP="003019E2"/>
    <w:p w14:paraId="53F54026" w14:textId="77777777" w:rsidR="00446334" w:rsidRDefault="00446334" w:rsidP="003019E2"/>
    <w:p w14:paraId="02AAD3F7" w14:textId="77777777" w:rsidR="00A119F0" w:rsidRDefault="00A119F0" w:rsidP="00A119F0">
      <w:pPr>
        <w:pStyle w:val="Heading2"/>
      </w:pPr>
      <w:bookmarkStart w:id="29" w:name="_Toc54675063"/>
      <w:r>
        <w:lastRenderedPageBreak/>
        <w:t>School results table</w:t>
      </w:r>
      <w:bookmarkEnd w:id="2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119F0" w:rsidRPr="009F006A" w14:paraId="55B1FB68" w14:textId="77777777" w:rsidTr="00012D5A">
        <w:tc>
          <w:tcPr>
            <w:tcW w:w="3119" w:type="dxa"/>
            <w:shd w:val="clear" w:color="auto" w:fill="DBE5F1"/>
          </w:tcPr>
          <w:p w14:paraId="6E925C41" w14:textId="77777777" w:rsidR="00A119F0" w:rsidRPr="00CB759B" w:rsidRDefault="00A119F0" w:rsidP="00012D5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FEA2C49" w14:textId="77777777" w:rsidR="00A119F0" w:rsidRPr="00CB759B" w:rsidRDefault="00A119F0" w:rsidP="00012D5A">
            <w:pPr>
              <w:pStyle w:val="ECR-Heading3"/>
              <w:numPr>
                <w:ilvl w:val="0"/>
                <w:numId w:val="0"/>
              </w:numPr>
              <w:spacing w:before="60" w:after="60"/>
              <w:rPr>
                <w:sz w:val="18"/>
                <w:szCs w:val="18"/>
              </w:rPr>
            </w:pPr>
            <w:r>
              <w:rPr>
                <w:sz w:val="18"/>
                <w:szCs w:val="18"/>
              </w:rPr>
              <w:t>Functionality</w:t>
            </w:r>
          </w:p>
        </w:tc>
      </w:tr>
      <w:tr w:rsidR="00A119F0" w:rsidRPr="009F006A" w14:paraId="40C634D9" w14:textId="77777777" w:rsidTr="00012D5A">
        <w:tc>
          <w:tcPr>
            <w:tcW w:w="3119" w:type="dxa"/>
          </w:tcPr>
          <w:p w14:paraId="2806AD9C" w14:textId="77777777" w:rsidR="00A119F0" w:rsidRPr="00225317" w:rsidRDefault="00A119F0" w:rsidP="00012D5A">
            <w:pPr>
              <w:spacing w:before="60" w:after="60"/>
              <w:rPr>
                <w:rFonts w:cs="Arial"/>
                <w:sz w:val="20"/>
                <w:szCs w:val="20"/>
              </w:rPr>
            </w:pPr>
            <w:r>
              <w:rPr>
                <w:rFonts w:cs="Arial"/>
                <w:sz w:val="20"/>
                <w:szCs w:val="20"/>
              </w:rPr>
              <w:t>Description</w:t>
            </w:r>
          </w:p>
        </w:tc>
        <w:tc>
          <w:tcPr>
            <w:tcW w:w="5948" w:type="dxa"/>
          </w:tcPr>
          <w:p w14:paraId="233EF192" w14:textId="77777777" w:rsidR="00A119F0" w:rsidRPr="00225317" w:rsidRDefault="00A119F0" w:rsidP="00A119F0">
            <w:pPr>
              <w:pStyle w:val="ListParagraph"/>
              <w:spacing w:before="60" w:after="60"/>
              <w:ind w:left="0"/>
              <w:rPr>
                <w:rFonts w:cs="Arial"/>
                <w:sz w:val="20"/>
                <w:szCs w:val="20"/>
              </w:rPr>
            </w:pPr>
            <w:r w:rsidRPr="00DB580D">
              <w:rPr>
                <w:sz w:val="20"/>
                <w:szCs w:val="20"/>
              </w:rPr>
              <w:t xml:space="preserve">This </w:t>
            </w:r>
            <w:r>
              <w:rPr>
                <w:sz w:val="20"/>
                <w:szCs w:val="20"/>
              </w:rPr>
              <w:t xml:space="preserve">table will show you a list of schools with their most recent YTD attendance rate.  </w:t>
            </w:r>
          </w:p>
        </w:tc>
      </w:tr>
      <w:tr w:rsidR="00A119F0" w:rsidRPr="009F006A" w14:paraId="06EFD77F" w14:textId="77777777" w:rsidTr="00012D5A">
        <w:tc>
          <w:tcPr>
            <w:tcW w:w="3119" w:type="dxa"/>
          </w:tcPr>
          <w:p w14:paraId="0EE63543" w14:textId="77777777" w:rsidR="00A119F0" w:rsidRDefault="00A119F0" w:rsidP="00012D5A">
            <w:pPr>
              <w:spacing w:before="60" w:after="60"/>
              <w:rPr>
                <w:rFonts w:cs="Arial"/>
                <w:sz w:val="20"/>
                <w:szCs w:val="20"/>
              </w:rPr>
            </w:pPr>
            <w:r>
              <w:rPr>
                <w:rFonts w:cs="Arial"/>
                <w:sz w:val="20"/>
                <w:szCs w:val="20"/>
              </w:rPr>
              <w:t>Chart type</w:t>
            </w:r>
          </w:p>
        </w:tc>
        <w:tc>
          <w:tcPr>
            <w:tcW w:w="5948" w:type="dxa"/>
          </w:tcPr>
          <w:p w14:paraId="3096094F" w14:textId="77777777" w:rsidR="00A119F0" w:rsidRDefault="00A119F0" w:rsidP="00012D5A">
            <w:pPr>
              <w:pStyle w:val="ListParagraph"/>
              <w:spacing w:before="60" w:after="60"/>
              <w:ind w:left="0"/>
              <w:rPr>
                <w:rFonts w:cs="Arial"/>
                <w:sz w:val="20"/>
                <w:szCs w:val="20"/>
              </w:rPr>
            </w:pPr>
            <w:r>
              <w:rPr>
                <w:rFonts w:cs="Arial"/>
                <w:sz w:val="20"/>
                <w:szCs w:val="20"/>
              </w:rPr>
              <w:t>Table</w:t>
            </w:r>
          </w:p>
        </w:tc>
      </w:tr>
      <w:tr w:rsidR="00A119F0" w:rsidRPr="009F006A" w14:paraId="1EE535FD" w14:textId="77777777" w:rsidTr="00012D5A">
        <w:tc>
          <w:tcPr>
            <w:tcW w:w="3119" w:type="dxa"/>
          </w:tcPr>
          <w:p w14:paraId="3A2AD4AA" w14:textId="77777777" w:rsidR="00A119F0" w:rsidRPr="00225317" w:rsidRDefault="00A119F0" w:rsidP="00012D5A">
            <w:pPr>
              <w:spacing w:before="60" w:after="60"/>
              <w:rPr>
                <w:rFonts w:cs="Arial"/>
                <w:sz w:val="20"/>
                <w:szCs w:val="20"/>
              </w:rPr>
            </w:pPr>
            <w:r>
              <w:rPr>
                <w:rFonts w:cs="Arial"/>
                <w:sz w:val="20"/>
                <w:szCs w:val="20"/>
              </w:rPr>
              <w:t>Default view</w:t>
            </w:r>
          </w:p>
        </w:tc>
        <w:tc>
          <w:tcPr>
            <w:tcW w:w="5948" w:type="dxa"/>
          </w:tcPr>
          <w:p w14:paraId="182D5A12" w14:textId="77777777" w:rsidR="00A119F0" w:rsidRPr="00225317" w:rsidRDefault="00A119F0" w:rsidP="00A119F0">
            <w:pPr>
              <w:pStyle w:val="ListParagraph"/>
              <w:spacing w:before="60" w:after="60"/>
              <w:ind w:left="0"/>
              <w:rPr>
                <w:rFonts w:cs="Arial"/>
                <w:sz w:val="20"/>
                <w:szCs w:val="20"/>
              </w:rPr>
            </w:pPr>
            <w:r>
              <w:rPr>
                <w:rFonts w:cs="Arial"/>
                <w:sz w:val="20"/>
                <w:szCs w:val="20"/>
              </w:rPr>
              <w:t>All State Schools within Queensland</w:t>
            </w:r>
          </w:p>
        </w:tc>
      </w:tr>
      <w:tr w:rsidR="00A119F0" w:rsidRPr="009F006A" w14:paraId="0DF324CA" w14:textId="77777777" w:rsidTr="00012D5A">
        <w:tc>
          <w:tcPr>
            <w:tcW w:w="3119" w:type="dxa"/>
          </w:tcPr>
          <w:p w14:paraId="5A54EF65" w14:textId="77777777" w:rsidR="00A119F0" w:rsidRPr="00225317" w:rsidRDefault="00A119F0" w:rsidP="00012D5A">
            <w:pPr>
              <w:spacing w:before="60" w:after="60"/>
              <w:rPr>
                <w:rFonts w:cs="Arial"/>
                <w:sz w:val="20"/>
                <w:szCs w:val="20"/>
              </w:rPr>
            </w:pPr>
            <w:r w:rsidRPr="00225317">
              <w:rPr>
                <w:rFonts w:cs="Arial"/>
                <w:sz w:val="20"/>
                <w:szCs w:val="20"/>
              </w:rPr>
              <w:t>Chart Title</w:t>
            </w:r>
          </w:p>
        </w:tc>
        <w:tc>
          <w:tcPr>
            <w:tcW w:w="5948" w:type="dxa"/>
          </w:tcPr>
          <w:p w14:paraId="0770D049" w14:textId="77777777" w:rsidR="00A119F0" w:rsidRPr="00D12D79" w:rsidRDefault="00A119F0" w:rsidP="00012D5A">
            <w:pPr>
              <w:pStyle w:val="ListParagraph"/>
              <w:spacing w:before="60" w:after="60"/>
              <w:ind w:left="0"/>
              <w:rPr>
                <w:rFonts w:cs="Arial"/>
                <w:i/>
                <w:sz w:val="20"/>
                <w:szCs w:val="20"/>
              </w:rPr>
            </w:pPr>
            <w:r w:rsidRPr="00D12D79">
              <w:rPr>
                <w:rFonts w:cs="Arial"/>
                <w:i/>
                <w:sz w:val="20"/>
                <w:szCs w:val="20"/>
              </w:rPr>
              <w:t>No title</w:t>
            </w:r>
          </w:p>
        </w:tc>
      </w:tr>
      <w:tr w:rsidR="00A119F0" w:rsidRPr="009F006A" w14:paraId="0EED4E13" w14:textId="77777777" w:rsidTr="00012D5A">
        <w:tc>
          <w:tcPr>
            <w:tcW w:w="3119" w:type="dxa"/>
          </w:tcPr>
          <w:p w14:paraId="43D70990" w14:textId="77777777" w:rsidR="00A119F0" w:rsidRPr="00225317" w:rsidRDefault="00A119F0" w:rsidP="00012D5A">
            <w:pPr>
              <w:spacing w:before="60" w:after="60"/>
              <w:rPr>
                <w:rFonts w:cs="Arial"/>
                <w:sz w:val="20"/>
                <w:szCs w:val="20"/>
              </w:rPr>
            </w:pPr>
            <w:r>
              <w:rPr>
                <w:rFonts w:cs="Arial"/>
                <w:sz w:val="20"/>
                <w:szCs w:val="20"/>
              </w:rPr>
              <w:t>Column Headings</w:t>
            </w:r>
          </w:p>
        </w:tc>
        <w:tc>
          <w:tcPr>
            <w:tcW w:w="5948" w:type="dxa"/>
          </w:tcPr>
          <w:p w14:paraId="2B96AB49"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School</w:t>
            </w:r>
          </w:p>
          <w:p w14:paraId="4E35DE6B" w14:textId="77777777" w:rsidR="00A119F0" w:rsidRPr="000514DE" w:rsidRDefault="00A119F0" w:rsidP="00A119F0">
            <w:pPr>
              <w:pStyle w:val="ListParagraph"/>
              <w:numPr>
                <w:ilvl w:val="0"/>
                <w:numId w:val="20"/>
              </w:numPr>
              <w:spacing w:before="60" w:after="60"/>
              <w:rPr>
                <w:rFonts w:cs="Arial"/>
                <w:sz w:val="20"/>
                <w:szCs w:val="20"/>
              </w:rPr>
            </w:pPr>
            <w:r w:rsidRPr="00A119F0">
              <w:rPr>
                <w:rFonts w:cs="Arial"/>
                <w:sz w:val="20"/>
                <w:szCs w:val="20"/>
              </w:rPr>
              <w:t>YTD attendance rate</w:t>
            </w:r>
            <w:r>
              <w:rPr>
                <w:rFonts w:cs="Arial"/>
                <w:sz w:val="20"/>
                <w:szCs w:val="20"/>
              </w:rPr>
              <w:t xml:space="preserve"> </w:t>
            </w:r>
          </w:p>
          <w:p w14:paraId="03A292FB" w14:textId="77777777" w:rsidR="000514DE" w:rsidRPr="00A119F0" w:rsidRDefault="000514DE" w:rsidP="00A119F0">
            <w:pPr>
              <w:pStyle w:val="ListParagraph"/>
              <w:numPr>
                <w:ilvl w:val="0"/>
                <w:numId w:val="20"/>
              </w:numPr>
              <w:spacing w:before="60" w:after="60"/>
              <w:rPr>
                <w:rFonts w:cs="Arial"/>
                <w:sz w:val="20"/>
                <w:szCs w:val="20"/>
              </w:rPr>
            </w:pPr>
            <w:r>
              <w:rPr>
                <w:rFonts w:cs="Arial"/>
                <w:sz w:val="20"/>
                <w:szCs w:val="20"/>
              </w:rPr>
              <w:t>Students enrolled</w:t>
            </w:r>
          </w:p>
        </w:tc>
      </w:tr>
      <w:tr w:rsidR="00A119F0" w:rsidRPr="009F006A" w14:paraId="026F172F" w14:textId="77777777" w:rsidTr="00012D5A">
        <w:tc>
          <w:tcPr>
            <w:tcW w:w="3119" w:type="dxa"/>
          </w:tcPr>
          <w:p w14:paraId="40D8ECCB" w14:textId="77777777" w:rsidR="00A119F0" w:rsidRPr="00225317" w:rsidRDefault="00A119F0" w:rsidP="00012D5A">
            <w:pPr>
              <w:spacing w:before="60" w:after="60"/>
              <w:rPr>
                <w:rFonts w:cs="Arial"/>
                <w:sz w:val="20"/>
                <w:szCs w:val="20"/>
              </w:rPr>
            </w:pPr>
            <w:r>
              <w:rPr>
                <w:rFonts w:cs="Arial"/>
                <w:sz w:val="20"/>
                <w:szCs w:val="20"/>
              </w:rPr>
              <w:t>Values</w:t>
            </w:r>
          </w:p>
        </w:tc>
        <w:tc>
          <w:tcPr>
            <w:tcW w:w="5948" w:type="dxa"/>
          </w:tcPr>
          <w:p w14:paraId="5D0102EF"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Centre name</w:t>
            </w:r>
          </w:p>
          <w:p w14:paraId="0ADA66D7" w14:textId="77777777" w:rsidR="00A119F0" w:rsidRDefault="000514DE" w:rsidP="00A119F0">
            <w:pPr>
              <w:pStyle w:val="ListParagraph"/>
              <w:numPr>
                <w:ilvl w:val="0"/>
                <w:numId w:val="20"/>
              </w:numPr>
              <w:spacing w:before="60" w:after="60"/>
              <w:rPr>
                <w:rFonts w:cs="Arial"/>
                <w:sz w:val="20"/>
                <w:szCs w:val="20"/>
              </w:rPr>
            </w:pPr>
            <w:r>
              <w:rPr>
                <w:rFonts w:cs="Arial"/>
                <w:sz w:val="20"/>
                <w:szCs w:val="20"/>
              </w:rPr>
              <w:t xml:space="preserve">YTD attendance rate: </w:t>
            </w:r>
            <w:r w:rsidRPr="00225317">
              <w:rPr>
                <w:color w:val="FF0000"/>
                <w:szCs w:val="22"/>
              </w:rPr>
              <w:t>Formula =  Sum(AttendanceFTE) / (Sum(AttendanceFTE) + Sum(AbsenceFTE)) * 100</w:t>
            </w:r>
          </w:p>
          <w:p w14:paraId="77A7FBAD" w14:textId="77777777" w:rsidR="000514DE" w:rsidRDefault="000514DE" w:rsidP="00A119F0">
            <w:pPr>
              <w:pStyle w:val="ListParagraph"/>
              <w:numPr>
                <w:ilvl w:val="0"/>
                <w:numId w:val="20"/>
              </w:numPr>
              <w:spacing w:before="60" w:after="60"/>
              <w:rPr>
                <w:rFonts w:cs="Arial"/>
                <w:sz w:val="20"/>
                <w:szCs w:val="20"/>
              </w:rPr>
            </w:pPr>
            <w:r>
              <w:rPr>
                <w:rFonts w:cs="Arial"/>
                <w:sz w:val="20"/>
                <w:szCs w:val="20"/>
              </w:rPr>
              <w:t>Enrolment count</w:t>
            </w:r>
          </w:p>
        </w:tc>
      </w:tr>
      <w:tr w:rsidR="00A119F0" w:rsidRPr="009F006A" w14:paraId="71267D88" w14:textId="77777777" w:rsidTr="00012D5A">
        <w:tc>
          <w:tcPr>
            <w:tcW w:w="3119" w:type="dxa"/>
          </w:tcPr>
          <w:p w14:paraId="7AD918F3" w14:textId="77777777" w:rsidR="00A119F0" w:rsidRPr="00DB580D" w:rsidRDefault="00A119F0" w:rsidP="00012D5A">
            <w:pPr>
              <w:spacing w:before="60" w:after="60"/>
              <w:rPr>
                <w:rFonts w:cs="Arial"/>
                <w:sz w:val="20"/>
                <w:szCs w:val="20"/>
              </w:rPr>
            </w:pPr>
            <w:r w:rsidRPr="00DB580D">
              <w:rPr>
                <w:rFonts w:cs="Arial"/>
                <w:sz w:val="20"/>
                <w:szCs w:val="20"/>
              </w:rPr>
              <w:t>Visualisation specific data filters</w:t>
            </w:r>
          </w:p>
        </w:tc>
        <w:tc>
          <w:tcPr>
            <w:tcW w:w="5948" w:type="dxa"/>
          </w:tcPr>
          <w:p w14:paraId="759F08EE" w14:textId="77777777" w:rsidR="00A119F0" w:rsidRPr="00DB580D" w:rsidRDefault="00A119F0" w:rsidP="00012D5A">
            <w:pPr>
              <w:keepLines w:val="0"/>
              <w:spacing w:before="60" w:after="60" w:line="240" w:lineRule="auto"/>
              <w:rPr>
                <w:rFonts w:cs="Arial"/>
                <w:sz w:val="20"/>
                <w:szCs w:val="20"/>
              </w:rPr>
            </w:pPr>
            <w:r>
              <w:rPr>
                <w:rFonts w:cs="Arial"/>
                <w:sz w:val="20"/>
                <w:szCs w:val="20"/>
              </w:rPr>
              <w:t>Current calendar year-to-date calculation</w:t>
            </w:r>
          </w:p>
        </w:tc>
      </w:tr>
      <w:tr w:rsidR="00A119F0" w:rsidRPr="009F006A" w14:paraId="54D9D993" w14:textId="77777777" w:rsidTr="00012D5A">
        <w:tc>
          <w:tcPr>
            <w:tcW w:w="3119" w:type="dxa"/>
          </w:tcPr>
          <w:p w14:paraId="6CAAB9F9" w14:textId="77777777" w:rsidR="00A119F0" w:rsidRPr="00DB580D" w:rsidRDefault="00A119F0" w:rsidP="00012D5A">
            <w:pPr>
              <w:spacing w:before="60" w:after="60"/>
              <w:rPr>
                <w:rFonts w:cs="Arial"/>
                <w:sz w:val="20"/>
                <w:szCs w:val="20"/>
              </w:rPr>
            </w:pPr>
            <w:r w:rsidRPr="00DB580D">
              <w:rPr>
                <w:rFonts w:cs="Arial"/>
                <w:sz w:val="20"/>
                <w:szCs w:val="20"/>
              </w:rPr>
              <w:t>Hierarchy drill-down</w:t>
            </w:r>
          </w:p>
        </w:tc>
        <w:tc>
          <w:tcPr>
            <w:tcW w:w="5948" w:type="dxa"/>
          </w:tcPr>
          <w:p w14:paraId="6CAD7120" w14:textId="77777777" w:rsidR="00A119F0" w:rsidRPr="00DB580D" w:rsidRDefault="00A119F0" w:rsidP="00012D5A">
            <w:pPr>
              <w:keepLines w:val="0"/>
              <w:spacing w:before="60" w:after="60" w:line="240" w:lineRule="auto"/>
              <w:rPr>
                <w:rFonts w:cs="Arial"/>
                <w:sz w:val="20"/>
                <w:szCs w:val="20"/>
              </w:rPr>
            </w:pPr>
            <w:r w:rsidRPr="00DB580D">
              <w:rPr>
                <w:rFonts w:cs="Arial"/>
                <w:sz w:val="20"/>
                <w:szCs w:val="20"/>
              </w:rPr>
              <w:t>n/a</w:t>
            </w:r>
          </w:p>
        </w:tc>
      </w:tr>
      <w:tr w:rsidR="00A119F0" w:rsidRPr="009F006A" w14:paraId="65D1A3A8" w14:textId="77777777" w:rsidTr="00012D5A">
        <w:tc>
          <w:tcPr>
            <w:tcW w:w="3119" w:type="dxa"/>
          </w:tcPr>
          <w:p w14:paraId="447CCD78" w14:textId="77777777" w:rsidR="00A119F0" w:rsidRPr="00DB580D" w:rsidRDefault="00A119F0" w:rsidP="00012D5A">
            <w:pPr>
              <w:spacing w:before="60" w:after="60"/>
              <w:rPr>
                <w:rFonts w:cs="Arial"/>
                <w:sz w:val="20"/>
                <w:szCs w:val="20"/>
              </w:rPr>
            </w:pPr>
            <w:r w:rsidRPr="00DB580D">
              <w:rPr>
                <w:rFonts w:cs="Arial"/>
                <w:sz w:val="20"/>
                <w:szCs w:val="20"/>
              </w:rPr>
              <w:t>Visual link to other page</w:t>
            </w:r>
          </w:p>
        </w:tc>
        <w:tc>
          <w:tcPr>
            <w:tcW w:w="5948" w:type="dxa"/>
          </w:tcPr>
          <w:p w14:paraId="02E3521C" w14:textId="77777777" w:rsidR="00A119F0" w:rsidRPr="00A119F0" w:rsidRDefault="00A119F0" w:rsidP="00A119F0">
            <w:pPr>
              <w:pStyle w:val="ListParagraph"/>
              <w:keepLines w:val="0"/>
              <w:numPr>
                <w:ilvl w:val="0"/>
                <w:numId w:val="20"/>
              </w:numPr>
              <w:spacing w:before="60" w:after="60" w:line="240" w:lineRule="auto"/>
              <w:rPr>
                <w:rFonts w:cs="Arial"/>
                <w:sz w:val="20"/>
                <w:szCs w:val="20"/>
              </w:rPr>
            </w:pPr>
            <w:r>
              <w:rPr>
                <w:rFonts w:cs="Arial"/>
                <w:sz w:val="20"/>
                <w:szCs w:val="20"/>
              </w:rPr>
              <w:t>It would be good if selecting the school enabled users to go to the School Attendance page, however this must need to consider RLS restricting school users from being able to only see their own school</w:t>
            </w:r>
          </w:p>
        </w:tc>
      </w:tr>
      <w:tr w:rsidR="00A119F0" w:rsidRPr="009F006A" w14:paraId="2611B1B3" w14:textId="77777777" w:rsidTr="00012D5A">
        <w:tc>
          <w:tcPr>
            <w:tcW w:w="3119" w:type="dxa"/>
          </w:tcPr>
          <w:p w14:paraId="368059AC" w14:textId="77777777" w:rsidR="00A119F0" w:rsidRPr="00DB580D" w:rsidRDefault="00A119F0" w:rsidP="00012D5A">
            <w:pPr>
              <w:spacing w:before="60" w:after="60"/>
              <w:rPr>
                <w:rFonts w:cs="Arial"/>
                <w:sz w:val="20"/>
                <w:szCs w:val="20"/>
              </w:rPr>
            </w:pPr>
            <w:r>
              <w:rPr>
                <w:rFonts w:cs="Arial"/>
                <w:sz w:val="20"/>
                <w:szCs w:val="20"/>
              </w:rPr>
              <w:t>Tooltip</w:t>
            </w:r>
          </w:p>
        </w:tc>
        <w:tc>
          <w:tcPr>
            <w:tcW w:w="5948" w:type="dxa"/>
          </w:tcPr>
          <w:p w14:paraId="74FCECB4" w14:textId="77777777" w:rsidR="00A119F0" w:rsidRPr="00DB580D" w:rsidRDefault="00A119F0" w:rsidP="00A119F0">
            <w:pPr>
              <w:keepLines w:val="0"/>
              <w:spacing w:before="60" w:after="60" w:line="240" w:lineRule="auto"/>
              <w:rPr>
                <w:rFonts w:cs="Arial"/>
                <w:sz w:val="20"/>
                <w:szCs w:val="20"/>
              </w:rPr>
            </w:pPr>
            <w:r>
              <w:rPr>
                <w:rFonts w:cs="Arial"/>
                <w:sz w:val="20"/>
                <w:szCs w:val="20"/>
              </w:rPr>
              <w:t>Power Bi default view: repeat values</w:t>
            </w:r>
          </w:p>
        </w:tc>
      </w:tr>
      <w:tr w:rsidR="00A119F0" w:rsidRPr="009F006A" w14:paraId="7972A6EA" w14:textId="77777777" w:rsidTr="00012D5A">
        <w:tc>
          <w:tcPr>
            <w:tcW w:w="3119" w:type="dxa"/>
          </w:tcPr>
          <w:p w14:paraId="0FDAE0B2" w14:textId="77777777" w:rsidR="00A119F0" w:rsidRPr="00DB580D" w:rsidRDefault="00A119F0" w:rsidP="00012D5A">
            <w:pPr>
              <w:spacing w:before="60" w:after="60"/>
              <w:rPr>
                <w:rFonts w:cs="Arial"/>
                <w:sz w:val="20"/>
                <w:szCs w:val="20"/>
              </w:rPr>
            </w:pPr>
            <w:r w:rsidRPr="00DB580D">
              <w:rPr>
                <w:rFonts w:cs="Arial"/>
                <w:sz w:val="20"/>
                <w:szCs w:val="20"/>
              </w:rPr>
              <w:t>Nice to have function</w:t>
            </w:r>
          </w:p>
        </w:tc>
        <w:tc>
          <w:tcPr>
            <w:tcW w:w="5948" w:type="dxa"/>
          </w:tcPr>
          <w:p w14:paraId="5AEAB6C6" w14:textId="77777777" w:rsidR="00A119F0" w:rsidRPr="008C02AB" w:rsidRDefault="00A119F0" w:rsidP="008C02AB">
            <w:pPr>
              <w:pStyle w:val="ListParagraph"/>
              <w:keepLines w:val="0"/>
              <w:numPr>
                <w:ilvl w:val="0"/>
                <w:numId w:val="20"/>
              </w:numPr>
              <w:spacing w:before="60" w:after="60" w:line="240" w:lineRule="auto"/>
              <w:rPr>
                <w:rFonts w:cs="Arial"/>
                <w:sz w:val="20"/>
                <w:szCs w:val="20"/>
              </w:rPr>
            </w:pPr>
            <w:r>
              <w:rPr>
                <w:rFonts w:cs="Arial"/>
                <w:sz w:val="20"/>
                <w:szCs w:val="20"/>
              </w:rPr>
              <w:t>It would be nice if conditional formatting on the attendance rate column could be applied with a diverging colour from highest to lowest attendance rate value.</w:t>
            </w:r>
          </w:p>
        </w:tc>
      </w:tr>
    </w:tbl>
    <w:p w14:paraId="3E7A48CF" w14:textId="77777777" w:rsidR="00A119F0" w:rsidRDefault="00A119F0" w:rsidP="00A119F0"/>
    <w:p w14:paraId="7447F2F4" w14:textId="77777777" w:rsidR="003019E2" w:rsidRDefault="00A119F0" w:rsidP="008C02AB">
      <w:pPr>
        <w:jc w:val="center"/>
        <w:rPr>
          <w:sz w:val="20"/>
          <w:szCs w:val="20"/>
        </w:rPr>
      </w:pPr>
      <w:r>
        <w:rPr>
          <w:noProof/>
          <w:lang w:eastAsia="zh-TW"/>
        </w:rPr>
        <w:drawing>
          <wp:inline distT="0" distB="0" distL="0" distR="0" wp14:anchorId="402AF022" wp14:editId="4A4B0C03">
            <wp:extent cx="2329132" cy="18493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1337" cy="1859022"/>
                    </a:xfrm>
                    <a:prstGeom prst="rect">
                      <a:avLst/>
                    </a:prstGeom>
                  </pic:spPr>
                </pic:pic>
              </a:graphicData>
            </a:graphic>
          </wp:inline>
        </w:drawing>
      </w:r>
    </w:p>
    <w:p w14:paraId="07407EF8" w14:textId="77777777" w:rsidR="00446334" w:rsidRDefault="000514DE" w:rsidP="003019E2">
      <w:pPr>
        <w:rPr>
          <w:sz w:val="20"/>
          <w:szCs w:val="20"/>
        </w:rPr>
      </w:pPr>
      <w:r>
        <w:rPr>
          <w:sz w:val="20"/>
          <w:szCs w:val="20"/>
        </w:rPr>
        <w:t>Business rules:</w:t>
      </w:r>
    </w:p>
    <w:p w14:paraId="50539B2D" w14:textId="77777777" w:rsidR="000514DE" w:rsidRDefault="000514DE" w:rsidP="000514DE">
      <w:pPr>
        <w:pStyle w:val="ListParagraph"/>
        <w:numPr>
          <w:ilvl w:val="0"/>
          <w:numId w:val="22"/>
        </w:numPr>
        <w:rPr>
          <w:sz w:val="20"/>
          <w:szCs w:val="20"/>
        </w:rPr>
      </w:pPr>
      <w:r>
        <w:rPr>
          <w:sz w:val="20"/>
          <w:szCs w:val="20"/>
        </w:rPr>
        <w:t>It is expected that the table will adjust based on any demographic combination selected by the users from the visualisation outlined in 3.12</w:t>
      </w:r>
    </w:p>
    <w:p w14:paraId="3274F832" w14:textId="77777777" w:rsidR="000514DE" w:rsidRDefault="000514DE" w:rsidP="000514DE">
      <w:pPr>
        <w:pStyle w:val="ListParagraph"/>
        <w:numPr>
          <w:ilvl w:val="0"/>
          <w:numId w:val="22"/>
        </w:numPr>
        <w:rPr>
          <w:sz w:val="20"/>
          <w:szCs w:val="20"/>
        </w:rPr>
      </w:pPr>
      <w:r>
        <w:rPr>
          <w:sz w:val="20"/>
          <w:szCs w:val="20"/>
        </w:rPr>
        <w:t>It is expected that if a school has less than 5 student enrolments that those school results do not appear within this table OR results return 0 or blank.</w:t>
      </w:r>
    </w:p>
    <w:p w14:paraId="4C6270C0" w14:textId="77777777" w:rsidR="000514DE" w:rsidRPr="000514DE" w:rsidRDefault="000514DE" w:rsidP="000514DE">
      <w:pPr>
        <w:pStyle w:val="ListParagraph"/>
        <w:numPr>
          <w:ilvl w:val="0"/>
          <w:numId w:val="22"/>
        </w:numPr>
        <w:rPr>
          <w:sz w:val="20"/>
          <w:szCs w:val="20"/>
        </w:rPr>
      </w:pPr>
      <w:r>
        <w:rPr>
          <w:sz w:val="20"/>
          <w:szCs w:val="20"/>
        </w:rPr>
        <w:t>It is expected that if a school has less than 5 students enrolled based on criteria selected in 3.12, that those school result do not appear whithin this table OR results return 0 or blank.</w:t>
      </w:r>
    </w:p>
    <w:p w14:paraId="778C66BD" w14:textId="77777777" w:rsidR="00446334" w:rsidRDefault="00446334" w:rsidP="003019E2">
      <w:pPr>
        <w:rPr>
          <w:sz w:val="20"/>
          <w:szCs w:val="20"/>
        </w:rPr>
      </w:pPr>
    </w:p>
    <w:p w14:paraId="604E5D90" w14:textId="77777777" w:rsidR="003E102D" w:rsidRDefault="003E102D" w:rsidP="003E102D">
      <w:pPr>
        <w:pStyle w:val="Heading1"/>
      </w:pPr>
      <w:bookmarkStart w:id="30" w:name="_Toc54675064"/>
      <w:r>
        <w:lastRenderedPageBreak/>
        <w:t xml:space="preserve">Page </w:t>
      </w:r>
      <w:r w:rsidR="006632AC">
        <w:t>2</w:t>
      </w:r>
      <w:r>
        <w:t xml:space="preserve"> Report Layout - detail visulisation requirements</w:t>
      </w:r>
      <w:bookmarkEnd w:id="30"/>
    </w:p>
    <w:p w14:paraId="396855B9" w14:textId="77777777" w:rsidR="003E102D" w:rsidRDefault="003E102D" w:rsidP="003E102D">
      <w:pPr>
        <w:pStyle w:val="BodyText"/>
        <w:ind w:left="0"/>
      </w:pPr>
    </w:p>
    <w:p w14:paraId="72AD7012" w14:textId="77777777" w:rsidR="003E102D" w:rsidRDefault="003E102D" w:rsidP="003E102D">
      <w:pPr>
        <w:pStyle w:val="Heading2"/>
      </w:pPr>
      <w:bookmarkStart w:id="31" w:name="_Toc54675065"/>
      <w:r>
        <w:t>User Navigation Filters</w:t>
      </w:r>
      <w:bookmarkEnd w:id="31"/>
    </w:p>
    <w:p w14:paraId="02B168E4" w14:textId="77777777" w:rsidR="003E102D" w:rsidRPr="00597C4E" w:rsidRDefault="003E102D" w:rsidP="003E102D">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3E102D" w14:paraId="5EE70271" w14:textId="77777777" w:rsidTr="00B965D5">
        <w:trPr>
          <w:tblHeader/>
        </w:trPr>
        <w:tc>
          <w:tcPr>
            <w:tcW w:w="1538" w:type="dxa"/>
            <w:shd w:val="clear" w:color="auto" w:fill="DBE5F1"/>
          </w:tcPr>
          <w:p w14:paraId="6B119A2A" w14:textId="77777777" w:rsidR="003E102D" w:rsidRPr="00F51042" w:rsidRDefault="003E102D" w:rsidP="003E102D">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1D5424F7"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401ACAE8" w14:textId="77777777" w:rsidR="003E102D" w:rsidRPr="00CB759B" w:rsidRDefault="003E102D" w:rsidP="003E102D">
            <w:pPr>
              <w:pStyle w:val="ECR-Heading3"/>
              <w:numPr>
                <w:ilvl w:val="0"/>
                <w:numId w:val="0"/>
              </w:numPr>
              <w:spacing w:before="60" w:after="60"/>
              <w:rPr>
                <w:sz w:val="18"/>
                <w:szCs w:val="18"/>
              </w:rPr>
            </w:pPr>
            <w:r>
              <w:rPr>
                <w:sz w:val="18"/>
                <w:szCs w:val="18"/>
              </w:rPr>
              <w:t>Default</w:t>
            </w:r>
          </w:p>
        </w:tc>
      </w:tr>
      <w:tr w:rsidR="003E102D" w14:paraId="15C4CFAD" w14:textId="77777777" w:rsidTr="003E102D">
        <w:tc>
          <w:tcPr>
            <w:tcW w:w="1477" w:type="dxa"/>
          </w:tcPr>
          <w:p w14:paraId="5F5592EC" w14:textId="77777777" w:rsidR="003E102D" w:rsidRPr="00CB759B" w:rsidRDefault="003E102D" w:rsidP="003E102D">
            <w:pPr>
              <w:pStyle w:val="ListParagraph"/>
              <w:spacing w:after="60"/>
              <w:ind w:left="0"/>
              <w:rPr>
                <w:rFonts w:cs="Arial"/>
                <w:sz w:val="18"/>
                <w:szCs w:val="18"/>
              </w:rPr>
            </w:pPr>
            <w:r>
              <w:rPr>
                <w:rFonts w:cs="Arial"/>
                <w:sz w:val="18"/>
                <w:szCs w:val="18"/>
              </w:rPr>
              <w:t>Date</w:t>
            </w:r>
            <w:r w:rsidR="006632AC">
              <w:rPr>
                <w:rFonts w:cs="Arial"/>
                <w:sz w:val="18"/>
                <w:szCs w:val="18"/>
              </w:rPr>
              <w:t>*</w:t>
            </w:r>
          </w:p>
        </w:tc>
        <w:tc>
          <w:tcPr>
            <w:tcW w:w="6173" w:type="dxa"/>
          </w:tcPr>
          <w:p w14:paraId="70F25AD2" w14:textId="77777777" w:rsidR="003E102D" w:rsidRDefault="003E102D" w:rsidP="003E102D">
            <w:pPr>
              <w:keepLines w:val="0"/>
              <w:spacing w:before="60" w:after="60" w:line="240" w:lineRule="auto"/>
              <w:rPr>
                <w:rFonts w:cs="Arial"/>
                <w:sz w:val="18"/>
                <w:szCs w:val="18"/>
              </w:rPr>
            </w:pPr>
            <w:r>
              <w:rPr>
                <w:rFonts w:cs="Arial"/>
                <w:sz w:val="18"/>
                <w:szCs w:val="18"/>
              </w:rPr>
              <w:t>Slider</w:t>
            </w:r>
          </w:p>
          <w:p w14:paraId="1C932A7E" w14:textId="77777777" w:rsidR="006632AC" w:rsidRPr="00593E20" w:rsidRDefault="006632AC" w:rsidP="003E102D">
            <w:pPr>
              <w:keepLines w:val="0"/>
              <w:spacing w:before="60" w:after="60" w:line="240" w:lineRule="auto"/>
              <w:rPr>
                <w:rFonts w:cs="Arial"/>
                <w:sz w:val="18"/>
                <w:szCs w:val="18"/>
              </w:rPr>
            </w:pPr>
            <w:r>
              <w:rPr>
                <w:rFonts w:cs="Arial"/>
                <w:sz w:val="18"/>
                <w:szCs w:val="18"/>
              </w:rPr>
              <w:t>YTD calendar year date range</w:t>
            </w:r>
          </w:p>
        </w:tc>
        <w:tc>
          <w:tcPr>
            <w:tcW w:w="1417" w:type="dxa"/>
          </w:tcPr>
          <w:p w14:paraId="54D1F585" w14:textId="77777777" w:rsidR="003E102D" w:rsidRPr="009B78C6" w:rsidRDefault="006632AC" w:rsidP="003E102D">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6632AC" w14:paraId="4C94D175" w14:textId="77777777" w:rsidTr="003E102D">
        <w:tc>
          <w:tcPr>
            <w:tcW w:w="1477" w:type="dxa"/>
          </w:tcPr>
          <w:p w14:paraId="3A5FE9F4" w14:textId="77777777" w:rsidR="006632AC" w:rsidRDefault="006632AC" w:rsidP="006632AC">
            <w:pPr>
              <w:pStyle w:val="ListParagraph"/>
              <w:spacing w:after="60"/>
              <w:ind w:left="0"/>
              <w:rPr>
                <w:rFonts w:cs="Arial"/>
                <w:sz w:val="18"/>
                <w:szCs w:val="18"/>
              </w:rPr>
            </w:pPr>
            <w:r>
              <w:rPr>
                <w:rFonts w:cs="Arial"/>
                <w:sz w:val="18"/>
                <w:szCs w:val="18"/>
              </w:rPr>
              <w:t>School</w:t>
            </w:r>
          </w:p>
        </w:tc>
        <w:tc>
          <w:tcPr>
            <w:tcW w:w="6173" w:type="dxa"/>
          </w:tcPr>
          <w:p w14:paraId="0C9F01C5" w14:textId="77777777" w:rsidR="006632AC" w:rsidRPr="00593E20" w:rsidRDefault="006632AC" w:rsidP="006632AC">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4B13AB06" w14:textId="77777777" w:rsidR="006632AC" w:rsidRPr="009B78C6" w:rsidRDefault="006632AC" w:rsidP="006632AC">
            <w:pPr>
              <w:keepLines w:val="0"/>
              <w:suppressAutoHyphens/>
              <w:spacing w:before="60" w:after="60" w:line="240" w:lineRule="auto"/>
              <w:ind w:left="130"/>
              <w:jc w:val="center"/>
              <w:rPr>
                <w:rFonts w:cs="Arial"/>
                <w:sz w:val="18"/>
                <w:szCs w:val="18"/>
              </w:rPr>
            </w:pPr>
            <w:r>
              <w:rPr>
                <w:rFonts w:cs="Arial"/>
                <w:sz w:val="18"/>
                <w:szCs w:val="18"/>
              </w:rPr>
              <w:t>All**</w:t>
            </w:r>
          </w:p>
        </w:tc>
      </w:tr>
      <w:tr w:rsidR="006632AC" w14:paraId="410ECA91" w14:textId="77777777" w:rsidTr="003E102D">
        <w:tc>
          <w:tcPr>
            <w:tcW w:w="1477" w:type="dxa"/>
          </w:tcPr>
          <w:p w14:paraId="04344BE6" w14:textId="77777777" w:rsidR="006632AC" w:rsidRDefault="006632AC" w:rsidP="006632AC">
            <w:pPr>
              <w:pStyle w:val="ListParagraph"/>
              <w:spacing w:after="60"/>
              <w:ind w:left="0"/>
              <w:rPr>
                <w:rFonts w:cs="Arial"/>
                <w:sz w:val="18"/>
                <w:szCs w:val="18"/>
              </w:rPr>
            </w:pPr>
            <w:r>
              <w:rPr>
                <w:rFonts w:cs="Arial"/>
                <w:sz w:val="18"/>
                <w:szCs w:val="18"/>
              </w:rPr>
              <w:t>Year level</w:t>
            </w:r>
          </w:p>
        </w:tc>
        <w:tc>
          <w:tcPr>
            <w:tcW w:w="6173" w:type="dxa"/>
          </w:tcPr>
          <w:p w14:paraId="65507A96" w14:textId="77777777" w:rsidR="006632AC" w:rsidRDefault="006632AC" w:rsidP="006632AC">
            <w:pPr>
              <w:keepLines w:val="0"/>
              <w:spacing w:before="60" w:after="60" w:line="240" w:lineRule="auto"/>
              <w:rPr>
                <w:rFonts w:cs="Arial"/>
                <w:sz w:val="18"/>
                <w:szCs w:val="18"/>
              </w:rPr>
            </w:pPr>
            <w:r>
              <w:rPr>
                <w:rFonts w:cs="Arial"/>
                <w:sz w:val="18"/>
                <w:szCs w:val="18"/>
              </w:rPr>
              <w:t>Drop Down</w:t>
            </w:r>
          </w:p>
          <w:p w14:paraId="5B7BC9FF" w14:textId="77777777" w:rsidR="006632AC" w:rsidRPr="00593E20" w:rsidRDefault="006632AC" w:rsidP="006632AC">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37011EFE" w14:textId="77777777" w:rsidR="006632AC" w:rsidRPr="009B78C6"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4A54FEAB" w14:textId="77777777" w:rsidTr="003E102D">
        <w:tc>
          <w:tcPr>
            <w:tcW w:w="1477" w:type="dxa"/>
          </w:tcPr>
          <w:p w14:paraId="6F7E03C6" w14:textId="77777777" w:rsidR="006632AC" w:rsidRDefault="006632AC" w:rsidP="006632AC">
            <w:pPr>
              <w:pStyle w:val="ListParagraph"/>
              <w:spacing w:after="60"/>
              <w:ind w:left="0"/>
              <w:rPr>
                <w:rFonts w:cs="Arial"/>
                <w:sz w:val="18"/>
                <w:szCs w:val="18"/>
              </w:rPr>
            </w:pPr>
            <w:r>
              <w:rPr>
                <w:rFonts w:cs="Arial"/>
                <w:sz w:val="18"/>
                <w:szCs w:val="18"/>
              </w:rPr>
              <w:t>Students with disability</w:t>
            </w:r>
          </w:p>
        </w:tc>
        <w:tc>
          <w:tcPr>
            <w:tcW w:w="6173" w:type="dxa"/>
          </w:tcPr>
          <w:p w14:paraId="5063C0BC"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DE5C53D"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12CC7FF1"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5DB22046" w14:textId="77777777" w:rsidTr="003E102D">
        <w:tc>
          <w:tcPr>
            <w:tcW w:w="1477" w:type="dxa"/>
          </w:tcPr>
          <w:p w14:paraId="39BAAFDA" w14:textId="77777777" w:rsidR="006632AC" w:rsidRDefault="006632AC" w:rsidP="006632AC">
            <w:pPr>
              <w:pStyle w:val="ListParagraph"/>
              <w:spacing w:after="60"/>
              <w:ind w:left="0"/>
              <w:rPr>
                <w:rFonts w:cs="Arial"/>
                <w:sz w:val="18"/>
                <w:szCs w:val="18"/>
              </w:rPr>
            </w:pPr>
            <w:r>
              <w:rPr>
                <w:rFonts w:cs="Arial"/>
                <w:sz w:val="18"/>
                <w:szCs w:val="18"/>
              </w:rPr>
              <w:t>Indigenous</w:t>
            </w:r>
          </w:p>
        </w:tc>
        <w:tc>
          <w:tcPr>
            <w:tcW w:w="6173" w:type="dxa"/>
          </w:tcPr>
          <w:p w14:paraId="49F90DD8"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7294F487"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5775CFCF"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6927A87C" w14:textId="77777777" w:rsidTr="003E102D">
        <w:tc>
          <w:tcPr>
            <w:tcW w:w="1477" w:type="dxa"/>
          </w:tcPr>
          <w:p w14:paraId="158D02BC" w14:textId="77777777" w:rsidR="006632AC" w:rsidRDefault="006632AC" w:rsidP="006632AC">
            <w:pPr>
              <w:pStyle w:val="ListParagraph"/>
              <w:spacing w:after="60"/>
              <w:ind w:left="0"/>
              <w:rPr>
                <w:rFonts w:cs="Arial"/>
                <w:sz w:val="18"/>
                <w:szCs w:val="18"/>
              </w:rPr>
            </w:pPr>
            <w:r>
              <w:rPr>
                <w:rFonts w:cs="Arial"/>
                <w:sz w:val="18"/>
                <w:szCs w:val="18"/>
              </w:rPr>
              <w:t>Gender</w:t>
            </w:r>
          </w:p>
        </w:tc>
        <w:tc>
          <w:tcPr>
            <w:tcW w:w="6173" w:type="dxa"/>
          </w:tcPr>
          <w:p w14:paraId="5DAEAFF3"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1A0EC53"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596E6F8"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B965D5" w14:paraId="45D83E1B" w14:textId="77777777" w:rsidTr="003E102D">
        <w:tc>
          <w:tcPr>
            <w:tcW w:w="1477" w:type="dxa"/>
          </w:tcPr>
          <w:p w14:paraId="31778892" w14:textId="77777777" w:rsidR="00B965D5" w:rsidRDefault="00B965D5" w:rsidP="00B965D5">
            <w:pPr>
              <w:pStyle w:val="ListParagraph"/>
              <w:spacing w:after="60"/>
              <w:ind w:left="0"/>
              <w:rPr>
                <w:rFonts w:cs="Arial"/>
                <w:sz w:val="18"/>
                <w:szCs w:val="18"/>
              </w:rPr>
            </w:pPr>
            <w:r>
              <w:rPr>
                <w:rFonts w:cs="Arial"/>
                <w:sz w:val="18"/>
                <w:szCs w:val="18"/>
              </w:rPr>
              <w:t>EAL/D</w:t>
            </w:r>
          </w:p>
        </w:tc>
        <w:tc>
          <w:tcPr>
            <w:tcW w:w="6173" w:type="dxa"/>
          </w:tcPr>
          <w:p w14:paraId="51BF159D" w14:textId="77777777" w:rsidR="00B965D5" w:rsidRDefault="00B965D5" w:rsidP="00B965D5">
            <w:pPr>
              <w:keepLines w:val="0"/>
              <w:spacing w:before="60" w:after="60" w:line="240" w:lineRule="auto"/>
              <w:rPr>
                <w:rFonts w:cs="Arial"/>
                <w:sz w:val="18"/>
                <w:szCs w:val="18"/>
              </w:rPr>
            </w:pPr>
            <w:r>
              <w:rPr>
                <w:rFonts w:cs="Arial"/>
                <w:sz w:val="18"/>
                <w:szCs w:val="18"/>
              </w:rPr>
              <w:t xml:space="preserve">Drop Down </w:t>
            </w:r>
          </w:p>
          <w:p w14:paraId="2AAD1A4D"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DD6D5E3"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r w:rsidR="00B965D5" w14:paraId="23ABA9B7" w14:textId="77777777" w:rsidTr="00B965D5">
        <w:tc>
          <w:tcPr>
            <w:tcW w:w="1538" w:type="dxa"/>
          </w:tcPr>
          <w:p w14:paraId="13D36714" w14:textId="77777777" w:rsidR="00B965D5" w:rsidRDefault="00B965D5" w:rsidP="00B965D5">
            <w:pPr>
              <w:pStyle w:val="ListParagraph"/>
              <w:spacing w:after="60"/>
              <w:ind w:left="0"/>
              <w:rPr>
                <w:rFonts w:cs="Arial"/>
                <w:sz w:val="18"/>
                <w:szCs w:val="18"/>
              </w:rPr>
            </w:pPr>
            <w:r>
              <w:rPr>
                <w:rFonts w:cs="Arial"/>
                <w:sz w:val="18"/>
                <w:szCs w:val="18"/>
              </w:rPr>
              <w:t>International/Visa</w:t>
            </w:r>
          </w:p>
        </w:tc>
        <w:tc>
          <w:tcPr>
            <w:tcW w:w="6114" w:type="dxa"/>
          </w:tcPr>
          <w:p w14:paraId="302638DE" w14:textId="77777777" w:rsidR="00B965D5" w:rsidRDefault="00B965D5" w:rsidP="00B965D5">
            <w:pPr>
              <w:keepLines w:val="0"/>
              <w:spacing w:before="60" w:after="60" w:line="240" w:lineRule="auto"/>
              <w:rPr>
                <w:rFonts w:cs="Arial"/>
                <w:sz w:val="18"/>
                <w:szCs w:val="18"/>
              </w:rPr>
            </w:pPr>
            <w:r>
              <w:rPr>
                <w:rFonts w:cs="Arial"/>
                <w:sz w:val="18"/>
                <w:szCs w:val="18"/>
              </w:rPr>
              <w:t>Drop Down</w:t>
            </w:r>
          </w:p>
          <w:p w14:paraId="456064E1"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1E0AE97A"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bl>
    <w:p w14:paraId="0B9A9465" w14:textId="77777777" w:rsidR="003E102D" w:rsidRDefault="003E102D" w:rsidP="003E102D"/>
    <w:p w14:paraId="443BA209" w14:textId="77777777" w:rsidR="003E102D" w:rsidRDefault="006632AC" w:rsidP="003E102D">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3EC407B7" w14:textId="77777777" w:rsidR="006632AC" w:rsidRDefault="006632AC" w:rsidP="003E102D">
      <w:pPr>
        <w:keepLines w:val="0"/>
        <w:spacing w:after="0" w:line="240" w:lineRule="auto"/>
        <w:rPr>
          <w:rFonts w:cs="Arial"/>
          <w:color w:val="FF0000"/>
          <w:sz w:val="20"/>
          <w:szCs w:val="20"/>
        </w:rPr>
      </w:pPr>
    </w:p>
    <w:p w14:paraId="0168C629" w14:textId="77777777" w:rsidR="006632AC" w:rsidRDefault="006632AC" w:rsidP="003E102D">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w:t>
      </w:r>
      <w:r w:rsidR="00AE2A15">
        <w:rPr>
          <w:rFonts w:cs="Arial"/>
          <w:color w:val="FF0000"/>
          <w:sz w:val="20"/>
          <w:szCs w:val="20"/>
        </w:rPr>
        <w:t>ly</w:t>
      </w:r>
      <w:r>
        <w:rPr>
          <w:rFonts w:cs="Arial"/>
          <w:color w:val="FF0000"/>
          <w:sz w:val="20"/>
          <w:szCs w:val="20"/>
        </w:rPr>
        <w:t xml:space="preserve"> only have a few and one in most cases). Corporate users need to have access to all schools – what can we show them as default?</w:t>
      </w:r>
      <w:r w:rsidR="00AE2A15">
        <w:rPr>
          <w:rFonts w:cs="Arial"/>
          <w:color w:val="FF0000"/>
          <w:sz w:val="20"/>
          <w:szCs w:val="20"/>
        </w:rPr>
        <w:t xml:space="preserve"> How do users get to this page from State page?</w:t>
      </w:r>
    </w:p>
    <w:p w14:paraId="2B86BBBB" w14:textId="77777777" w:rsidR="003E102D" w:rsidRDefault="003E102D" w:rsidP="003E102D">
      <w:pPr>
        <w:keepLines w:val="0"/>
        <w:spacing w:after="0" w:line="240" w:lineRule="auto"/>
        <w:rPr>
          <w:color w:val="FF0000"/>
        </w:rPr>
      </w:pPr>
    </w:p>
    <w:p w14:paraId="6ADCCE8C" w14:textId="77777777" w:rsidR="003E102D" w:rsidRDefault="003E102D" w:rsidP="003E102D">
      <w:pPr>
        <w:keepLines w:val="0"/>
        <w:spacing w:after="0" w:line="240" w:lineRule="auto"/>
        <w:rPr>
          <w:rFonts w:cs="Arial"/>
          <w:b/>
          <w:bCs/>
          <w:iCs/>
          <w:noProof/>
          <w:sz w:val="28"/>
          <w:szCs w:val="28"/>
        </w:rPr>
      </w:pPr>
      <w:r>
        <w:br w:type="page"/>
      </w:r>
    </w:p>
    <w:p w14:paraId="33ECBF7E" w14:textId="77777777" w:rsidR="003E102D" w:rsidRDefault="003E102D" w:rsidP="003E102D">
      <w:pPr>
        <w:pStyle w:val="Heading2"/>
      </w:pPr>
      <w:bookmarkStart w:id="32" w:name="_Toc54675066"/>
      <w:r>
        <w:lastRenderedPageBreak/>
        <w:t>Year-to-date Attendance rate</w:t>
      </w:r>
      <w:bookmarkEnd w:id="3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102D" w:rsidRPr="009F006A" w14:paraId="4D53F833" w14:textId="77777777" w:rsidTr="003E102D">
        <w:tc>
          <w:tcPr>
            <w:tcW w:w="3119" w:type="dxa"/>
            <w:shd w:val="clear" w:color="auto" w:fill="DBE5F1"/>
          </w:tcPr>
          <w:p w14:paraId="1C7B12ED" w14:textId="77777777" w:rsidR="003E102D" w:rsidRPr="00CB759B" w:rsidRDefault="003E102D" w:rsidP="003E102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891D2E2"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r>
      <w:tr w:rsidR="003E102D" w:rsidRPr="009F006A" w14:paraId="3337D2F3" w14:textId="77777777" w:rsidTr="003E102D">
        <w:tc>
          <w:tcPr>
            <w:tcW w:w="3119" w:type="dxa"/>
          </w:tcPr>
          <w:p w14:paraId="29659D09" w14:textId="77777777" w:rsidR="003E102D" w:rsidRPr="00225317" w:rsidRDefault="003E102D" w:rsidP="003E102D">
            <w:pPr>
              <w:spacing w:before="60" w:after="60"/>
              <w:rPr>
                <w:rFonts w:cs="Arial"/>
                <w:sz w:val="20"/>
                <w:szCs w:val="20"/>
              </w:rPr>
            </w:pPr>
            <w:r>
              <w:rPr>
                <w:rFonts w:cs="Arial"/>
                <w:sz w:val="20"/>
                <w:szCs w:val="20"/>
              </w:rPr>
              <w:t>Description</w:t>
            </w:r>
          </w:p>
        </w:tc>
        <w:tc>
          <w:tcPr>
            <w:tcW w:w="5948" w:type="dxa"/>
          </w:tcPr>
          <w:p w14:paraId="3A463A50" w14:textId="77777777" w:rsidR="003E102D" w:rsidRPr="00225317" w:rsidRDefault="003E102D" w:rsidP="003E102D">
            <w:pPr>
              <w:pStyle w:val="ListParagraph"/>
              <w:spacing w:before="60" w:after="60"/>
              <w:ind w:left="0"/>
              <w:rPr>
                <w:rFonts w:cs="Arial"/>
                <w:sz w:val="20"/>
                <w:szCs w:val="20"/>
              </w:rPr>
            </w:pPr>
            <w:r w:rsidRPr="00DB580D">
              <w:rPr>
                <w:sz w:val="20"/>
                <w:szCs w:val="20"/>
              </w:rPr>
              <w:t>This chart will show the Attendance Rate</w:t>
            </w:r>
            <w:r>
              <w:rPr>
                <w:sz w:val="20"/>
                <w:szCs w:val="20"/>
              </w:rPr>
              <w:t xml:space="preserve"> for the calendar year-to-date</w:t>
            </w:r>
          </w:p>
        </w:tc>
      </w:tr>
      <w:tr w:rsidR="003E102D" w:rsidRPr="009F006A" w14:paraId="084674B4" w14:textId="77777777" w:rsidTr="003E102D">
        <w:tc>
          <w:tcPr>
            <w:tcW w:w="3119" w:type="dxa"/>
          </w:tcPr>
          <w:p w14:paraId="7FA47D7B" w14:textId="77777777" w:rsidR="003E102D" w:rsidRDefault="003E102D" w:rsidP="003E102D">
            <w:pPr>
              <w:spacing w:before="60" w:after="60"/>
              <w:rPr>
                <w:rFonts w:cs="Arial"/>
                <w:sz w:val="20"/>
                <w:szCs w:val="20"/>
              </w:rPr>
            </w:pPr>
            <w:r>
              <w:rPr>
                <w:rFonts w:cs="Arial"/>
                <w:sz w:val="20"/>
                <w:szCs w:val="20"/>
              </w:rPr>
              <w:t>Chart type</w:t>
            </w:r>
          </w:p>
        </w:tc>
        <w:tc>
          <w:tcPr>
            <w:tcW w:w="5948" w:type="dxa"/>
          </w:tcPr>
          <w:p w14:paraId="646EC347" w14:textId="77777777" w:rsidR="003E102D" w:rsidRDefault="00587504" w:rsidP="003E102D">
            <w:pPr>
              <w:pStyle w:val="ListParagraph"/>
              <w:spacing w:before="60" w:after="60"/>
              <w:ind w:left="0"/>
              <w:rPr>
                <w:rFonts w:cs="Arial"/>
                <w:sz w:val="20"/>
                <w:szCs w:val="20"/>
              </w:rPr>
            </w:pPr>
            <w:r>
              <w:rPr>
                <w:rFonts w:cs="Arial"/>
                <w:sz w:val="20"/>
                <w:szCs w:val="20"/>
              </w:rPr>
              <w:t>KPI Indicator</w:t>
            </w:r>
          </w:p>
        </w:tc>
      </w:tr>
      <w:tr w:rsidR="003E102D" w:rsidRPr="009F006A" w14:paraId="4EC7898C" w14:textId="77777777" w:rsidTr="003E102D">
        <w:tc>
          <w:tcPr>
            <w:tcW w:w="3119" w:type="dxa"/>
          </w:tcPr>
          <w:p w14:paraId="11F7E52D" w14:textId="77777777" w:rsidR="003E102D" w:rsidRPr="00225317" w:rsidRDefault="003E102D" w:rsidP="003E102D">
            <w:pPr>
              <w:spacing w:before="60" w:after="60"/>
              <w:rPr>
                <w:rFonts w:cs="Arial"/>
                <w:sz w:val="20"/>
                <w:szCs w:val="20"/>
              </w:rPr>
            </w:pPr>
            <w:r>
              <w:rPr>
                <w:rFonts w:cs="Arial"/>
                <w:sz w:val="20"/>
                <w:szCs w:val="20"/>
              </w:rPr>
              <w:t>Default view</w:t>
            </w:r>
          </w:p>
        </w:tc>
        <w:tc>
          <w:tcPr>
            <w:tcW w:w="5948" w:type="dxa"/>
          </w:tcPr>
          <w:p w14:paraId="6E1FA345" w14:textId="77777777" w:rsidR="003E102D" w:rsidRPr="00225317" w:rsidRDefault="003E102D" w:rsidP="00364CEC">
            <w:pPr>
              <w:pStyle w:val="ListParagraph"/>
              <w:spacing w:before="60" w:after="60"/>
              <w:ind w:left="0"/>
              <w:rPr>
                <w:rFonts w:cs="Arial"/>
                <w:sz w:val="20"/>
                <w:szCs w:val="20"/>
              </w:rPr>
            </w:pPr>
            <w:r>
              <w:rPr>
                <w:rFonts w:cs="Arial"/>
                <w:sz w:val="20"/>
                <w:szCs w:val="20"/>
              </w:rPr>
              <w:t xml:space="preserve">Result for </w:t>
            </w:r>
            <w:r w:rsidR="00364CEC">
              <w:rPr>
                <w:rFonts w:cs="Arial"/>
                <w:sz w:val="20"/>
                <w:szCs w:val="20"/>
              </w:rPr>
              <w:t>selected school – refer to design challenge outlined in 4.1</w:t>
            </w:r>
          </w:p>
        </w:tc>
      </w:tr>
      <w:tr w:rsidR="003E102D" w:rsidRPr="009F006A" w14:paraId="76502E2C" w14:textId="77777777" w:rsidTr="003E102D">
        <w:tc>
          <w:tcPr>
            <w:tcW w:w="3119" w:type="dxa"/>
          </w:tcPr>
          <w:p w14:paraId="57F4A6E2" w14:textId="77777777" w:rsidR="003E102D" w:rsidRPr="00225317" w:rsidRDefault="003E102D" w:rsidP="003E102D">
            <w:pPr>
              <w:spacing w:before="60" w:after="60"/>
              <w:rPr>
                <w:rFonts w:cs="Arial"/>
                <w:sz w:val="20"/>
                <w:szCs w:val="20"/>
              </w:rPr>
            </w:pPr>
            <w:r w:rsidRPr="00225317">
              <w:rPr>
                <w:rFonts w:cs="Arial"/>
                <w:sz w:val="20"/>
                <w:szCs w:val="20"/>
              </w:rPr>
              <w:t>Chart Title</w:t>
            </w:r>
          </w:p>
        </w:tc>
        <w:tc>
          <w:tcPr>
            <w:tcW w:w="5948" w:type="dxa"/>
          </w:tcPr>
          <w:p w14:paraId="5FB322F0" w14:textId="77777777" w:rsidR="003E102D" w:rsidRPr="00225317" w:rsidRDefault="003E102D" w:rsidP="003E102D">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p>
        </w:tc>
      </w:tr>
      <w:tr w:rsidR="003E102D" w:rsidRPr="009F006A" w14:paraId="1CA5B355" w14:textId="77777777" w:rsidTr="003E102D">
        <w:tc>
          <w:tcPr>
            <w:tcW w:w="3119" w:type="dxa"/>
          </w:tcPr>
          <w:p w14:paraId="7D0837C8" w14:textId="77777777" w:rsidR="003E102D" w:rsidRPr="00225317" w:rsidRDefault="003E102D" w:rsidP="003E102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F50DFC7" w14:textId="77777777" w:rsidR="003E102D" w:rsidRPr="006A6C04" w:rsidRDefault="003E102D" w:rsidP="003E102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E102D" w:rsidRPr="009F006A" w14:paraId="7FF3C29E" w14:textId="77777777" w:rsidTr="003E102D">
        <w:tc>
          <w:tcPr>
            <w:tcW w:w="3119" w:type="dxa"/>
          </w:tcPr>
          <w:p w14:paraId="1BDD75C9" w14:textId="77777777" w:rsidR="003E102D" w:rsidRPr="00225317" w:rsidRDefault="003E102D" w:rsidP="003E102D">
            <w:pPr>
              <w:spacing w:before="60" w:after="60"/>
              <w:rPr>
                <w:rFonts w:cs="Arial"/>
                <w:sz w:val="20"/>
                <w:szCs w:val="20"/>
              </w:rPr>
            </w:pPr>
            <w:r w:rsidRPr="00225317">
              <w:rPr>
                <w:rFonts w:cs="Arial"/>
                <w:sz w:val="20"/>
                <w:szCs w:val="20"/>
              </w:rPr>
              <w:t>Trend axis</w:t>
            </w:r>
          </w:p>
        </w:tc>
        <w:tc>
          <w:tcPr>
            <w:tcW w:w="5948" w:type="dxa"/>
          </w:tcPr>
          <w:p w14:paraId="19FC5273" w14:textId="77777777" w:rsidR="003E102D" w:rsidRPr="00225317"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1783AB17" w14:textId="77777777" w:rsidTr="003E102D">
        <w:tc>
          <w:tcPr>
            <w:tcW w:w="3119" w:type="dxa"/>
          </w:tcPr>
          <w:p w14:paraId="457E141F" w14:textId="77777777" w:rsidR="003E102D" w:rsidRPr="00DB580D" w:rsidRDefault="003E102D" w:rsidP="003E102D">
            <w:pPr>
              <w:spacing w:before="60" w:after="60"/>
              <w:rPr>
                <w:rFonts w:cs="Arial"/>
                <w:sz w:val="20"/>
                <w:szCs w:val="20"/>
              </w:rPr>
            </w:pPr>
            <w:r w:rsidRPr="00DB580D">
              <w:rPr>
                <w:rFonts w:cs="Arial"/>
                <w:sz w:val="20"/>
                <w:szCs w:val="20"/>
              </w:rPr>
              <w:t>Target goals</w:t>
            </w:r>
          </w:p>
        </w:tc>
        <w:tc>
          <w:tcPr>
            <w:tcW w:w="5948" w:type="dxa"/>
          </w:tcPr>
          <w:p w14:paraId="10D6B252" w14:textId="77777777" w:rsidR="003E102D" w:rsidRPr="00DB580D"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5BAC9A45" w14:textId="77777777" w:rsidTr="003E102D">
        <w:tc>
          <w:tcPr>
            <w:tcW w:w="3119" w:type="dxa"/>
          </w:tcPr>
          <w:p w14:paraId="314746C8" w14:textId="77777777" w:rsidR="003E102D" w:rsidRPr="00DB580D" w:rsidRDefault="003E102D" w:rsidP="003E102D">
            <w:pPr>
              <w:spacing w:before="60" w:after="60"/>
              <w:rPr>
                <w:rFonts w:cs="Arial"/>
                <w:sz w:val="20"/>
                <w:szCs w:val="20"/>
              </w:rPr>
            </w:pPr>
            <w:r w:rsidRPr="00DB580D">
              <w:rPr>
                <w:rFonts w:cs="Arial"/>
                <w:sz w:val="20"/>
                <w:szCs w:val="20"/>
              </w:rPr>
              <w:t>Visualisation specific data filters</w:t>
            </w:r>
          </w:p>
        </w:tc>
        <w:tc>
          <w:tcPr>
            <w:tcW w:w="5948" w:type="dxa"/>
          </w:tcPr>
          <w:p w14:paraId="16732DB1"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E102D" w:rsidRPr="009F006A" w14:paraId="0B0BE5C4" w14:textId="77777777" w:rsidTr="003E102D">
        <w:tc>
          <w:tcPr>
            <w:tcW w:w="3119" w:type="dxa"/>
          </w:tcPr>
          <w:p w14:paraId="07A72109" w14:textId="77777777" w:rsidR="003E102D" w:rsidRPr="00DB580D" w:rsidRDefault="003E102D" w:rsidP="003E102D">
            <w:pPr>
              <w:spacing w:before="60" w:after="60"/>
              <w:rPr>
                <w:rFonts w:cs="Arial"/>
                <w:sz w:val="20"/>
                <w:szCs w:val="20"/>
              </w:rPr>
            </w:pPr>
            <w:r w:rsidRPr="00DB580D">
              <w:rPr>
                <w:rFonts w:cs="Arial"/>
                <w:sz w:val="20"/>
                <w:szCs w:val="20"/>
              </w:rPr>
              <w:t>Hierarchy drill-down</w:t>
            </w:r>
          </w:p>
        </w:tc>
        <w:tc>
          <w:tcPr>
            <w:tcW w:w="5948" w:type="dxa"/>
          </w:tcPr>
          <w:p w14:paraId="31AB1330"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406D1D20" w14:textId="77777777" w:rsidTr="003E102D">
        <w:tc>
          <w:tcPr>
            <w:tcW w:w="3119" w:type="dxa"/>
          </w:tcPr>
          <w:p w14:paraId="627A550F" w14:textId="77777777" w:rsidR="003E102D" w:rsidRPr="00DB580D" w:rsidRDefault="003E102D" w:rsidP="003E102D">
            <w:pPr>
              <w:spacing w:before="60" w:after="60"/>
              <w:rPr>
                <w:rFonts w:cs="Arial"/>
                <w:sz w:val="20"/>
                <w:szCs w:val="20"/>
              </w:rPr>
            </w:pPr>
            <w:r w:rsidRPr="00DB580D">
              <w:rPr>
                <w:rFonts w:cs="Arial"/>
                <w:sz w:val="20"/>
                <w:szCs w:val="20"/>
              </w:rPr>
              <w:t>Visual link to other page</w:t>
            </w:r>
          </w:p>
        </w:tc>
        <w:tc>
          <w:tcPr>
            <w:tcW w:w="5948" w:type="dxa"/>
          </w:tcPr>
          <w:p w14:paraId="0A1E1DE2"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1D310763" w14:textId="77777777" w:rsidTr="003E102D">
        <w:tc>
          <w:tcPr>
            <w:tcW w:w="3119" w:type="dxa"/>
          </w:tcPr>
          <w:p w14:paraId="35032D0B" w14:textId="77777777" w:rsidR="003E102D" w:rsidRPr="00DB580D" w:rsidRDefault="003E102D" w:rsidP="003E102D">
            <w:pPr>
              <w:spacing w:before="60" w:after="60"/>
              <w:rPr>
                <w:rFonts w:cs="Arial"/>
                <w:sz w:val="20"/>
                <w:szCs w:val="20"/>
              </w:rPr>
            </w:pPr>
            <w:r>
              <w:rPr>
                <w:rFonts w:cs="Arial"/>
                <w:sz w:val="20"/>
                <w:szCs w:val="20"/>
              </w:rPr>
              <w:t>Tooltip</w:t>
            </w:r>
          </w:p>
        </w:tc>
        <w:tc>
          <w:tcPr>
            <w:tcW w:w="5948" w:type="dxa"/>
          </w:tcPr>
          <w:p w14:paraId="55E3BF5C" w14:textId="77777777" w:rsidR="003E102D" w:rsidRPr="00DB580D" w:rsidRDefault="003E102D" w:rsidP="003E102D">
            <w:pPr>
              <w:keepLines w:val="0"/>
              <w:spacing w:before="60" w:after="60" w:line="240" w:lineRule="auto"/>
              <w:rPr>
                <w:rFonts w:cs="Arial"/>
                <w:sz w:val="20"/>
                <w:szCs w:val="20"/>
              </w:rPr>
            </w:pPr>
            <w:r>
              <w:rPr>
                <w:rFonts w:cs="Arial"/>
                <w:sz w:val="20"/>
                <w:szCs w:val="20"/>
              </w:rPr>
              <w:t>Power Bi default view (repeat number)</w:t>
            </w:r>
          </w:p>
        </w:tc>
      </w:tr>
      <w:tr w:rsidR="003E102D" w:rsidRPr="009F006A" w14:paraId="33B865F4" w14:textId="77777777" w:rsidTr="003E102D">
        <w:tc>
          <w:tcPr>
            <w:tcW w:w="3119" w:type="dxa"/>
          </w:tcPr>
          <w:p w14:paraId="7CF52812" w14:textId="77777777" w:rsidR="003E102D" w:rsidRPr="00DB580D" w:rsidRDefault="003E102D" w:rsidP="003E102D">
            <w:pPr>
              <w:spacing w:before="60" w:after="60"/>
              <w:rPr>
                <w:rFonts w:cs="Arial"/>
                <w:sz w:val="20"/>
                <w:szCs w:val="20"/>
              </w:rPr>
            </w:pPr>
            <w:r w:rsidRPr="00DB580D">
              <w:rPr>
                <w:rFonts w:cs="Arial"/>
                <w:sz w:val="20"/>
                <w:szCs w:val="20"/>
              </w:rPr>
              <w:t>Nice to have function</w:t>
            </w:r>
          </w:p>
        </w:tc>
        <w:tc>
          <w:tcPr>
            <w:tcW w:w="5948" w:type="dxa"/>
          </w:tcPr>
          <w:p w14:paraId="640F22D6" w14:textId="77777777" w:rsidR="003E102D" w:rsidRPr="006A67BD" w:rsidRDefault="003E102D" w:rsidP="003E102D">
            <w:pPr>
              <w:keepLines w:val="0"/>
              <w:spacing w:before="60" w:after="60" w:line="240" w:lineRule="auto"/>
              <w:rPr>
                <w:rFonts w:cs="Arial"/>
                <w:sz w:val="20"/>
                <w:szCs w:val="20"/>
              </w:rPr>
            </w:pPr>
            <w:r>
              <w:rPr>
                <w:rFonts w:cs="Arial"/>
                <w:sz w:val="20"/>
                <w:szCs w:val="20"/>
              </w:rPr>
              <w:t>n/a</w:t>
            </w:r>
          </w:p>
        </w:tc>
      </w:tr>
    </w:tbl>
    <w:p w14:paraId="442BFEEF" w14:textId="77777777" w:rsidR="003E102D" w:rsidRDefault="003E102D" w:rsidP="003E102D">
      <w:pPr>
        <w:pStyle w:val="BodyText"/>
        <w:ind w:left="0"/>
        <w:jc w:val="center"/>
      </w:pPr>
    </w:p>
    <w:p w14:paraId="66DFE0A0" w14:textId="77777777" w:rsidR="003E102D" w:rsidRDefault="003E102D" w:rsidP="003E102D">
      <w:pPr>
        <w:pStyle w:val="BodyText"/>
        <w:ind w:left="0"/>
        <w:jc w:val="center"/>
        <w:rPr>
          <w:noProof/>
          <w:lang w:eastAsia="zh-TW"/>
        </w:rPr>
      </w:pPr>
      <w:r>
        <w:rPr>
          <w:noProof/>
          <w:lang w:eastAsia="zh-TW"/>
        </w:rPr>
        <w:drawing>
          <wp:inline distT="0" distB="0" distL="0" distR="0" wp14:anchorId="3C18A9C1" wp14:editId="193522B6">
            <wp:extent cx="3192517" cy="1905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236" cy="1909606"/>
                    </a:xfrm>
                    <a:prstGeom prst="rect">
                      <a:avLst/>
                    </a:prstGeom>
                  </pic:spPr>
                </pic:pic>
              </a:graphicData>
            </a:graphic>
          </wp:inline>
        </w:drawing>
      </w:r>
    </w:p>
    <w:p w14:paraId="35B9571B" w14:textId="77777777" w:rsidR="003E102D" w:rsidRDefault="003E102D" w:rsidP="003E102D">
      <w:pPr>
        <w:pStyle w:val="BodyText"/>
        <w:ind w:left="0"/>
        <w:jc w:val="center"/>
      </w:pPr>
    </w:p>
    <w:p w14:paraId="224F7FC0" w14:textId="77777777" w:rsidR="003E102D" w:rsidRDefault="003E102D" w:rsidP="003E102D">
      <w:pPr>
        <w:pStyle w:val="BodyText"/>
        <w:ind w:left="0"/>
        <w:jc w:val="center"/>
      </w:pPr>
    </w:p>
    <w:p w14:paraId="5EE4B387" w14:textId="77777777" w:rsidR="003E102D" w:rsidRDefault="003E102D" w:rsidP="003E102D">
      <w:pPr>
        <w:pStyle w:val="BodyText"/>
        <w:ind w:left="0"/>
        <w:jc w:val="center"/>
      </w:pPr>
    </w:p>
    <w:p w14:paraId="06C82687" w14:textId="77777777" w:rsidR="008C02AB" w:rsidRDefault="008C02AB" w:rsidP="003019E2">
      <w:pPr>
        <w:rPr>
          <w:sz w:val="20"/>
          <w:szCs w:val="20"/>
        </w:rPr>
      </w:pPr>
    </w:p>
    <w:p w14:paraId="477AAC69" w14:textId="77777777" w:rsidR="008C02AB" w:rsidRDefault="008C02AB" w:rsidP="003019E2">
      <w:pPr>
        <w:rPr>
          <w:sz w:val="20"/>
          <w:szCs w:val="20"/>
        </w:rPr>
      </w:pPr>
    </w:p>
    <w:p w14:paraId="483507CB" w14:textId="77777777" w:rsidR="008C02AB" w:rsidRDefault="008C02AB" w:rsidP="003019E2">
      <w:pPr>
        <w:rPr>
          <w:sz w:val="20"/>
          <w:szCs w:val="20"/>
        </w:rPr>
      </w:pPr>
    </w:p>
    <w:p w14:paraId="3578D3CF" w14:textId="77777777" w:rsidR="008C02AB" w:rsidRDefault="008C02AB" w:rsidP="003019E2">
      <w:pPr>
        <w:rPr>
          <w:sz w:val="20"/>
          <w:szCs w:val="20"/>
        </w:rPr>
      </w:pPr>
    </w:p>
    <w:p w14:paraId="7762769A" w14:textId="77777777" w:rsidR="008C02AB" w:rsidRDefault="008C02AB" w:rsidP="003019E2">
      <w:pPr>
        <w:rPr>
          <w:sz w:val="20"/>
          <w:szCs w:val="20"/>
        </w:rPr>
      </w:pPr>
    </w:p>
    <w:p w14:paraId="176CD9F3" w14:textId="77777777" w:rsidR="008C02AB" w:rsidRDefault="008C02AB" w:rsidP="003019E2">
      <w:pPr>
        <w:rPr>
          <w:sz w:val="20"/>
          <w:szCs w:val="20"/>
        </w:rPr>
      </w:pPr>
    </w:p>
    <w:p w14:paraId="45F1F740" w14:textId="77777777" w:rsidR="008C02AB" w:rsidRDefault="008C02AB" w:rsidP="003019E2">
      <w:pPr>
        <w:rPr>
          <w:sz w:val="20"/>
          <w:szCs w:val="20"/>
        </w:rPr>
      </w:pPr>
    </w:p>
    <w:p w14:paraId="6EA72006" w14:textId="77777777" w:rsidR="008C02AB" w:rsidRDefault="008C02AB" w:rsidP="003019E2">
      <w:pPr>
        <w:rPr>
          <w:sz w:val="20"/>
          <w:szCs w:val="20"/>
        </w:rPr>
      </w:pPr>
    </w:p>
    <w:p w14:paraId="1C8474DA" w14:textId="77777777" w:rsidR="00364CEC" w:rsidRDefault="00364CEC" w:rsidP="00364CEC">
      <w:pPr>
        <w:pStyle w:val="Heading2"/>
      </w:pPr>
      <w:bookmarkStart w:id="33" w:name="_Toc54675067"/>
      <w:r>
        <w:lastRenderedPageBreak/>
        <w:t>Average full day absence count</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64CEC" w:rsidRPr="009F006A" w14:paraId="330B85F5" w14:textId="77777777" w:rsidTr="00BB3170">
        <w:tc>
          <w:tcPr>
            <w:tcW w:w="3119" w:type="dxa"/>
            <w:shd w:val="clear" w:color="auto" w:fill="DBE5F1"/>
          </w:tcPr>
          <w:p w14:paraId="20838D9D" w14:textId="77777777" w:rsidR="00364CEC" w:rsidRPr="00CB759B" w:rsidRDefault="00364CEC"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1DC7F46" w14:textId="77777777" w:rsidR="00364CEC" w:rsidRPr="00CB759B" w:rsidRDefault="00364CEC" w:rsidP="00BB3170">
            <w:pPr>
              <w:pStyle w:val="ECR-Heading3"/>
              <w:numPr>
                <w:ilvl w:val="0"/>
                <w:numId w:val="0"/>
              </w:numPr>
              <w:spacing w:before="60" w:after="60"/>
              <w:rPr>
                <w:sz w:val="18"/>
                <w:szCs w:val="18"/>
              </w:rPr>
            </w:pPr>
            <w:r>
              <w:rPr>
                <w:sz w:val="18"/>
                <w:szCs w:val="18"/>
              </w:rPr>
              <w:t>Functionality</w:t>
            </w:r>
          </w:p>
        </w:tc>
      </w:tr>
      <w:tr w:rsidR="00364CEC" w:rsidRPr="009F006A" w14:paraId="4092D078" w14:textId="77777777" w:rsidTr="00BB3170">
        <w:tc>
          <w:tcPr>
            <w:tcW w:w="3119" w:type="dxa"/>
          </w:tcPr>
          <w:p w14:paraId="5C1EE6A3" w14:textId="77777777" w:rsidR="00364CEC" w:rsidRPr="00225317" w:rsidRDefault="00364CEC" w:rsidP="00BB3170">
            <w:pPr>
              <w:spacing w:before="60" w:after="60"/>
              <w:rPr>
                <w:rFonts w:cs="Arial"/>
                <w:sz w:val="20"/>
                <w:szCs w:val="20"/>
              </w:rPr>
            </w:pPr>
            <w:r>
              <w:rPr>
                <w:rFonts w:cs="Arial"/>
                <w:sz w:val="20"/>
                <w:szCs w:val="20"/>
              </w:rPr>
              <w:t>Description</w:t>
            </w:r>
          </w:p>
        </w:tc>
        <w:tc>
          <w:tcPr>
            <w:tcW w:w="5948" w:type="dxa"/>
          </w:tcPr>
          <w:p w14:paraId="2882E4DE" w14:textId="77777777" w:rsidR="00364CEC" w:rsidRPr="00225317" w:rsidRDefault="00364CEC" w:rsidP="00364CEC">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full day. </w:t>
            </w:r>
          </w:p>
        </w:tc>
      </w:tr>
      <w:tr w:rsidR="00364CEC" w:rsidRPr="009F006A" w14:paraId="462E63FC" w14:textId="77777777" w:rsidTr="00BB3170">
        <w:tc>
          <w:tcPr>
            <w:tcW w:w="3119" w:type="dxa"/>
          </w:tcPr>
          <w:p w14:paraId="5B5471CB" w14:textId="77777777" w:rsidR="00364CEC" w:rsidRDefault="00364CEC" w:rsidP="00BB3170">
            <w:pPr>
              <w:spacing w:before="60" w:after="60"/>
              <w:rPr>
                <w:rFonts w:cs="Arial"/>
                <w:sz w:val="20"/>
                <w:szCs w:val="20"/>
              </w:rPr>
            </w:pPr>
            <w:r>
              <w:rPr>
                <w:rFonts w:cs="Arial"/>
                <w:sz w:val="20"/>
                <w:szCs w:val="20"/>
              </w:rPr>
              <w:t>Chart type</w:t>
            </w:r>
          </w:p>
        </w:tc>
        <w:tc>
          <w:tcPr>
            <w:tcW w:w="5948" w:type="dxa"/>
          </w:tcPr>
          <w:p w14:paraId="519E6FA8" w14:textId="77777777" w:rsidR="00364CEC" w:rsidRDefault="00587504" w:rsidP="00BB3170">
            <w:pPr>
              <w:pStyle w:val="ListParagraph"/>
              <w:spacing w:before="60" w:after="60"/>
              <w:ind w:left="0"/>
              <w:rPr>
                <w:rFonts w:cs="Arial"/>
                <w:sz w:val="20"/>
                <w:szCs w:val="20"/>
              </w:rPr>
            </w:pPr>
            <w:r>
              <w:rPr>
                <w:rFonts w:cs="Arial"/>
                <w:sz w:val="20"/>
                <w:szCs w:val="20"/>
              </w:rPr>
              <w:t>KPI Indicator</w:t>
            </w:r>
          </w:p>
        </w:tc>
      </w:tr>
      <w:tr w:rsidR="00364CEC" w:rsidRPr="009F006A" w14:paraId="2F568055" w14:textId="77777777" w:rsidTr="00BB3170">
        <w:tc>
          <w:tcPr>
            <w:tcW w:w="3119" w:type="dxa"/>
          </w:tcPr>
          <w:p w14:paraId="7CBEA039" w14:textId="77777777" w:rsidR="00364CEC" w:rsidRPr="00225317" w:rsidRDefault="00364CEC" w:rsidP="00BB3170">
            <w:pPr>
              <w:spacing w:before="60" w:after="60"/>
              <w:rPr>
                <w:rFonts w:cs="Arial"/>
                <w:sz w:val="20"/>
                <w:szCs w:val="20"/>
              </w:rPr>
            </w:pPr>
            <w:r>
              <w:rPr>
                <w:rFonts w:cs="Arial"/>
                <w:sz w:val="20"/>
                <w:szCs w:val="20"/>
              </w:rPr>
              <w:t>Default view</w:t>
            </w:r>
          </w:p>
        </w:tc>
        <w:tc>
          <w:tcPr>
            <w:tcW w:w="5948" w:type="dxa"/>
          </w:tcPr>
          <w:p w14:paraId="38159734" w14:textId="77777777" w:rsidR="00364CEC" w:rsidRPr="00225317" w:rsidRDefault="00364CEC"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64CEC" w:rsidRPr="009F006A" w14:paraId="7C2B53DF" w14:textId="77777777" w:rsidTr="00BB3170">
        <w:tc>
          <w:tcPr>
            <w:tcW w:w="3119" w:type="dxa"/>
          </w:tcPr>
          <w:p w14:paraId="2485F993" w14:textId="77777777" w:rsidR="00364CEC" w:rsidRPr="00225317" w:rsidRDefault="00364CEC" w:rsidP="00BB3170">
            <w:pPr>
              <w:spacing w:before="60" w:after="60"/>
              <w:rPr>
                <w:rFonts w:cs="Arial"/>
                <w:sz w:val="20"/>
                <w:szCs w:val="20"/>
              </w:rPr>
            </w:pPr>
            <w:r w:rsidRPr="00225317">
              <w:rPr>
                <w:rFonts w:cs="Arial"/>
                <w:sz w:val="20"/>
                <w:szCs w:val="20"/>
              </w:rPr>
              <w:t>Chart Title</w:t>
            </w:r>
          </w:p>
        </w:tc>
        <w:tc>
          <w:tcPr>
            <w:tcW w:w="5948" w:type="dxa"/>
          </w:tcPr>
          <w:p w14:paraId="42C434D3" w14:textId="77777777" w:rsidR="00364CEC" w:rsidRPr="00225317" w:rsidRDefault="00364CEC" w:rsidP="00BB3170">
            <w:pPr>
              <w:pStyle w:val="ListParagraph"/>
              <w:spacing w:before="60" w:after="60"/>
              <w:ind w:left="0"/>
              <w:rPr>
                <w:rFonts w:cs="Arial"/>
                <w:sz w:val="20"/>
                <w:szCs w:val="20"/>
              </w:rPr>
            </w:pPr>
            <w:r>
              <w:rPr>
                <w:rFonts w:cs="Arial"/>
                <w:sz w:val="20"/>
                <w:szCs w:val="20"/>
              </w:rPr>
              <w:t>Avg full day absence count</w:t>
            </w:r>
          </w:p>
        </w:tc>
      </w:tr>
      <w:tr w:rsidR="00364CEC" w:rsidRPr="009F006A" w14:paraId="04B72E06" w14:textId="77777777" w:rsidTr="00BB3170">
        <w:tc>
          <w:tcPr>
            <w:tcW w:w="3119" w:type="dxa"/>
          </w:tcPr>
          <w:p w14:paraId="253D8E52" w14:textId="77777777" w:rsidR="00364CEC" w:rsidRPr="00225317" w:rsidRDefault="00364CEC"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589A074" w14:textId="77777777" w:rsidR="00364CEC" w:rsidRDefault="00364CEC" w:rsidP="00BB3170">
            <w:pPr>
              <w:keepLines w:val="0"/>
              <w:spacing w:after="0" w:line="240" w:lineRule="auto"/>
              <w:rPr>
                <w:rFonts w:cs="Arial"/>
                <w:sz w:val="20"/>
                <w:szCs w:val="20"/>
              </w:rPr>
            </w:pPr>
            <w:r>
              <w:rPr>
                <w:rFonts w:cs="Arial"/>
                <w:sz w:val="20"/>
                <w:szCs w:val="20"/>
              </w:rPr>
              <w:t>Absent full day count: Per day of current calendar year, sum number of students who were recorded as having a full day absen</w:t>
            </w:r>
            <w:r w:rsidR="0040488E">
              <w:rPr>
                <w:rFonts w:cs="Arial"/>
                <w:sz w:val="20"/>
                <w:szCs w:val="20"/>
              </w:rPr>
              <w:t>ce</w:t>
            </w:r>
            <w:r>
              <w:rPr>
                <w:rFonts w:cs="Arial"/>
                <w:sz w:val="20"/>
                <w:szCs w:val="20"/>
              </w:rPr>
              <w:t xml:space="preserve"> (penalty absence reason). </w:t>
            </w:r>
          </w:p>
          <w:p w14:paraId="4BDD529D" w14:textId="77777777" w:rsidR="00364CEC" w:rsidRPr="006A6C04" w:rsidRDefault="00364CEC" w:rsidP="00364CEC">
            <w:pPr>
              <w:keepLines w:val="0"/>
              <w:spacing w:after="0" w:line="240" w:lineRule="auto"/>
              <w:rPr>
                <w:color w:val="FF0000"/>
                <w:szCs w:val="22"/>
              </w:rPr>
            </w:pPr>
            <w:r>
              <w:rPr>
                <w:rFonts w:cs="Arial"/>
                <w:sz w:val="20"/>
                <w:szCs w:val="20"/>
              </w:rPr>
              <w:t>Measure = Average of the Absent full day count</w:t>
            </w:r>
          </w:p>
        </w:tc>
      </w:tr>
      <w:tr w:rsidR="00364CEC" w:rsidRPr="009F006A" w14:paraId="68653A7E" w14:textId="77777777" w:rsidTr="00BB3170">
        <w:tc>
          <w:tcPr>
            <w:tcW w:w="3119" w:type="dxa"/>
          </w:tcPr>
          <w:p w14:paraId="026D5F9F" w14:textId="77777777" w:rsidR="00364CEC" w:rsidRPr="00225317" w:rsidRDefault="00364CEC" w:rsidP="00BB3170">
            <w:pPr>
              <w:spacing w:before="60" w:after="60"/>
              <w:rPr>
                <w:rFonts w:cs="Arial"/>
                <w:sz w:val="20"/>
                <w:szCs w:val="20"/>
              </w:rPr>
            </w:pPr>
            <w:r w:rsidRPr="00225317">
              <w:rPr>
                <w:rFonts w:cs="Arial"/>
                <w:sz w:val="20"/>
                <w:szCs w:val="20"/>
              </w:rPr>
              <w:t>Trend axis</w:t>
            </w:r>
          </w:p>
        </w:tc>
        <w:tc>
          <w:tcPr>
            <w:tcW w:w="5948" w:type="dxa"/>
          </w:tcPr>
          <w:p w14:paraId="38F9F628" w14:textId="77777777" w:rsidR="00364CEC" w:rsidRPr="00225317"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2AC4BB0B" w14:textId="77777777" w:rsidTr="00BB3170">
        <w:tc>
          <w:tcPr>
            <w:tcW w:w="3119" w:type="dxa"/>
          </w:tcPr>
          <w:p w14:paraId="0E81DC14" w14:textId="77777777" w:rsidR="00364CEC" w:rsidRPr="00DB580D" w:rsidRDefault="00364CEC" w:rsidP="00BB3170">
            <w:pPr>
              <w:spacing w:before="60" w:after="60"/>
              <w:rPr>
                <w:rFonts w:cs="Arial"/>
                <w:sz w:val="20"/>
                <w:szCs w:val="20"/>
              </w:rPr>
            </w:pPr>
            <w:r w:rsidRPr="00DB580D">
              <w:rPr>
                <w:rFonts w:cs="Arial"/>
                <w:sz w:val="20"/>
                <w:szCs w:val="20"/>
              </w:rPr>
              <w:t>Target goals</w:t>
            </w:r>
          </w:p>
        </w:tc>
        <w:tc>
          <w:tcPr>
            <w:tcW w:w="5948" w:type="dxa"/>
          </w:tcPr>
          <w:p w14:paraId="26E498C0" w14:textId="77777777" w:rsidR="00364CEC" w:rsidRPr="00DB580D"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51550C4B" w14:textId="77777777" w:rsidTr="00BB3170">
        <w:tc>
          <w:tcPr>
            <w:tcW w:w="3119" w:type="dxa"/>
          </w:tcPr>
          <w:p w14:paraId="58485ECD" w14:textId="77777777" w:rsidR="00364CEC" w:rsidRPr="00DB580D" w:rsidRDefault="00364CEC" w:rsidP="00BB3170">
            <w:pPr>
              <w:spacing w:before="60" w:after="60"/>
              <w:rPr>
                <w:rFonts w:cs="Arial"/>
                <w:sz w:val="20"/>
                <w:szCs w:val="20"/>
              </w:rPr>
            </w:pPr>
            <w:r w:rsidRPr="00DB580D">
              <w:rPr>
                <w:rFonts w:cs="Arial"/>
                <w:sz w:val="20"/>
                <w:szCs w:val="20"/>
              </w:rPr>
              <w:t>Visualisation specific data filters</w:t>
            </w:r>
          </w:p>
        </w:tc>
        <w:tc>
          <w:tcPr>
            <w:tcW w:w="5948" w:type="dxa"/>
          </w:tcPr>
          <w:p w14:paraId="6B69B516"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64CEC" w:rsidRPr="009F006A" w14:paraId="5E0E3508" w14:textId="77777777" w:rsidTr="00BB3170">
        <w:tc>
          <w:tcPr>
            <w:tcW w:w="3119" w:type="dxa"/>
          </w:tcPr>
          <w:p w14:paraId="46C58A76" w14:textId="77777777" w:rsidR="00364CEC" w:rsidRPr="00DB580D" w:rsidRDefault="00364CEC" w:rsidP="00BB3170">
            <w:pPr>
              <w:spacing w:before="60" w:after="60"/>
              <w:rPr>
                <w:rFonts w:cs="Arial"/>
                <w:sz w:val="20"/>
                <w:szCs w:val="20"/>
              </w:rPr>
            </w:pPr>
            <w:r w:rsidRPr="00DB580D">
              <w:rPr>
                <w:rFonts w:cs="Arial"/>
                <w:sz w:val="20"/>
                <w:szCs w:val="20"/>
              </w:rPr>
              <w:t>Hierarchy drill-down</w:t>
            </w:r>
          </w:p>
        </w:tc>
        <w:tc>
          <w:tcPr>
            <w:tcW w:w="5948" w:type="dxa"/>
          </w:tcPr>
          <w:p w14:paraId="235DBC51"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E41332E" w14:textId="77777777" w:rsidTr="00BB3170">
        <w:tc>
          <w:tcPr>
            <w:tcW w:w="3119" w:type="dxa"/>
          </w:tcPr>
          <w:p w14:paraId="62156A4B" w14:textId="77777777" w:rsidR="00364CEC" w:rsidRPr="00DB580D" w:rsidRDefault="00364CEC" w:rsidP="00BB3170">
            <w:pPr>
              <w:spacing w:before="60" w:after="60"/>
              <w:rPr>
                <w:rFonts w:cs="Arial"/>
                <w:sz w:val="20"/>
                <w:szCs w:val="20"/>
              </w:rPr>
            </w:pPr>
            <w:r w:rsidRPr="00DB580D">
              <w:rPr>
                <w:rFonts w:cs="Arial"/>
                <w:sz w:val="20"/>
                <w:szCs w:val="20"/>
              </w:rPr>
              <w:t>Visual link to other page</w:t>
            </w:r>
          </w:p>
        </w:tc>
        <w:tc>
          <w:tcPr>
            <w:tcW w:w="5948" w:type="dxa"/>
          </w:tcPr>
          <w:p w14:paraId="6A9B98C8"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733A60D" w14:textId="77777777" w:rsidTr="00BB3170">
        <w:tc>
          <w:tcPr>
            <w:tcW w:w="3119" w:type="dxa"/>
          </w:tcPr>
          <w:p w14:paraId="56555595" w14:textId="77777777" w:rsidR="00364CEC" w:rsidRPr="00DB580D" w:rsidRDefault="00364CEC" w:rsidP="00BB3170">
            <w:pPr>
              <w:spacing w:before="60" w:after="60"/>
              <w:rPr>
                <w:rFonts w:cs="Arial"/>
                <w:sz w:val="20"/>
                <w:szCs w:val="20"/>
              </w:rPr>
            </w:pPr>
            <w:r>
              <w:rPr>
                <w:rFonts w:cs="Arial"/>
                <w:sz w:val="20"/>
                <w:szCs w:val="20"/>
              </w:rPr>
              <w:t>Tooltip</w:t>
            </w:r>
          </w:p>
        </w:tc>
        <w:tc>
          <w:tcPr>
            <w:tcW w:w="5948" w:type="dxa"/>
          </w:tcPr>
          <w:p w14:paraId="22C1284C" w14:textId="77777777" w:rsidR="00364CEC" w:rsidRPr="00DB580D" w:rsidRDefault="00364CEC" w:rsidP="00BB3170">
            <w:pPr>
              <w:keepLines w:val="0"/>
              <w:spacing w:before="60" w:after="60" w:line="240" w:lineRule="auto"/>
              <w:rPr>
                <w:rFonts w:cs="Arial"/>
                <w:sz w:val="20"/>
                <w:szCs w:val="20"/>
              </w:rPr>
            </w:pPr>
            <w:r>
              <w:rPr>
                <w:rFonts w:cs="Arial"/>
                <w:sz w:val="20"/>
                <w:szCs w:val="20"/>
              </w:rPr>
              <w:t>Power Bi default view (repeat number)</w:t>
            </w:r>
          </w:p>
        </w:tc>
      </w:tr>
      <w:tr w:rsidR="00364CEC" w:rsidRPr="009F006A" w14:paraId="0853A9E4" w14:textId="77777777" w:rsidTr="00BB3170">
        <w:tc>
          <w:tcPr>
            <w:tcW w:w="3119" w:type="dxa"/>
          </w:tcPr>
          <w:p w14:paraId="437634A3" w14:textId="77777777" w:rsidR="00364CEC" w:rsidRPr="00DB580D" w:rsidRDefault="00364CEC" w:rsidP="00BB3170">
            <w:pPr>
              <w:spacing w:before="60" w:after="60"/>
              <w:rPr>
                <w:rFonts w:cs="Arial"/>
                <w:sz w:val="20"/>
                <w:szCs w:val="20"/>
              </w:rPr>
            </w:pPr>
            <w:r w:rsidRPr="00DB580D">
              <w:rPr>
                <w:rFonts w:cs="Arial"/>
                <w:sz w:val="20"/>
                <w:szCs w:val="20"/>
              </w:rPr>
              <w:t>Nice to have function</w:t>
            </w:r>
          </w:p>
        </w:tc>
        <w:tc>
          <w:tcPr>
            <w:tcW w:w="5948" w:type="dxa"/>
          </w:tcPr>
          <w:p w14:paraId="28CE2AFB" w14:textId="77777777" w:rsidR="00364CEC" w:rsidRPr="006A67BD" w:rsidRDefault="00364CEC" w:rsidP="00BB3170">
            <w:pPr>
              <w:keepLines w:val="0"/>
              <w:spacing w:before="60" w:after="60" w:line="240" w:lineRule="auto"/>
              <w:rPr>
                <w:rFonts w:cs="Arial"/>
                <w:sz w:val="20"/>
                <w:szCs w:val="20"/>
              </w:rPr>
            </w:pPr>
            <w:r>
              <w:rPr>
                <w:rFonts w:cs="Arial"/>
                <w:sz w:val="20"/>
                <w:szCs w:val="20"/>
              </w:rPr>
              <w:t>n/a</w:t>
            </w:r>
          </w:p>
        </w:tc>
      </w:tr>
    </w:tbl>
    <w:p w14:paraId="0CA946FB" w14:textId="77777777" w:rsidR="00364CEC" w:rsidRDefault="00364CEC" w:rsidP="00364CEC">
      <w:pPr>
        <w:pStyle w:val="BodyText"/>
        <w:ind w:left="0"/>
        <w:jc w:val="center"/>
      </w:pPr>
    </w:p>
    <w:p w14:paraId="5514B2AB" w14:textId="77777777" w:rsidR="00364CEC" w:rsidRDefault="00364CEC" w:rsidP="00364CEC">
      <w:pPr>
        <w:pStyle w:val="BodyText"/>
        <w:ind w:left="0"/>
        <w:jc w:val="center"/>
        <w:rPr>
          <w:noProof/>
          <w:lang w:eastAsia="zh-TW"/>
        </w:rPr>
      </w:pPr>
      <w:r>
        <w:rPr>
          <w:noProof/>
          <w:lang w:eastAsia="zh-TW"/>
        </w:rPr>
        <w:drawing>
          <wp:inline distT="0" distB="0" distL="0" distR="0" wp14:anchorId="2681728A" wp14:editId="4F13EA7A">
            <wp:extent cx="373380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800" cy="2943225"/>
                    </a:xfrm>
                    <a:prstGeom prst="rect">
                      <a:avLst/>
                    </a:prstGeom>
                  </pic:spPr>
                </pic:pic>
              </a:graphicData>
            </a:graphic>
          </wp:inline>
        </w:drawing>
      </w:r>
    </w:p>
    <w:p w14:paraId="16173FC3"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14F5D610" w14:textId="77777777" w:rsidR="00364CEC" w:rsidRDefault="00364CEC" w:rsidP="00364CEC">
      <w:pPr>
        <w:pStyle w:val="BodyText"/>
        <w:ind w:left="0"/>
        <w:jc w:val="center"/>
      </w:pPr>
    </w:p>
    <w:p w14:paraId="3621DC76" w14:textId="77777777" w:rsidR="008C02AB" w:rsidRDefault="008C02AB" w:rsidP="003019E2">
      <w:pPr>
        <w:rPr>
          <w:sz w:val="20"/>
          <w:szCs w:val="20"/>
        </w:rPr>
      </w:pPr>
    </w:p>
    <w:p w14:paraId="4C135AA1" w14:textId="77777777" w:rsidR="008C02AB" w:rsidRDefault="008C02AB" w:rsidP="003019E2">
      <w:pPr>
        <w:rPr>
          <w:sz w:val="20"/>
          <w:szCs w:val="20"/>
        </w:rPr>
      </w:pPr>
    </w:p>
    <w:p w14:paraId="1D88C26F" w14:textId="77777777" w:rsidR="008C02AB" w:rsidRDefault="008C02AB" w:rsidP="003019E2">
      <w:pPr>
        <w:rPr>
          <w:sz w:val="20"/>
          <w:szCs w:val="20"/>
        </w:rPr>
      </w:pPr>
    </w:p>
    <w:p w14:paraId="2297DE0A" w14:textId="77777777" w:rsidR="008C02AB" w:rsidRDefault="008C02AB" w:rsidP="003019E2">
      <w:pPr>
        <w:rPr>
          <w:sz w:val="20"/>
          <w:szCs w:val="20"/>
        </w:rPr>
      </w:pPr>
    </w:p>
    <w:p w14:paraId="372DE493" w14:textId="77777777" w:rsidR="0040488E" w:rsidRDefault="0040488E" w:rsidP="0040488E">
      <w:pPr>
        <w:pStyle w:val="Heading2"/>
      </w:pPr>
      <w:bookmarkStart w:id="34" w:name="_Toc54675068"/>
      <w:r>
        <w:t>Average part day absence count</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0488E" w:rsidRPr="009F006A" w14:paraId="76604851" w14:textId="77777777" w:rsidTr="00BB3170">
        <w:tc>
          <w:tcPr>
            <w:tcW w:w="3119" w:type="dxa"/>
            <w:shd w:val="clear" w:color="auto" w:fill="DBE5F1"/>
          </w:tcPr>
          <w:p w14:paraId="76A6A50E" w14:textId="77777777" w:rsidR="0040488E" w:rsidRPr="00CB759B" w:rsidRDefault="0040488E"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216F920" w14:textId="77777777" w:rsidR="0040488E" w:rsidRPr="00CB759B" w:rsidRDefault="0040488E" w:rsidP="00BB3170">
            <w:pPr>
              <w:pStyle w:val="ECR-Heading3"/>
              <w:numPr>
                <w:ilvl w:val="0"/>
                <w:numId w:val="0"/>
              </w:numPr>
              <w:spacing w:before="60" w:after="60"/>
              <w:rPr>
                <w:sz w:val="18"/>
                <w:szCs w:val="18"/>
              </w:rPr>
            </w:pPr>
            <w:r>
              <w:rPr>
                <w:sz w:val="18"/>
                <w:szCs w:val="18"/>
              </w:rPr>
              <w:t>Functionality</w:t>
            </w:r>
          </w:p>
        </w:tc>
      </w:tr>
      <w:tr w:rsidR="0040488E" w:rsidRPr="009F006A" w14:paraId="6F88BDC7" w14:textId="77777777" w:rsidTr="00BB3170">
        <w:tc>
          <w:tcPr>
            <w:tcW w:w="3119" w:type="dxa"/>
          </w:tcPr>
          <w:p w14:paraId="66C349D4" w14:textId="77777777" w:rsidR="0040488E" w:rsidRPr="00225317" w:rsidRDefault="0040488E" w:rsidP="00BB3170">
            <w:pPr>
              <w:spacing w:before="60" w:after="60"/>
              <w:rPr>
                <w:rFonts w:cs="Arial"/>
                <w:sz w:val="20"/>
                <w:szCs w:val="20"/>
              </w:rPr>
            </w:pPr>
            <w:r>
              <w:rPr>
                <w:rFonts w:cs="Arial"/>
                <w:sz w:val="20"/>
                <w:szCs w:val="20"/>
              </w:rPr>
              <w:t>Description</w:t>
            </w:r>
          </w:p>
        </w:tc>
        <w:tc>
          <w:tcPr>
            <w:tcW w:w="5948" w:type="dxa"/>
          </w:tcPr>
          <w:p w14:paraId="6CF43456" w14:textId="77777777" w:rsidR="0040488E" w:rsidRPr="00225317" w:rsidRDefault="0040488E" w:rsidP="0040488E">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part day. </w:t>
            </w:r>
          </w:p>
        </w:tc>
      </w:tr>
      <w:tr w:rsidR="0040488E" w:rsidRPr="009F006A" w14:paraId="4DBB7A65" w14:textId="77777777" w:rsidTr="00BB3170">
        <w:tc>
          <w:tcPr>
            <w:tcW w:w="3119" w:type="dxa"/>
          </w:tcPr>
          <w:p w14:paraId="6BE562EB" w14:textId="77777777" w:rsidR="0040488E" w:rsidRDefault="0040488E" w:rsidP="00BB3170">
            <w:pPr>
              <w:spacing w:before="60" w:after="60"/>
              <w:rPr>
                <w:rFonts w:cs="Arial"/>
                <w:sz w:val="20"/>
                <w:szCs w:val="20"/>
              </w:rPr>
            </w:pPr>
            <w:r>
              <w:rPr>
                <w:rFonts w:cs="Arial"/>
                <w:sz w:val="20"/>
                <w:szCs w:val="20"/>
              </w:rPr>
              <w:t>Chart type</w:t>
            </w:r>
          </w:p>
        </w:tc>
        <w:tc>
          <w:tcPr>
            <w:tcW w:w="5948" w:type="dxa"/>
          </w:tcPr>
          <w:p w14:paraId="5A10B34D" w14:textId="77777777" w:rsidR="0040488E" w:rsidRDefault="00587504" w:rsidP="00BB3170">
            <w:pPr>
              <w:pStyle w:val="ListParagraph"/>
              <w:spacing w:before="60" w:after="60"/>
              <w:ind w:left="0"/>
              <w:rPr>
                <w:rFonts w:cs="Arial"/>
                <w:sz w:val="20"/>
                <w:szCs w:val="20"/>
              </w:rPr>
            </w:pPr>
            <w:r>
              <w:rPr>
                <w:rFonts w:cs="Arial"/>
                <w:sz w:val="20"/>
                <w:szCs w:val="20"/>
              </w:rPr>
              <w:t>KPI Indicator</w:t>
            </w:r>
          </w:p>
        </w:tc>
      </w:tr>
      <w:tr w:rsidR="0040488E" w:rsidRPr="009F006A" w14:paraId="3DB9FBD7" w14:textId="77777777" w:rsidTr="00BB3170">
        <w:tc>
          <w:tcPr>
            <w:tcW w:w="3119" w:type="dxa"/>
          </w:tcPr>
          <w:p w14:paraId="2C536456" w14:textId="77777777" w:rsidR="0040488E" w:rsidRPr="00225317" w:rsidRDefault="0040488E" w:rsidP="00BB3170">
            <w:pPr>
              <w:spacing w:before="60" w:after="60"/>
              <w:rPr>
                <w:rFonts w:cs="Arial"/>
                <w:sz w:val="20"/>
                <w:szCs w:val="20"/>
              </w:rPr>
            </w:pPr>
            <w:r>
              <w:rPr>
                <w:rFonts w:cs="Arial"/>
                <w:sz w:val="20"/>
                <w:szCs w:val="20"/>
              </w:rPr>
              <w:t>Default view</w:t>
            </w:r>
          </w:p>
        </w:tc>
        <w:tc>
          <w:tcPr>
            <w:tcW w:w="5948" w:type="dxa"/>
          </w:tcPr>
          <w:p w14:paraId="163D0372" w14:textId="77777777" w:rsidR="0040488E" w:rsidRPr="00225317" w:rsidRDefault="0040488E"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0488E" w:rsidRPr="009F006A" w14:paraId="48D596AF" w14:textId="77777777" w:rsidTr="00BB3170">
        <w:tc>
          <w:tcPr>
            <w:tcW w:w="3119" w:type="dxa"/>
          </w:tcPr>
          <w:p w14:paraId="22FF2F43" w14:textId="77777777" w:rsidR="0040488E" w:rsidRPr="00225317" w:rsidRDefault="0040488E" w:rsidP="00BB3170">
            <w:pPr>
              <w:spacing w:before="60" w:after="60"/>
              <w:rPr>
                <w:rFonts w:cs="Arial"/>
                <w:sz w:val="20"/>
                <w:szCs w:val="20"/>
              </w:rPr>
            </w:pPr>
            <w:r w:rsidRPr="00225317">
              <w:rPr>
                <w:rFonts w:cs="Arial"/>
                <w:sz w:val="20"/>
                <w:szCs w:val="20"/>
              </w:rPr>
              <w:t>Chart Title</w:t>
            </w:r>
          </w:p>
        </w:tc>
        <w:tc>
          <w:tcPr>
            <w:tcW w:w="5948" w:type="dxa"/>
          </w:tcPr>
          <w:p w14:paraId="32C4F41C" w14:textId="77777777" w:rsidR="0040488E" w:rsidRPr="00225317" w:rsidRDefault="0040488E" w:rsidP="0040488E">
            <w:pPr>
              <w:pStyle w:val="ListParagraph"/>
              <w:spacing w:before="60" w:after="60"/>
              <w:ind w:left="0"/>
              <w:rPr>
                <w:rFonts w:cs="Arial"/>
                <w:sz w:val="20"/>
                <w:szCs w:val="20"/>
              </w:rPr>
            </w:pPr>
            <w:r>
              <w:rPr>
                <w:rFonts w:cs="Arial"/>
                <w:sz w:val="20"/>
                <w:szCs w:val="20"/>
              </w:rPr>
              <w:t>Avg part day absence count</w:t>
            </w:r>
          </w:p>
        </w:tc>
      </w:tr>
      <w:tr w:rsidR="0040488E" w:rsidRPr="009F006A" w14:paraId="1A1DDB6E" w14:textId="77777777" w:rsidTr="00BB3170">
        <w:tc>
          <w:tcPr>
            <w:tcW w:w="3119" w:type="dxa"/>
          </w:tcPr>
          <w:p w14:paraId="4502A079" w14:textId="77777777" w:rsidR="0040488E" w:rsidRPr="00225317" w:rsidRDefault="0040488E"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0D32730" w14:textId="77777777" w:rsidR="0040488E" w:rsidRDefault="0040488E" w:rsidP="00BB3170">
            <w:pPr>
              <w:keepLines w:val="0"/>
              <w:spacing w:after="0" w:line="240" w:lineRule="auto"/>
              <w:rPr>
                <w:rFonts w:cs="Arial"/>
                <w:sz w:val="20"/>
                <w:szCs w:val="20"/>
              </w:rPr>
            </w:pPr>
            <w:r>
              <w:rPr>
                <w:rFonts w:cs="Arial"/>
                <w:sz w:val="20"/>
                <w:szCs w:val="20"/>
              </w:rPr>
              <w:t xml:space="preserve">Absent part day count: Per day of current calendar year, sum number of students who were recorded as having a part day absence (penalty absence reason). </w:t>
            </w:r>
          </w:p>
          <w:p w14:paraId="0F931F21" w14:textId="77777777" w:rsidR="0040488E" w:rsidRPr="006A6C04" w:rsidRDefault="0040488E" w:rsidP="0040488E">
            <w:pPr>
              <w:keepLines w:val="0"/>
              <w:spacing w:after="0" w:line="240" w:lineRule="auto"/>
              <w:rPr>
                <w:color w:val="FF0000"/>
                <w:szCs w:val="22"/>
              </w:rPr>
            </w:pPr>
            <w:r>
              <w:rPr>
                <w:rFonts w:cs="Arial"/>
                <w:sz w:val="20"/>
                <w:szCs w:val="20"/>
              </w:rPr>
              <w:t>Measure = Average of the Absent part day count</w:t>
            </w:r>
          </w:p>
        </w:tc>
      </w:tr>
      <w:tr w:rsidR="0040488E" w:rsidRPr="009F006A" w14:paraId="26963AA5" w14:textId="77777777" w:rsidTr="00BB3170">
        <w:tc>
          <w:tcPr>
            <w:tcW w:w="3119" w:type="dxa"/>
          </w:tcPr>
          <w:p w14:paraId="0677C569" w14:textId="77777777" w:rsidR="0040488E" w:rsidRPr="00225317" w:rsidRDefault="0040488E" w:rsidP="00BB3170">
            <w:pPr>
              <w:spacing w:before="60" w:after="60"/>
              <w:rPr>
                <w:rFonts w:cs="Arial"/>
                <w:sz w:val="20"/>
                <w:szCs w:val="20"/>
              </w:rPr>
            </w:pPr>
            <w:r w:rsidRPr="00225317">
              <w:rPr>
                <w:rFonts w:cs="Arial"/>
                <w:sz w:val="20"/>
                <w:szCs w:val="20"/>
              </w:rPr>
              <w:t>Trend axis</w:t>
            </w:r>
          </w:p>
        </w:tc>
        <w:tc>
          <w:tcPr>
            <w:tcW w:w="5948" w:type="dxa"/>
          </w:tcPr>
          <w:p w14:paraId="3BDCF455" w14:textId="77777777" w:rsidR="0040488E" w:rsidRPr="00225317"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7757D0FD" w14:textId="77777777" w:rsidTr="00BB3170">
        <w:tc>
          <w:tcPr>
            <w:tcW w:w="3119" w:type="dxa"/>
          </w:tcPr>
          <w:p w14:paraId="6C5496A4" w14:textId="77777777" w:rsidR="0040488E" w:rsidRPr="00DB580D" w:rsidRDefault="0040488E" w:rsidP="00BB3170">
            <w:pPr>
              <w:spacing w:before="60" w:after="60"/>
              <w:rPr>
                <w:rFonts w:cs="Arial"/>
                <w:sz w:val="20"/>
                <w:szCs w:val="20"/>
              </w:rPr>
            </w:pPr>
            <w:r w:rsidRPr="00DB580D">
              <w:rPr>
                <w:rFonts w:cs="Arial"/>
                <w:sz w:val="20"/>
                <w:szCs w:val="20"/>
              </w:rPr>
              <w:t>Target goals</w:t>
            </w:r>
          </w:p>
        </w:tc>
        <w:tc>
          <w:tcPr>
            <w:tcW w:w="5948" w:type="dxa"/>
          </w:tcPr>
          <w:p w14:paraId="04241575" w14:textId="77777777" w:rsidR="0040488E" w:rsidRPr="00DB580D"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26BD43E1" w14:textId="77777777" w:rsidTr="00BB3170">
        <w:tc>
          <w:tcPr>
            <w:tcW w:w="3119" w:type="dxa"/>
          </w:tcPr>
          <w:p w14:paraId="7EF96F8B" w14:textId="77777777" w:rsidR="0040488E" w:rsidRPr="00DB580D" w:rsidRDefault="0040488E" w:rsidP="00BB3170">
            <w:pPr>
              <w:spacing w:before="60" w:after="60"/>
              <w:rPr>
                <w:rFonts w:cs="Arial"/>
                <w:sz w:val="20"/>
                <w:szCs w:val="20"/>
              </w:rPr>
            </w:pPr>
            <w:r w:rsidRPr="00DB580D">
              <w:rPr>
                <w:rFonts w:cs="Arial"/>
                <w:sz w:val="20"/>
                <w:szCs w:val="20"/>
              </w:rPr>
              <w:t>Visualisation specific data filters</w:t>
            </w:r>
          </w:p>
        </w:tc>
        <w:tc>
          <w:tcPr>
            <w:tcW w:w="5948" w:type="dxa"/>
          </w:tcPr>
          <w:p w14:paraId="42392E9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0488E" w:rsidRPr="009F006A" w14:paraId="2CF072FD" w14:textId="77777777" w:rsidTr="00BB3170">
        <w:tc>
          <w:tcPr>
            <w:tcW w:w="3119" w:type="dxa"/>
          </w:tcPr>
          <w:p w14:paraId="45E1CD3A" w14:textId="77777777" w:rsidR="0040488E" w:rsidRPr="00DB580D" w:rsidRDefault="0040488E" w:rsidP="00BB3170">
            <w:pPr>
              <w:spacing w:before="60" w:after="60"/>
              <w:rPr>
                <w:rFonts w:cs="Arial"/>
                <w:sz w:val="20"/>
                <w:szCs w:val="20"/>
              </w:rPr>
            </w:pPr>
            <w:r w:rsidRPr="00DB580D">
              <w:rPr>
                <w:rFonts w:cs="Arial"/>
                <w:sz w:val="20"/>
                <w:szCs w:val="20"/>
              </w:rPr>
              <w:t>Hierarchy drill-down</w:t>
            </w:r>
          </w:p>
        </w:tc>
        <w:tc>
          <w:tcPr>
            <w:tcW w:w="5948" w:type="dxa"/>
          </w:tcPr>
          <w:p w14:paraId="028B16A5"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688A0977" w14:textId="77777777" w:rsidTr="00BB3170">
        <w:tc>
          <w:tcPr>
            <w:tcW w:w="3119" w:type="dxa"/>
          </w:tcPr>
          <w:p w14:paraId="1F780C7C" w14:textId="77777777" w:rsidR="0040488E" w:rsidRPr="00DB580D" w:rsidRDefault="0040488E" w:rsidP="00BB3170">
            <w:pPr>
              <w:spacing w:before="60" w:after="60"/>
              <w:rPr>
                <w:rFonts w:cs="Arial"/>
                <w:sz w:val="20"/>
                <w:szCs w:val="20"/>
              </w:rPr>
            </w:pPr>
            <w:r w:rsidRPr="00DB580D">
              <w:rPr>
                <w:rFonts w:cs="Arial"/>
                <w:sz w:val="20"/>
                <w:szCs w:val="20"/>
              </w:rPr>
              <w:t>Visual link to other page</w:t>
            </w:r>
          </w:p>
        </w:tc>
        <w:tc>
          <w:tcPr>
            <w:tcW w:w="5948" w:type="dxa"/>
          </w:tcPr>
          <w:p w14:paraId="5B83C0D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7B3D8B93" w14:textId="77777777" w:rsidTr="00BB3170">
        <w:tc>
          <w:tcPr>
            <w:tcW w:w="3119" w:type="dxa"/>
          </w:tcPr>
          <w:p w14:paraId="129A02C2" w14:textId="77777777" w:rsidR="0040488E" w:rsidRPr="00DB580D" w:rsidRDefault="0040488E" w:rsidP="00BB3170">
            <w:pPr>
              <w:spacing w:before="60" w:after="60"/>
              <w:rPr>
                <w:rFonts w:cs="Arial"/>
                <w:sz w:val="20"/>
                <w:szCs w:val="20"/>
              </w:rPr>
            </w:pPr>
            <w:r>
              <w:rPr>
                <w:rFonts w:cs="Arial"/>
                <w:sz w:val="20"/>
                <w:szCs w:val="20"/>
              </w:rPr>
              <w:t>Tooltip</w:t>
            </w:r>
          </w:p>
        </w:tc>
        <w:tc>
          <w:tcPr>
            <w:tcW w:w="5948" w:type="dxa"/>
          </w:tcPr>
          <w:p w14:paraId="39688EDD" w14:textId="77777777" w:rsidR="0040488E" w:rsidRPr="00DB580D" w:rsidRDefault="0040488E" w:rsidP="00BB3170">
            <w:pPr>
              <w:keepLines w:val="0"/>
              <w:spacing w:before="60" w:after="60" w:line="240" w:lineRule="auto"/>
              <w:rPr>
                <w:rFonts w:cs="Arial"/>
                <w:sz w:val="20"/>
                <w:szCs w:val="20"/>
              </w:rPr>
            </w:pPr>
            <w:r>
              <w:rPr>
                <w:rFonts w:cs="Arial"/>
                <w:sz w:val="20"/>
                <w:szCs w:val="20"/>
              </w:rPr>
              <w:t>Power Bi default view (repeat number)</w:t>
            </w:r>
          </w:p>
        </w:tc>
      </w:tr>
      <w:tr w:rsidR="0040488E" w:rsidRPr="009F006A" w14:paraId="09A75B56" w14:textId="77777777" w:rsidTr="00BB3170">
        <w:tc>
          <w:tcPr>
            <w:tcW w:w="3119" w:type="dxa"/>
          </w:tcPr>
          <w:p w14:paraId="032077B3" w14:textId="77777777" w:rsidR="0040488E" w:rsidRPr="00DB580D" w:rsidRDefault="0040488E" w:rsidP="00BB3170">
            <w:pPr>
              <w:spacing w:before="60" w:after="60"/>
              <w:rPr>
                <w:rFonts w:cs="Arial"/>
                <w:sz w:val="20"/>
                <w:szCs w:val="20"/>
              </w:rPr>
            </w:pPr>
            <w:r w:rsidRPr="00DB580D">
              <w:rPr>
                <w:rFonts w:cs="Arial"/>
                <w:sz w:val="20"/>
                <w:szCs w:val="20"/>
              </w:rPr>
              <w:t>Nice to have function</w:t>
            </w:r>
          </w:p>
        </w:tc>
        <w:tc>
          <w:tcPr>
            <w:tcW w:w="5948" w:type="dxa"/>
          </w:tcPr>
          <w:p w14:paraId="0F9CB3B8" w14:textId="77777777" w:rsidR="0040488E" w:rsidRPr="006A67BD" w:rsidRDefault="0040488E" w:rsidP="00BB3170">
            <w:pPr>
              <w:keepLines w:val="0"/>
              <w:spacing w:before="60" w:after="60" w:line="240" w:lineRule="auto"/>
              <w:rPr>
                <w:rFonts w:cs="Arial"/>
                <w:sz w:val="20"/>
                <w:szCs w:val="20"/>
              </w:rPr>
            </w:pPr>
            <w:r>
              <w:rPr>
                <w:rFonts w:cs="Arial"/>
                <w:sz w:val="20"/>
                <w:szCs w:val="20"/>
              </w:rPr>
              <w:t>n/a</w:t>
            </w:r>
          </w:p>
        </w:tc>
      </w:tr>
    </w:tbl>
    <w:p w14:paraId="7467B347" w14:textId="77777777" w:rsidR="0040488E" w:rsidRDefault="0040488E" w:rsidP="0040488E">
      <w:pPr>
        <w:pStyle w:val="BodyText"/>
        <w:ind w:left="0"/>
        <w:jc w:val="center"/>
      </w:pPr>
    </w:p>
    <w:p w14:paraId="49559E1B" w14:textId="77777777" w:rsidR="0040488E" w:rsidRDefault="0040488E" w:rsidP="0040488E">
      <w:pPr>
        <w:pStyle w:val="BodyText"/>
        <w:ind w:left="0"/>
        <w:jc w:val="center"/>
        <w:rPr>
          <w:noProof/>
          <w:lang w:eastAsia="zh-TW"/>
        </w:rPr>
      </w:pPr>
      <w:r>
        <w:rPr>
          <w:noProof/>
          <w:lang w:eastAsia="zh-TW"/>
        </w:rPr>
        <w:drawing>
          <wp:inline distT="0" distB="0" distL="0" distR="0" wp14:anchorId="4A173C10" wp14:editId="7868014F">
            <wp:extent cx="421957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2076450"/>
                    </a:xfrm>
                    <a:prstGeom prst="rect">
                      <a:avLst/>
                    </a:prstGeom>
                  </pic:spPr>
                </pic:pic>
              </a:graphicData>
            </a:graphic>
          </wp:inline>
        </w:drawing>
      </w:r>
    </w:p>
    <w:p w14:paraId="749F60A0" w14:textId="77777777" w:rsidR="008C02AB" w:rsidRDefault="008C02AB" w:rsidP="003019E2">
      <w:pPr>
        <w:rPr>
          <w:sz w:val="20"/>
          <w:szCs w:val="20"/>
        </w:rPr>
      </w:pPr>
    </w:p>
    <w:p w14:paraId="214ACCC4"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D9E51BF" w14:textId="77777777" w:rsidR="008C02AB" w:rsidRDefault="008C02AB" w:rsidP="003019E2">
      <w:pPr>
        <w:rPr>
          <w:sz w:val="20"/>
          <w:szCs w:val="20"/>
        </w:rPr>
      </w:pPr>
    </w:p>
    <w:p w14:paraId="4DB2DE5C" w14:textId="77777777" w:rsidR="008C02AB" w:rsidRDefault="008C02AB" w:rsidP="003019E2">
      <w:pPr>
        <w:rPr>
          <w:sz w:val="20"/>
          <w:szCs w:val="20"/>
        </w:rPr>
      </w:pPr>
    </w:p>
    <w:p w14:paraId="62093E52" w14:textId="77777777" w:rsidR="008C02AB" w:rsidRDefault="008C02AB" w:rsidP="003019E2">
      <w:pPr>
        <w:rPr>
          <w:sz w:val="20"/>
          <w:szCs w:val="20"/>
        </w:rPr>
      </w:pPr>
    </w:p>
    <w:p w14:paraId="17A8B3E5" w14:textId="77777777" w:rsidR="00C058C6" w:rsidRDefault="00C058C6" w:rsidP="003019E2">
      <w:pPr>
        <w:rPr>
          <w:sz w:val="20"/>
          <w:szCs w:val="20"/>
        </w:rPr>
      </w:pPr>
    </w:p>
    <w:p w14:paraId="3E0A2571" w14:textId="77777777" w:rsidR="00C058C6" w:rsidRDefault="00C058C6" w:rsidP="003019E2">
      <w:pPr>
        <w:rPr>
          <w:sz w:val="20"/>
          <w:szCs w:val="20"/>
        </w:rPr>
      </w:pPr>
    </w:p>
    <w:p w14:paraId="264B444F" w14:textId="77777777" w:rsidR="00C058C6" w:rsidRDefault="00C058C6" w:rsidP="003019E2">
      <w:pPr>
        <w:rPr>
          <w:sz w:val="20"/>
          <w:szCs w:val="20"/>
        </w:rPr>
      </w:pPr>
    </w:p>
    <w:p w14:paraId="30883F86" w14:textId="77777777" w:rsidR="00C058C6" w:rsidRDefault="00C058C6" w:rsidP="003019E2">
      <w:pPr>
        <w:rPr>
          <w:sz w:val="20"/>
          <w:szCs w:val="20"/>
        </w:rPr>
      </w:pPr>
    </w:p>
    <w:p w14:paraId="75F9D3B0" w14:textId="77777777" w:rsidR="00C058C6" w:rsidRDefault="00C058C6" w:rsidP="003019E2">
      <w:pPr>
        <w:rPr>
          <w:sz w:val="20"/>
          <w:szCs w:val="20"/>
        </w:rPr>
      </w:pPr>
    </w:p>
    <w:p w14:paraId="0C3B093E" w14:textId="77777777" w:rsidR="00C058C6" w:rsidRDefault="00C058C6" w:rsidP="00C058C6">
      <w:pPr>
        <w:pStyle w:val="Heading2"/>
      </w:pPr>
      <w:bookmarkStart w:id="35" w:name="_Toc54675069"/>
      <w:r>
        <w:t>Percenetage of part day absences by time of day</w:t>
      </w:r>
      <w:bookmarkEnd w:id="3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0E33AEE0" w14:textId="77777777" w:rsidTr="00BB3170">
        <w:tc>
          <w:tcPr>
            <w:tcW w:w="3119" w:type="dxa"/>
            <w:shd w:val="clear" w:color="auto" w:fill="DBE5F1"/>
          </w:tcPr>
          <w:p w14:paraId="4FDE3E34"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C0530F4"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77C34210" w14:textId="77777777" w:rsidTr="00BB3170">
        <w:tc>
          <w:tcPr>
            <w:tcW w:w="3119" w:type="dxa"/>
          </w:tcPr>
          <w:p w14:paraId="6FC87D9F"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79882A14" w14:textId="77777777" w:rsidR="00C058C6" w:rsidRPr="00225317" w:rsidRDefault="00C058C6" w:rsidP="00C058C6">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C058C6" w:rsidRPr="009F006A" w14:paraId="56B70E54" w14:textId="77777777" w:rsidTr="00BB3170">
        <w:tc>
          <w:tcPr>
            <w:tcW w:w="3119" w:type="dxa"/>
          </w:tcPr>
          <w:p w14:paraId="18CA694F"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2836BB2A" w14:textId="77777777" w:rsidR="00C058C6" w:rsidRDefault="00C058C6" w:rsidP="00BB3170">
            <w:pPr>
              <w:pStyle w:val="ListParagraph"/>
              <w:spacing w:before="60" w:after="60"/>
              <w:ind w:left="0"/>
              <w:rPr>
                <w:rFonts w:cs="Arial"/>
                <w:sz w:val="20"/>
                <w:szCs w:val="20"/>
              </w:rPr>
            </w:pPr>
            <w:r>
              <w:rPr>
                <w:rFonts w:cs="Arial"/>
                <w:sz w:val="20"/>
                <w:szCs w:val="20"/>
              </w:rPr>
              <w:t>Tree-map</w:t>
            </w:r>
          </w:p>
        </w:tc>
      </w:tr>
      <w:tr w:rsidR="00C058C6" w:rsidRPr="009F006A" w14:paraId="4E1B087A" w14:textId="77777777" w:rsidTr="00BB3170">
        <w:tc>
          <w:tcPr>
            <w:tcW w:w="3119" w:type="dxa"/>
          </w:tcPr>
          <w:p w14:paraId="47AD7EB6" w14:textId="77777777" w:rsidR="00C058C6" w:rsidRPr="00225317" w:rsidRDefault="00C058C6" w:rsidP="00C058C6">
            <w:pPr>
              <w:spacing w:before="60" w:after="60"/>
              <w:rPr>
                <w:rFonts w:cs="Arial"/>
                <w:sz w:val="20"/>
                <w:szCs w:val="20"/>
              </w:rPr>
            </w:pPr>
            <w:r>
              <w:rPr>
                <w:rFonts w:cs="Arial"/>
                <w:sz w:val="20"/>
                <w:szCs w:val="20"/>
              </w:rPr>
              <w:t>Default view</w:t>
            </w:r>
          </w:p>
        </w:tc>
        <w:tc>
          <w:tcPr>
            <w:tcW w:w="5948" w:type="dxa"/>
          </w:tcPr>
          <w:p w14:paraId="65E2EFEB" w14:textId="77777777" w:rsidR="00C058C6" w:rsidRPr="00225317" w:rsidRDefault="00C058C6" w:rsidP="00C058C6">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3BC782DF" w14:textId="77777777" w:rsidTr="00BB3170">
        <w:tc>
          <w:tcPr>
            <w:tcW w:w="3119" w:type="dxa"/>
          </w:tcPr>
          <w:p w14:paraId="7E20FEB1" w14:textId="77777777" w:rsidR="00C058C6" w:rsidRPr="00225317" w:rsidRDefault="00C058C6" w:rsidP="00C058C6">
            <w:pPr>
              <w:spacing w:before="60" w:after="60"/>
              <w:rPr>
                <w:rFonts w:cs="Arial"/>
                <w:sz w:val="20"/>
                <w:szCs w:val="20"/>
              </w:rPr>
            </w:pPr>
            <w:r w:rsidRPr="00225317">
              <w:rPr>
                <w:rFonts w:cs="Arial"/>
                <w:sz w:val="20"/>
                <w:szCs w:val="20"/>
              </w:rPr>
              <w:t>Chart Title</w:t>
            </w:r>
          </w:p>
        </w:tc>
        <w:tc>
          <w:tcPr>
            <w:tcW w:w="5948" w:type="dxa"/>
          </w:tcPr>
          <w:p w14:paraId="52D7CC5A" w14:textId="77777777" w:rsidR="00C058C6" w:rsidRPr="00C058C6" w:rsidRDefault="00C058C6" w:rsidP="00C058C6">
            <w:pPr>
              <w:pStyle w:val="ListParagraph"/>
              <w:spacing w:before="60" w:after="60"/>
              <w:ind w:left="0"/>
              <w:rPr>
                <w:rFonts w:cs="Arial"/>
                <w:i/>
                <w:sz w:val="20"/>
                <w:szCs w:val="20"/>
              </w:rPr>
            </w:pPr>
            <w:r w:rsidRPr="00C058C6">
              <w:rPr>
                <w:rFonts w:cs="Arial"/>
                <w:i/>
                <w:sz w:val="20"/>
                <w:szCs w:val="20"/>
              </w:rPr>
              <w:t>No title</w:t>
            </w:r>
          </w:p>
        </w:tc>
      </w:tr>
      <w:tr w:rsidR="00C058C6" w:rsidRPr="009F006A" w14:paraId="0F87393E" w14:textId="77777777" w:rsidTr="00BB3170">
        <w:tc>
          <w:tcPr>
            <w:tcW w:w="3119" w:type="dxa"/>
          </w:tcPr>
          <w:p w14:paraId="6FF4673F" w14:textId="77777777" w:rsidR="00C058C6" w:rsidRPr="00225317" w:rsidRDefault="00C058C6" w:rsidP="00C058C6">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E29CB9C" w14:textId="77777777" w:rsidR="00C058C6" w:rsidRDefault="00C058C6" w:rsidP="00C058C6">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7474CC8D" w14:textId="77777777" w:rsidR="00C058C6" w:rsidRDefault="00C058C6" w:rsidP="00C058C6">
            <w:pPr>
              <w:pStyle w:val="ListParagraph"/>
              <w:spacing w:before="60" w:after="60"/>
              <w:ind w:left="0"/>
              <w:rPr>
                <w:rFonts w:cs="Arial"/>
                <w:sz w:val="20"/>
                <w:szCs w:val="20"/>
              </w:rPr>
            </w:pPr>
            <w:r>
              <w:rPr>
                <w:rFonts w:cs="Arial"/>
                <w:sz w:val="20"/>
                <w:szCs w:val="20"/>
              </w:rPr>
              <w:t>Measure = percentage of total absences by time of day:</w:t>
            </w:r>
          </w:p>
          <w:p w14:paraId="3FD835DC" w14:textId="77777777" w:rsid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AM</w:t>
            </w:r>
          </w:p>
          <w:p w14:paraId="6496FD7B" w14:textId="77777777" w:rsidR="00C058C6" w:rsidRP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C058C6" w:rsidRPr="009F006A" w14:paraId="561C216C" w14:textId="77777777" w:rsidTr="00BB3170">
        <w:tc>
          <w:tcPr>
            <w:tcW w:w="3119" w:type="dxa"/>
          </w:tcPr>
          <w:p w14:paraId="51ABC608" w14:textId="77777777" w:rsidR="00C058C6" w:rsidRPr="00225317" w:rsidRDefault="00C058C6" w:rsidP="00C058C6">
            <w:pPr>
              <w:spacing w:before="60" w:after="60"/>
              <w:rPr>
                <w:rFonts w:cs="Arial"/>
                <w:sz w:val="20"/>
                <w:szCs w:val="20"/>
              </w:rPr>
            </w:pPr>
            <w:r>
              <w:rPr>
                <w:rFonts w:cs="Arial"/>
                <w:sz w:val="20"/>
                <w:szCs w:val="20"/>
              </w:rPr>
              <w:t>Legend</w:t>
            </w:r>
          </w:p>
        </w:tc>
        <w:tc>
          <w:tcPr>
            <w:tcW w:w="5948" w:type="dxa"/>
          </w:tcPr>
          <w:p w14:paraId="45D8F7D3" w14:textId="77777777" w:rsidR="00C058C6" w:rsidRDefault="00C058C6" w:rsidP="00C058C6">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2FA8281B" w14:textId="77777777" w:rsidR="00C058C6" w:rsidRDefault="00C058C6" w:rsidP="00C058C6">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61174E1A" w14:textId="77777777" w:rsidR="00C058C6" w:rsidRDefault="00C058C6" w:rsidP="00C058C6">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C058C6" w:rsidRPr="009F006A" w14:paraId="02D06EE1" w14:textId="77777777" w:rsidTr="00BB3170">
        <w:tc>
          <w:tcPr>
            <w:tcW w:w="3119" w:type="dxa"/>
          </w:tcPr>
          <w:p w14:paraId="103B0E3E" w14:textId="77777777" w:rsidR="00C058C6" w:rsidRPr="00DB580D" w:rsidRDefault="00C058C6" w:rsidP="00C058C6">
            <w:pPr>
              <w:spacing w:before="60" w:after="60"/>
              <w:rPr>
                <w:rFonts w:cs="Arial"/>
                <w:sz w:val="20"/>
                <w:szCs w:val="20"/>
              </w:rPr>
            </w:pPr>
            <w:r w:rsidRPr="00DB580D">
              <w:rPr>
                <w:rFonts w:cs="Arial"/>
                <w:sz w:val="20"/>
                <w:szCs w:val="20"/>
              </w:rPr>
              <w:t>Visualisation specific data filters</w:t>
            </w:r>
          </w:p>
        </w:tc>
        <w:tc>
          <w:tcPr>
            <w:tcW w:w="5948" w:type="dxa"/>
          </w:tcPr>
          <w:p w14:paraId="449E2A7A"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03EB1C67" w14:textId="77777777" w:rsidTr="00BB3170">
        <w:tc>
          <w:tcPr>
            <w:tcW w:w="3119" w:type="dxa"/>
          </w:tcPr>
          <w:p w14:paraId="113A5813" w14:textId="77777777" w:rsidR="00C058C6" w:rsidRPr="00DB580D" w:rsidRDefault="00C058C6" w:rsidP="00C058C6">
            <w:pPr>
              <w:spacing w:before="60" w:after="60"/>
              <w:rPr>
                <w:rFonts w:cs="Arial"/>
                <w:sz w:val="20"/>
                <w:szCs w:val="20"/>
              </w:rPr>
            </w:pPr>
            <w:r w:rsidRPr="00DB580D">
              <w:rPr>
                <w:rFonts w:cs="Arial"/>
                <w:sz w:val="20"/>
                <w:szCs w:val="20"/>
              </w:rPr>
              <w:t>Hierarchy drill-down</w:t>
            </w:r>
          </w:p>
        </w:tc>
        <w:tc>
          <w:tcPr>
            <w:tcW w:w="5948" w:type="dxa"/>
          </w:tcPr>
          <w:p w14:paraId="06519C70"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2DF6A496" w14:textId="77777777" w:rsidTr="00BB3170">
        <w:tc>
          <w:tcPr>
            <w:tcW w:w="3119" w:type="dxa"/>
          </w:tcPr>
          <w:p w14:paraId="6DAD593B" w14:textId="77777777" w:rsidR="00C058C6" w:rsidRPr="00DB580D" w:rsidRDefault="00C058C6" w:rsidP="00C058C6">
            <w:pPr>
              <w:spacing w:before="60" w:after="60"/>
              <w:rPr>
                <w:rFonts w:cs="Arial"/>
                <w:sz w:val="20"/>
                <w:szCs w:val="20"/>
              </w:rPr>
            </w:pPr>
            <w:r w:rsidRPr="00DB580D">
              <w:rPr>
                <w:rFonts w:cs="Arial"/>
                <w:sz w:val="20"/>
                <w:szCs w:val="20"/>
              </w:rPr>
              <w:t>Visual link to other page</w:t>
            </w:r>
          </w:p>
        </w:tc>
        <w:tc>
          <w:tcPr>
            <w:tcW w:w="5948" w:type="dxa"/>
          </w:tcPr>
          <w:p w14:paraId="2E452705"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78843C18" w14:textId="77777777" w:rsidTr="00BB3170">
        <w:tc>
          <w:tcPr>
            <w:tcW w:w="3119" w:type="dxa"/>
          </w:tcPr>
          <w:p w14:paraId="6A14EA0D" w14:textId="77777777" w:rsidR="00C058C6" w:rsidRPr="00DB580D" w:rsidRDefault="00C058C6" w:rsidP="00C058C6">
            <w:pPr>
              <w:spacing w:before="60" w:after="60"/>
              <w:rPr>
                <w:rFonts w:cs="Arial"/>
                <w:sz w:val="20"/>
                <w:szCs w:val="20"/>
              </w:rPr>
            </w:pPr>
            <w:r>
              <w:rPr>
                <w:rFonts w:cs="Arial"/>
                <w:sz w:val="20"/>
                <w:szCs w:val="20"/>
              </w:rPr>
              <w:t>Tooltip</w:t>
            </w:r>
          </w:p>
        </w:tc>
        <w:tc>
          <w:tcPr>
            <w:tcW w:w="5948" w:type="dxa"/>
          </w:tcPr>
          <w:p w14:paraId="3F63F394" w14:textId="77777777" w:rsidR="00C058C6" w:rsidRPr="00DB580D" w:rsidRDefault="00C058C6" w:rsidP="00C058C6">
            <w:pPr>
              <w:keepLines w:val="0"/>
              <w:spacing w:before="60" w:after="60" w:line="240" w:lineRule="auto"/>
              <w:rPr>
                <w:rFonts w:cs="Arial"/>
                <w:sz w:val="20"/>
                <w:szCs w:val="20"/>
              </w:rPr>
            </w:pPr>
            <w:r>
              <w:rPr>
                <w:rFonts w:cs="Arial"/>
                <w:sz w:val="20"/>
                <w:szCs w:val="20"/>
              </w:rPr>
              <w:t>Power Bi default view: Part day type “AM” Percentage of total: “68.1%”</w:t>
            </w:r>
          </w:p>
        </w:tc>
      </w:tr>
      <w:tr w:rsidR="00C058C6" w:rsidRPr="009F006A" w14:paraId="6D4E5A6A" w14:textId="77777777" w:rsidTr="00BB3170">
        <w:tc>
          <w:tcPr>
            <w:tcW w:w="3119" w:type="dxa"/>
          </w:tcPr>
          <w:p w14:paraId="040261EE" w14:textId="77777777" w:rsidR="00C058C6" w:rsidRPr="00DB580D" w:rsidRDefault="00C058C6" w:rsidP="00C058C6">
            <w:pPr>
              <w:spacing w:before="60" w:after="60"/>
              <w:rPr>
                <w:rFonts w:cs="Arial"/>
                <w:sz w:val="20"/>
                <w:szCs w:val="20"/>
              </w:rPr>
            </w:pPr>
            <w:r w:rsidRPr="00DB580D">
              <w:rPr>
                <w:rFonts w:cs="Arial"/>
                <w:sz w:val="20"/>
                <w:szCs w:val="20"/>
              </w:rPr>
              <w:t>Nice to have function</w:t>
            </w:r>
          </w:p>
        </w:tc>
        <w:tc>
          <w:tcPr>
            <w:tcW w:w="5948" w:type="dxa"/>
          </w:tcPr>
          <w:p w14:paraId="6A7388A7" w14:textId="77777777" w:rsidR="00C058C6" w:rsidRPr="006A67BD" w:rsidRDefault="00C058C6" w:rsidP="00C058C6">
            <w:pPr>
              <w:keepLines w:val="0"/>
              <w:spacing w:before="60" w:after="60" w:line="240" w:lineRule="auto"/>
              <w:rPr>
                <w:rFonts w:cs="Arial"/>
                <w:sz w:val="20"/>
                <w:szCs w:val="20"/>
              </w:rPr>
            </w:pPr>
            <w:r>
              <w:rPr>
                <w:rFonts w:cs="Arial"/>
                <w:sz w:val="20"/>
                <w:szCs w:val="20"/>
              </w:rPr>
              <w:t>n/a</w:t>
            </w:r>
          </w:p>
        </w:tc>
      </w:tr>
    </w:tbl>
    <w:p w14:paraId="71EF75FD" w14:textId="77777777" w:rsidR="00C058C6" w:rsidRDefault="00C058C6" w:rsidP="00C058C6"/>
    <w:p w14:paraId="0A8E50E4" w14:textId="77777777" w:rsidR="00C058C6" w:rsidRDefault="00C058C6" w:rsidP="003019E2">
      <w:pPr>
        <w:rPr>
          <w:sz w:val="20"/>
          <w:szCs w:val="20"/>
        </w:rPr>
      </w:pPr>
    </w:p>
    <w:p w14:paraId="10C1F68D" w14:textId="77777777" w:rsidR="008C02AB" w:rsidRDefault="00C058C6" w:rsidP="00C058C6">
      <w:pPr>
        <w:jc w:val="center"/>
        <w:rPr>
          <w:sz w:val="20"/>
          <w:szCs w:val="20"/>
        </w:rPr>
      </w:pPr>
      <w:r>
        <w:rPr>
          <w:noProof/>
          <w:lang w:eastAsia="zh-TW"/>
        </w:rPr>
        <w:drawing>
          <wp:inline distT="0" distB="0" distL="0" distR="0" wp14:anchorId="49072930" wp14:editId="32C3E916">
            <wp:extent cx="4048125" cy="7334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733425"/>
                    </a:xfrm>
                    <a:prstGeom prst="rect">
                      <a:avLst/>
                    </a:prstGeom>
                  </pic:spPr>
                </pic:pic>
              </a:graphicData>
            </a:graphic>
          </wp:inline>
        </w:drawing>
      </w:r>
    </w:p>
    <w:p w14:paraId="7C1C29C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F7BBE16" w14:textId="77777777" w:rsidR="008C02AB" w:rsidRDefault="008C02AB" w:rsidP="003019E2">
      <w:pPr>
        <w:rPr>
          <w:sz w:val="20"/>
          <w:szCs w:val="20"/>
        </w:rPr>
      </w:pPr>
    </w:p>
    <w:p w14:paraId="29384981" w14:textId="77777777" w:rsidR="008C02AB" w:rsidRDefault="008C02AB" w:rsidP="003019E2">
      <w:pPr>
        <w:rPr>
          <w:sz w:val="20"/>
          <w:szCs w:val="20"/>
        </w:rPr>
      </w:pPr>
    </w:p>
    <w:p w14:paraId="6F68A8D6" w14:textId="77777777" w:rsidR="008C02AB" w:rsidRDefault="008C02AB" w:rsidP="003019E2">
      <w:pPr>
        <w:rPr>
          <w:sz w:val="20"/>
          <w:szCs w:val="20"/>
        </w:rPr>
      </w:pPr>
    </w:p>
    <w:p w14:paraId="1D2204D1" w14:textId="77777777" w:rsidR="00C058C6" w:rsidRDefault="00C058C6" w:rsidP="003019E2">
      <w:pPr>
        <w:rPr>
          <w:sz w:val="20"/>
          <w:szCs w:val="20"/>
        </w:rPr>
      </w:pPr>
    </w:p>
    <w:p w14:paraId="3D1F8F22" w14:textId="77777777" w:rsidR="00C058C6" w:rsidRDefault="00C058C6" w:rsidP="003019E2">
      <w:pPr>
        <w:rPr>
          <w:sz w:val="20"/>
          <w:szCs w:val="20"/>
        </w:rPr>
      </w:pPr>
    </w:p>
    <w:p w14:paraId="7EC2D095" w14:textId="77777777" w:rsidR="00C058C6" w:rsidRDefault="00C058C6" w:rsidP="003019E2">
      <w:pPr>
        <w:rPr>
          <w:sz w:val="20"/>
          <w:szCs w:val="20"/>
        </w:rPr>
      </w:pPr>
    </w:p>
    <w:p w14:paraId="12C8DE0A" w14:textId="77777777" w:rsidR="00C058C6" w:rsidRDefault="00C058C6" w:rsidP="003019E2">
      <w:pPr>
        <w:rPr>
          <w:sz w:val="20"/>
          <w:szCs w:val="20"/>
        </w:rPr>
      </w:pPr>
    </w:p>
    <w:p w14:paraId="3EFAED7D" w14:textId="77777777" w:rsidR="00C058C6" w:rsidRDefault="00C058C6" w:rsidP="003019E2">
      <w:pPr>
        <w:rPr>
          <w:sz w:val="20"/>
          <w:szCs w:val="20"/>
        </w:rPr>
      </w:pPr>
    </w:p>
    <w:p w14:paraId="3B75B5AB" w14:textId="77777777" w:rsidR="00C058C6" w:rsidRDefault="00C058C6" w:rsidP="00C058C6">
      <w:pPr>
        <w:pStyle w:val="Heading2"/>
      </w:pPr>
      <w:bookmarkStart w:id="36" w:name="_Toc54675070"/>
      <w:r>
        <w:lastRenderedPageBreak/>
        <w:t>Chronic absenteeism</w:t>
      </w:r>
      <w:bookmarkEnd w:id="3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54DEA6EC" w14:textId="77777777" w:rsidTr="00BB3170">
        <w:tc>
          <w:tcPr>
            <w:tcW w:w="3119" w:type="dxa"/>
            <w:shd w:val="clear" w:color="auto" w:fill="DBE5F1"/>
          </w:tcPr>
          <w:p w14:paraId="2DC7321F"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DDA904D"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382B5BDD" w14:textId="77777777" w:rsidTr="00BB3170">
        <w:tc>
          <w:tcPr>
            <w:tcW w:w="3119" w:type="dxa"/>
          </w:tcPr>
          <w:p w14:paraId="7CB69A7A"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045125FF" w14:textId="77777777" w:rsidR="00C058C6" w:rsidRPr="00225317" w:rsidRDefault="00C058C6" w:rsidP="00AE2A15">
            <w:pPr>
              <w:pStyle w:val="ListParagraph"/>
              <w:spacing w:before="60" w:after="60"/>
              <w:ind w:left="0"/>
              <w:rPr>
                <w:rFonts w:cs="Arial"/>
                <w:sz w:val="20"/>
                <w:szCs w:val="20"/>
              </w:rPr>
            </w:pPr>
            <w:r w:rsidRPr="00DB580D">
              <w:rPr>
                <w:sz w:val="20"/>
                <w:szCs w:val="20"/>
              </w:rPr>
              <w:t xml:space="preserve">This chart will show the </w:t>
            </w:r>
            <w:r>
              <w:rPr>
                <w:sz w:val="20"/>
                <w:szCs w:val="20"/>
              </w:rPr>
              <w:t>percentage of students who</w:t>
            </w:r>
            <w:r w:rsidR="00AE2A15">
              <w:rPr>
                <w:sz w:val="20"/>
                <w:szCs w:val="20"/>
              </w:rPr>
              <w:t xml:space="preserve"> have less than 85% attendance rate for the current calendar year-to-date.</w:t>
            </w:r>
          </w:p>
        </w:tc>
      </w:tr>
      <w:tr w:rsidR="00C058C6" w:rsidRPr="009F006A" w14:paraId="6416CD44" w14:textId="77777777" w:rsidTr="00BB3170">
        <w:tc>
          <w:tcPr>
            <w:tcW w:w="3119" w:type="dxa"/>
          </w:tcPr>
          <w:p w14:paraId="726FF7E9"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4C86A28D" w14:textId="77777777" w:rsidR="00C058C6" w:rsidRDefault="00587504" w:rsidP="00BB3170">
            <w:pPr>
              <w:pStyle w:val="ListParagraph"/>
              <w:spacing w:before="60" w:after="60"/>
              <w:ind w:left="0"/>
              <w:rPr>
                <w:rFonts w:cs="Arial"/>
                <w:sz w:val="20"/>
                <w:szCs w:val="20"/>
              </w:rPr>
            </w:pPr>
            <w:r>
              <w:rPr>
                <w:rFonts w:cs="Arial"/>
                <w:sz w:val="20"/>
                <w:szCs w:val="20"/>
              </w:rPr>
              <w:t>KPI Indicator</w:t>
            </w:r>
          </w:p>
        </w:tc>
      </w:tr>
      <w:tr w:rsidR="00C058C6" w:rsidRPr="009F006A" w14:paraId="26434FD4" w14:textId="77777777" w:rsidTr="00BB3170">
        <w:tc>
          <w:tcPr>
            <w:tcW w:w="3119" w:type="dxa"/>
          </w:tcPr>
          <w:p w14:paraId="59CDA5EF" w14:textId="77777777" w:rsidR="00C058C6" w:rsidRPr="00225317" w:rsidRDefault="00C058C6" w:rsidP="00BB3170">
            <w:pPr>
              <w:spacing w:before="60" w:after="60"/>
              <w:rPr>
                <w:rFonts w:cs="Arial"/>
                <w:sz w:val="20"/>
                <w:szCs w:val="20"/>
              </w:rPr>
            </w:pPr>
            <w:r>
              <w:rPr>
                <w:rFonts w:cs="Arial"/>
                <w:sz w:val="20"/>
                <w:szCs w:val="20"/>
              </w:rPr>
              <w:t>Default view</w:t>
            </w:r>
          </w:p>
        </w:tc>
        <w:tc>
          <w:tcPr>
            <w:tcW w:w="5948" w:type="dxa"/>
          </w:tcPr>
          <w:p w14:paraId="4163A1CF" w14:textId="77777777" w:rsidR="00C058C6" w:rsidRPr="00225317" w:rsidRDefault="00C058C6"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700CC6E4" w14:textId="77777777" w:rsidTr="00BB3170">
        <w:tc>
          <w:tcPr>
            <w:tcW w:w="3119" w:type="dxa"/>
          </w:tcPr>
          <w:p w14:paraId="7F5A3262" w14:textId="77777777" w:rsidR="00C058C6" w:rsidRPr="00225317" w:rsidRDefault="00C058C6" w:rsidP="00BB3170">
            <w:pPr>
              <w:spacing w:before="60" w:after="60"/>
              <w:rPr>
                <w:rFonts w:cs="Arial"/>
                <w:sz w:val="20"/>
                <w:szCs w:val="20"/>
              </w:rPr>
            </w:pPr>
            <w:r w:rsidRPr="00225317">
              <w:rPr>
                <w:rFonts w:cs="Arial"/>
                <w:sz w:val="20"/>
                <w:szCs w:val="20"/>
              </w:rPr>
              <w:t>Chart Title</w:t>
            </w:r>
          </w:p>
        </w:tc>
        <w:tc>
          <w:tcPr>
            <w:tcW w:w="5948" w:type="dxa"/>
          </w:tcPr>
          <w:p w14:paraId="424BC68C" w14:textId="77777777" w:rsidR="00C058C6" w:rsidRPr="00225317" w:rsidRDefault="00AE2A15" w:rsidP="00BB3170">
            <w:pPr>
              <w:pStyle w:val="ListParagraph"/>
              <w:spacing w:before="60" w:after="60"/>
              <w:ind w:left="0"/>
              <w:rPr>
                <w:rFonts w:cs="Arial"/>
                <w:sz w:val="20"/>
                <w:szCs w:val="20"/>
              </w:rPr>
            </w:pPr>
            <w:r>
              <w:rPr>
                <w:rFonts w:cs="Arial"/>
                <w:sz w:val="20"/>
                <w:szCs w:val="20"/>
              </w:rPr>
              <w:t>YTD student &lt;85% attendance</w:t>
            </w:r>
          </w:p>
        </w:tc>
      </w:tr>
      <w:tr w:rsidR="00C058C6" w:rsidRPr="009F006A" w14:paraId="1DC8EBE3" w14:textId="77777777" w:rsidTr="00BB3170">
        <w:tc>
          <w:tcPr>
            <w:tcW w:w="3119" w:type="dxa"/>
          </w:tcPr>
          <w:p w14:paraId="35371775" w14:textId="77777777" w:rsidR="00C058C6" w:rsidRPr="00225317" w:rsidRDefault="00C058C6"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D8BBC72" w14:textId="77777777" w:rsidR="00B23B74" w:rsidRDefault="00B23B74" w:rsidP="00BB3170">
            <w:pPr>
              <w:keepLines w:val="0"/>
              <w:spacing w:after="0" w:line="240" w:lineRule="auto"/>
              <w:rPr>
                <w:rFonts w:cs="Arial"/>
                <w:sz w:val="20"/>
                <w:szCs w:val="20"/>
              </w:rPr>
            </w:pPr>
            <w:r>
              <w:rPr>
                <w:rFonts w:cs="Arial"/>
                <w:sz w:val="20"/>
                <w:szCs w:val="20"/>
              </w:rPr>
              <w:t xml:space="preserve">Denominator: total number of students currently enrolled </w:t>
            </w:r>
          </w:p>
          <w:p w14:paraId="14C92C32" w14:textId="77777777" w:rsidR="00B23B74" w:rsidRDefault="00B23B74" w:rsidP="00BB3170">
            <w:pPr>
              <w:keepLines w:val="0"/>
              <w:spacing w:after="0" w:line="240" w:lineRule="auto"/>
              <w:rPr>
                <w:rFonts w:cs="Arial"/>
                <w:sz w:val="20"/>
                <w:szCs w:val="20"/>
              </w:rPr>
            </w:pPr>
            <w:r>
              <w:rPr>
                <w:rFonts w:cs="Arial"/>
                <w:sz w:val="20"/>
                <w:szCs w:val="20"/>
              </w:rPr>
              <w:t xml:space="preserve">Measure: percentage of students with an attendance rate of less than </w:t>
            </w:r>
            <w:r w:rsidR="00AE2A15">
              <w:rPr>
                <w:rFonts w:cs="Arial"/>
                <w:sz w:val="20"/>
                <w:szCs w:val="20"/>
              </w:rPr>
              <w:t>85</w:t>
            </w:r>
            <w:r>
              <w:rPr>
                <w:rFonts w:cs="Arial"/>
                <w:sz w:val="20"/>
                <w:szCs w:val="20"/>
              </w:rPr>
              <w:t>% for the current YTD</w:t>
            </w:r>
          </w:p>
          <w:p w14:paraId="04B13849" w14:textId="77777777" w:rsidR="00C058C6" w:rsidRPr="006A6C04" w:rsidRDefault="00C058C6"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C058C6" w:rsidRPr="009F006A" w14:paraId="520F03FC" w14:textId="77777777" w:rsidTr="00BB3170">
        <w:tc>
          <w:tcPr>
            <w:tcW w:w="3119" w:type="dxa"/>
          </w:tcPr>
          <w:p w14:paraId="400E331D" w14:textId="77777777" w:rsidR="00C058C6" w:rsidRPr="00225317" w:rsidRDefault="00C058C6" w:rsidP="00BB3170">
            <w:pPr>
              <w:spacing w:before="60" w:after="60"/>
              <w:rPr>
                <w:rFonts w:cs="Arial"/>
                <w:sz w:val="20"/>
                <w:szCs w:val="20"/>
              </w:rPr>
            </w:pPr>
            <w:r w:rsidRPr="00225317">
              <w:rPr>
                <w:rFonts w:cs="Arial"/>
                <w:sz w:val="20"/>
                <w:szCs w:val="20"/>
              </w:rPr>
              <w:t>Trend axis</w:t>
            </w:r>
          </w:p>
        </w:tc>
        <w:tc>
          <w:tcPr>
            <w:tcW w:w="5948" w:type="dxa"/>
          </w:tcPr>
          <w:p w14:paraId="7BCBBC98" w14:textId="77777777" w:rsidR="00C058C6" w:rsidRPr="00225317"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1086DCD5" w14:textId="77777777" w:rsidTr="00BB3170">
        <w:tc>
          <w:tcPr>
            <w:tcW w:w="3119" w:type="dxa"/>
          </w:tcPr>
          <w:p w14:paraId="2518C2A0" w14:textId="77777777" w:rsidR="00C058C6" w:rsidRPr="00DB580D" w:rsidRDefault="00C058C6" w:rsidP="00BB3170">
            <w:pPr>
              <w:spacing w:before="60" w:after="60"/>
              <w:rPr>
                <w:rFonts w:cs="Arial"/>
                <w:sz w:val="20"/>
                <w:szCs w:val="20"/>
              </w:rPr>
            </w:pPr>
            <w:r w:rsidRPr="00DB580D">
              <w:rPr>
                <w:rFonts w:cs="Arial"/>
                <w:sz w:val="20"/>
                <w:szCs w:val="20"/>
              </w:rPr>
              <w:t>Target goals</w:t>
            </w:r>
          </w:p>
        </w:tc>
        <w:tc>
          <w:tcPr>
            <w:tcW w:w="5948" w:type="dxa"/>
          </w:tcPr>
          <w:p w14:paraId="41EF3311" w14:textId="77777777" w:rsidR="00C058C6" w:rsidRPr="00DB580D"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53E350E1" w14:textId="77777777" w:rsidTr="00BB3170">
        <w:tc>
          <w:tcPr>
            <w:tcW w:w="3119" w:type="dxa"/>
          </w:tcPr>
          <w:p w14:paraId="20D2A010" w14:textId="77777777" w:rsidR="00C058C6" w:rsidRPr="00DB580D" w:rsidRDefault="00C058C6" w:rsidP="00BB3170">
            <w:pPr>
              <w:spacing w:before="60" w:after="60"/>
              <w:rPr>
                <w:rFonts w:cs="Arial"/>
                <w:sz w:val="20"/>
                <w:szCs w:val="20"/>
              </w:rPr>
            </w:pPr>
            <w:r w:rsidRPr="00DB580D">
              <w:rPr>
                <w:rFonts w:cs="Arial"/>
                <w:sz w:val="20"/>
                <w:szCs w:val="20"/>
              </w:rPr>
              <w:t>Visualisation specific data filters</w:t>
            </w:r>
          </w:p>
        </w:tc>
        <w:tc>
          <w:tcPr>
            <w:tcW w:w="5948" w:type="dxa"/>
          </w:tcPr>
          <w:p w14:paraId="4B5340A1"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63254C46" w14:textId="77777777" w:rsidTr="00BB3170">
        <w:tc>
          <w:tcPr>
            <w:tcW w:w="3119" w:type="dxa"/>
          </w:tcPr>
          <w:p w14:paraId="52A2B342" w14:textId="77777777" w:rsidR="00C058C6" w:rsidRPr="00DB580D" w:rsidRDefault="00C058C6" w:rsidP="00BB3170">
            <w:pPr>
              <w:spacing w:before="60" w:after="60"/>
              <w:rPr>
                <w:rFonts w:cs="Arial"/>
                <w:sz w:val="20"/>
                <w:szCs w:val="20"/>
              </w:rPr>
            </w:pPr>
            <w:r w:rsidRPr="00DB580D">
              <w:rPr>
                <w:rFonts w:cs="Arial"/>
                <w:sz w:val="20"/>
                <w:szCs w:val="20"/>
              </w:rPr>
              <w:t>Hierarchy drill-down</w:t>
            </w:r>
          </w:p>
        </w:tc>
        <w:tc>
          <w:tcPr>
            <w:tcW w:w="5948" w:type="dxa"/>
          </w:tcPr>
          <w:p w14:paraId="46C3DDE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7171E8F0" w14:textId="77777777" w:rsidTr="00BB3170">
        <w:tc>
          <w:tcPr>
            <w:tcW w:w="3119" w:type="dxa"/>
          </w:tcPr>
          <w:p w14:paraId="28EBF358" w14:textId="77777777" w:rsidR="00C058C6" w:rsidRPr="00DB580D" w:rsidRDefault="00C058C6" w:rsidP="00BB3170">
            <w:pPr>
              <w:spacing w:before="60" w:after="60"/>
              <w:rPr>
                <w:rFonts w:cs="Arial"/>
                <w:sz w:val="20"/>
                <w:szCs w:val="20"/>
              </w:rPr>
            </w:pPr>
            <w:r w:rsidRPr="00DB580D">
              <w:rPr>
                <w:rFonts w:cs="Arial"/>
                <w:sz w:val="20"/>
                <w:szCs w:val="20"/>
              </w:rPr>
              <w:t>Visual link to other page</w:t>
            </w:r>
          </w:p>
        </w:tc>
        <w:tc>
          <w:tcPr>
            <w:tcW w:w="5948" w:type="dxa"/>
          </w:tcPr>
          <w:p w14:paraId="7EE34F9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094ECE72" w14:textId="77777777" w:rsidTr="00BB3170">
        <w:tc>
          <w:tcPr>
            <w:tcW w:w="3119" w:type="dxa"/>
          </w:tcPr>
          <w:p w14:paraId="3A02344D" w14:textId="77777777" w:rsidR="00C058C6" w:rsidRPr="00DB580D" w:rsidRDefault="00C058C6" w:rsidP="00BB3170">
            <w:pPr>
              <w:spacing w:before="60" w:after="60"/>
              <w:rPr>
                <w:rFonts w:cs="Arial"/>
                <w:sz w:val="20"/>
                <w:szCs w:val="20"/>
              </w:rPr>
            </w:pPr>
            <w:r>
              <w:rPr>
                <w:rFonts w:cs="Arial"/>
                <w:sz w:val="20"/>
                <w:szCs w:val="20"/>
              </w:rPr>
              <w:t>Tooltip</w:t>
            </w:r>
          </w:p>
        </w:tc>
        <w:tc>
          <w:tcPr>
            <w:tcW w:w="5948" w:type="dxa"/>
          </w:tcPr>
          <w:p w14:paraId="019D4438" w14:textId="77777777" w:rsidR="00C058C6" w:rsidRPr="00DB580D" w:rsidRDefault="00C058C6" w:rsidP="00BB3170">
            <w:pPr>
              <w:keepLines w:val="0"/>
              <w:spacing w:before="60" w:after="60" w:line="240" w:lineRule="auto"/>
              <w:rPr>
                <w:rFonts w:cs="Arial"/>
                <w:sz w:val="20"/>
                <w:szCs w:val="20"/>
              </w:rPr>
            </w:pPr>
            <w:r>
              <w:rPr>
                <w:rFonts w:cs="Arial"/>
                <w:sz w:val="20"/>
                <w:szCs w:val="20"/>
              </w:rPr>
              <w:t>Power Bi default view (repeat number)</w:t>
            </w:r>
          </w:p>
        </w:tc>
      </w:tr>
      <w:tr w:rsidR="00C058C6" w:rsidRPr="009F006A" w14:paraId="5F3179F2" w14:textId="77777777" w:rsidTr="00BB3170">
        <w:tc>
          <w:tcPr>
            <w:tcW w:w="3119" w:type="dxa"/>
          </w:tcPr>
          <w:p w14:paraId="2F52A470" w14:textId="77777777" w:rsidR="00C058C6" w:rsidRPr="00DB580D" w:rsidRDefault="00C058C6" w:rsidP="00BB3170">
            <w:pPr>
              <w:spacing w:before="60" w:after="60"/>
              <w:rPr>
                <w:rFonts w:cs="Arial"/>
                <w:sz w:val="20"/>
                <w:szCs w:val="20"/>
              </w:rPr>
            </w:pPr>
            <w:r w:rsidRPr="00DB580D">
              <w:rPr>
                <w:rFonts w:cs="Arial"/>
                <w:sz w:val="20"/>
                <w:szCs w:val="20"/>
              </w:rPr>
              <w:t>Nice to have function</w:t>
            </w:r>
          </w:p>
        </w:tc>
        <w:tc>
          <w:tcPr>
            <w:tcW w:w="5948" w:type="dxa"/>
          </w:tcPr>
          <w:p w14:paraId="107B246F" w14:textId="77777777" w:rsidR="00C058C6" w:rsidRPr="006A67BD" w:rsidRDefault="00C058C6" w:rsidP="00BB3170">
            <w:pPr>
              <w:keepLines w:val="0"/>
              <w:spacing w:before="60" w:after="60" w:line="240" w:lineRule="auto"/>
              <w:rPr>
                <w:rFonts w:cs="Arial"/>
                <w:sz w:val="20"/>
                <w:szCs w:val="20"/>
              </w:rPr>
            </w:pPr>
            <w:r>
              <w:rPr>
                <w:rFonts w:cs="Arial"/>
                <w:sz w:val="20"/>
                <w:szCs w:val="20"/>
              </w:rPr>
              <w:t>n/a</w:t>
            </w:r>
          </w:p>
        </w:tc>
      </w:tr>
    </w:tbl>
    <w:p w14:paraId="08202347" w14:textId="77777777" w:rsidR="00C058C6" w:rsidRDefault="00C058C6" w:rsidP="00C058C6">
      <w:pPr>
        <w:pStyle w:val="BodyText"/>
        <w:ind w:left="0"/>
        <w:jc w:val="center"/>
      </w:pPr>
    </w:p>
    <w:p w14:paraId="53F61B3B" w14:textId="77777777" w:rsidR="00C058C6" w:rsidRDefault="00AE2A15" w:rsidP="00C058C6">
      <w:pPr>
        <w:pStyle w:val="BodyText"/>
        <w:ind w:left="0"/>
        <w:jc w:val="center"/>
        <w:rPr>
          <w:noProof/>
          <w:lang w:eastAsia="zh-TW"/>
        </w:rPr>
      </w:pPr>
      <w:r>
        <w:rPr>
          <w:noProof/>
          <w:lang w:eastAsia="zh-TW"/>
        </w:rPr>
        <w:drawing>
          <wp:inline distT="0" distB="0" distL="0" distR="0" wp14:anchorId="20D1B1E2" wp14:editId="27A1EA1E">
            <wp:extent cx="264795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1819275"/>
                    </a:xfrm>
                    <a:prstGeom prst="rect">
                      <a:avLst/>
                    </a:prstGeom>
                  </pic:spPr>
                </pic:pic>
              </a:graphicData>
            </a:graphic>
          </wp:inline>
        </w:drawing>
      </w:r>
    </w:p>
    <w:p w14:paraId="237F885E" w14:textId="77777777" w:rsidR="00C058C6" w:rsidRDefault="00C058C6" w:rsidP="00C058C6">
      <w:pPr>
        <w:pStyle w:val="BodyText"/>
        <w:ind w:left="0"/>
        <w:jc w:val="center"/>
      </w:pPr>
    </w:p>
    <w:p w14:paraId="6E9F4122" w14:textId="77777777" w:rsidR="00B23B74" w:rsidRDefault="00B23B74" w:rsidP="00C058C6">
      <w:pPr>
        <w:pStyle w:val="BodyText"/>
        <w:ind w:left="0"/>
        <w:jc w:val="center"/>
      </w:pPr>
    </w:p>
    <w:p w14:paraId="6E929E06" w14:textId="77777777" w:rsidR="00B23B74" w:rsidRDefault="00B23B74" w:rsidP="00C058C6">
      <w:pPr>
        <w:pStyle w:val="BodyText"/>
        <w:ind w:left="0"/>
        <w:jc w:val="center"/>
      </w:pPr>
    </w:p>
    <w:p w14:paraId="09C542F2" w14:textId="77777777" w:rsidR="00B23B74" w:rsidRDefault="00B23B74" w:rsidP="00C058C6">
      <w:pPr>
        <w:pStyle w:val="BodyText"/>
        <w:ind w:left="0"/>
        <w:jc w:val="center"/>
      </w:pPr>
    </w:p>
    <w:p w14:paraId="6FA5EDA4" w14:textId="77777777" w:rsidR="00B23B74" w:rsidRDefault="00B23B74" w:rsidP="00C058C6">
      <w:pPr>
        <w:pStyle w:val="BodyText"/>
        <w:ind w:left="0"/>
        <w:jc w:val="center"/>
      </w:pPr>
    </w:p>
    <w:p w14:paraId="4B9AA177" w14:textId="77777777" w:rsidR="00AE2A15" w:rsidRDefault="00AE2A15" w:rsidP="00C058C6">
      <w:pPr>
        <w:pStyle w:val="BodyText"/>
        <w:ind w:left="0"/>
        <w:jc w:val="center"/>
      </w:pPr>
    </w:p>
    <w:p w14:paraId="063139DC" w14:textId="77777777" w:rsidR="00AE2A15" w:rsidRDefault="00AE2A15" w:rsidP="00C058C6">
      <w:pPr>
        <w:pStyle w:val="BodyText"/>
        <w:ind w:left="0"/>
        <w:jc w:val="center"/>
      </w:pPr>
    </w:p>
    <w:p w14:paraId="2985686B" w14:textId="77777777" w:rsidR="00AE2A15" w:rsidRDefault="00AE2A15" w:rsidP="00C058C6">
      <w:pPr>
        <w:pStyle w:val="BodyText"/>
        <w:ind w:left="0"/>
        <w:jc w:val="center"/>
      </w:pPr>
    </w:p>
    <w:p w14:paraId="7E038CE3" w14:textId="77777777" w:rsidR="00B23B74" w:rsidRDefault="00B23B74" w:rsidP="00B23B74">
      <w:pPr>
        <w:pStyle w:val="Heading2"/>
      </w:pPr>
      <w:bookmarkStart w:id="37" w:name="_Toc54675071"/>
      <w:r>
        <w:lastRenderedPageBreak/>
        <w:t>Average attendance for Mondays</w:t>
      </w:r>
      <w:bookmarkEnd w:id="3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44FB1074" w14:textId="77777777" w:rsidTr="00BB3170">
        <w:tc>
          <w:tcPr>
            <w:tcW w:w="3119" w:type="dxa"/>
            <w:shd w:val="clear" w:color="auto" w:fill="DBE5F1"/>
          </w:tcPr>
          <w:p w14:paraId="6940CD42"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60F534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FBAAA7A" w14:textId="77777777" w:rsidTr="00BB3170">
        <w:tc>
          <w:tcPr>
            <w:tcW w:w="3119" w:type="dxa"/>
          </w:tcPr>
          <w:p w14:paraId="6EB31292"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6DC6279"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Mondays only</w:t>
            </w:r>
          </w:p>
        </w:tc>
      </w:tr>
      <w:tr w:rsidR="00B23B74" w:rsidRPr="009F006A" w14:paraId="1F44008D" w14:textId="77777777" w:rsidTr="00BB3170">
        <w:tc>
          <w:tcPr>
            <w:tcW w:w="3119" w:type="dxa"/>
          </w:tcPr>
          <w:p w14:paraId="272AE11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3309EFDF"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041C93CD" w14:textId="77777777" w:rsidTr="00BB3170">
        <w:tc>
          <w:tcPr>
            <w:tcW w:w="3119" w:type="dxa"/>
          </w:tcPr>
          <w:p w14:paraId="0ED5E017" w14:textId="77777777" w:rsidR="00B23B74" w:rsidRPr="009C4919" w:rsidRDefault="00B23B74" w:rsidP="00BB3170">
            <w:pPr>
              <w:spacing w:before="60" w:after="60"/>
              <w:rPr>
                <w:rFonts w:cs="Arial"/>
                <w:sz w:val="20"/>
                <w:szCs w:val="20"/>
              </w:rPr>
            </w:pPr>
            <w:r w:rsidRPr="009C4919">
              <w:rPr>
                <w:rFonts w:cs="Arial"/>
                <w:sz w:val="20"/>
                <w:szCs w:val="20"/>
              </w:rPr>
              <w:t>Default view</w:t>
            </w:r>
          </w:p>
        </w:tc>
        <w:tc>
          <w:tcPr>
            <w:tcW w:w="5948" w:type="dxa"/>
          </w:tcPr>
          <w:p w14:paraId="3E02950B" w14:textId="77777777" w:rsidR="00B23B74" w:rsidRPr="009C4919"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22E70C80" w14:textId="77777777" w:rsidTr="00BB3170">
        <w:tc>
          <w:tcPr>
            <w:tcW w:w="3119" w:type="dxa"/>
          </w:tcPr>
          <w:p w14:paraId="575ED9EA" w14:textId="77777777" w:rsidR="00B23B74" w:rsidRPr="009C4919" w:rsidRDefault="00B23B74" w:rsidP="00BB3170">
            <w:pPr>
              <w:spacing w:before="60" w:after="60"/>
              <w:rPr>
                <w:rFonts w:cs="Arial"/>
                <w:sz w:val="20"/>
                <w:szCs w:val="20"/>
              </w:rPr>
            </w:pPr>
            <w:r w:rsidRPr="009C4919">
              <w:rPr>
                <w:rFonts w:cs="Arial"/>
                <w:sz w:val="20"/>
                <w:szCs w:val="20"/>
              </w:rPr>
              <w:t>Chart Title</w:t>
            </w:r>
          </w:p>
        </w:tc>
        <w:tc>
          <w:tcPr>
            <w:tcW w:w="5948" w:type="dxa"/>
          </w:tcPr>
          <w:p w14:paraId="6CDAD9EB" w14:textId="77777777" w:rsidR="00B23B74" w:rsidRPr="009C4919" w:rsidRDefault="00B23B74" w:rsidP="00BB3170">
            <w:pPr>
              <w:pStyle w:val="ListParagraph"/>
              <w:spacing w:before="60" w:after="60"/>
              <w:ind w:left="0"/>
              <w:rPr>
                <w:rFonts w:cs="Arial"/>
                <w:sz w:val="20"/>
                <w:szCs w:val="20"/>
              </w:rPr>
            </w:pPr>
            <w:r w:rsidRPr="009C4919">
              <w:rPr>
                <w:rFonts w:cs="Arial"/>
                <w:sz w:val="20"/>
                <w:szCs w:val="20"/>
              </w:rPr>
              <w:t>Avg. Monday</w:t>
            </w:r>
          </w:p>
        </w:tc>
      </w:tr>
      <w:tr w:rsidR="00B23B74" w:rsidRPr="009F006A" w14:paraId="38DC80BF" w14:textId="77777777" w:rsidTr="00BB3170">
        <w:tc>
          <w:tcPr>
            <w:tcW w:w="3119" w:type="dxa"/>
          </w:tcPr>
          <w:p w14:paraId="14D7555B" w14:textId="77777777" w:rsidR="00B23B74" w:rsidRPr="009C4919" w:rsidRDefault="00B23B74" w:rsidP="00BB3170">
            <w:pPr>
              <w:spacing w:before="60" w:after="60"/>
              <w:rPr>
                <w:rFonts w:cs="Arial"/>
                <w:sz w:val="20"/>
                <w:szCs w:val="20"/>
              </w:rPr>
            </w:pPr>
            <w:r w:rsidRPr="009C4919">
              <w:rPr>
                <w:rFonts w:cs="Arial"/>
                <w:sz w:val="20"/>
                <w:szCs w:val="20"/>
              </w:rPr>
              <w:t>Indicator/Measure</w:t>
            </w:r>
          </w:p>
        </w:tc>
        <w:tc>
          <w:tcPr>
            <w:tcW w:w="5948" w:type="dxa"/>
          </w:tcPr>
          <w:p w14:paraId="23F24925" w14:textId="77777777" w:rsidR="00B23B74" w:rsidRPr="009C4919" w:rsidRDefault="00B23B74" w:rsidP="00BB3170">
            <w:pPr>
              <w:keepLines w:val="0"/>
              <w:spacing w:after="0" w:line="240" w:lineRule="auto"/>
              <w:rPr>
                <w:rFonts w:cs="Arial"/>
                <w:sz w:val="20"/>
                <w:szCs w:val="20"/>
              </w:rPr>
            </w:pPr>
            <w:r w:rsidRPr="009C4919">
              <w:rPr>
                <w:rFonts w:cs="Arial"/>
                <w:sz w:val="20"/>
                <w:szCs w:val="20"/>
              </w:rPr>
              <w:t xml:space="preserve">Average attendance rate for Mondays </w:t>
            </w:r>
            <w:r>
              <w:rPr>
                <w:rFonts w:cs="Arial"/>
                <w:sz w:val="20"/>
                <w:szCs w:val="20"/>
              </w:rPr>
              <w:t>that have occurred YTD</w:t>
            </w:r>
          </w:p>
          <w:p w14:paraId="20ECD60D" w14:textId="77777777" w:rsidR="00B23B74" w:rsidRPr="009C4919" w:rsidRDefault="00B23B74" w:rsidP="00BB3170">
            <w:pPr>
              <w:keepLines w:val="0"/>
              <w:spacing w:after="0" w:line="240" w:lineRule="auto"/>
              <w:rPr>
                <w:color w:val="FF0000"/>
                <w:szCs w:val="22"/>
              </w:rPr>
            </w:pPr>
            <w:r w:rsidRPr="009C4919">
              <w:rPr>
                <w:rFonts w:cs="Arial"/>
                <w:sz w:val="20"/>
                <w:szCs w:val="20"/>
              </w:rPr>
              <w:t xml:space="preserve">Attendance Rate: </w:t>
            </w:r>
            <w:r w:rsidRPr="009C4919">
              <w:rPr>
                <w:color w:val="FF0000"/>
                <w:szCs w:val="22"/>
              </w:rPr>
              <w:t>Formula =  Sum(AttendanceFTE) / (Sum(AttendanceFTE) + Sum(AbsenceFTE)) * 100</w:t>
            </w:r>
          </w:p>
        </w:tc>
      </w:tr>
      <w:tr w:rsidR="00B23B74" w:rsidRPr="009F006A" w14:paraId="035F6601" w14:textId="77777777" w:rsidTr="00BB3170">
        <w:tc>
          <w:tcPr>
            <w:tcW w:w="3119" w:type="dxa"/>
          </w:tcPr>
          <w:p w14:paraId="7E43F8EC" w14:textId="77777777" w:rsidR="00B23B74" w:rsidRPr="009C4919" w:rsidRDefault="00B23B74" w:rsidP="00BB3170">
            <w:pPr>
              <w:spacing w:before="60" w:after="60"/>
              <w:rPr>
                <w:rFonts w:cs="Arial"/>
                <w:sz w:val="20"/>
                <w:szCs w:val="20"/>
              </w:rPr>
            </w:pPr>
            <w:r w:rsidRPr="009C4919">
              <w:rPr>
                <w:rFonts w:cs="Arial"/>
                <w:sz w:val="20"/>
                <w:szCs w:val="20"/>
              </w:rPr>
              <w:t>Trend axis</w:t>
            </w:r>
          </w:p>
        </w:tc>
        <w:tc>
          <w:tcPr>
            <w:tcW w:w="5948" w:type="dxa"/>
          </w:tcPr>
          <w:p w14:paraId="10B17843"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31BBDC8E" w14:textId="77777777" w:rsidTr="00BB3170">
        <w:tc>
          <w:tcPr>
            <w:tcW w:w="3119" w:type="dxa"/>
          </w:tcPr>
          <w:p w14:paraId="7DD8E8A9" w14:textId="77777777" w:rsidR="00B23B74" w:rsidRPr="009C4919" w:rsidRDefault="00B23B74" w:rsidP="00BB3170">
            <w:pPr>
              <w:spacing w:before="60" w:after="60"/>
              <w:rPr>
                <w:rFonts w:cs="Arial"/>
                <w:sz w:val="20"/>
                <w:szCs w:val="20"/>
              </w:rPr>
            </w:pPr>
            <w:r w:rsidRPr="009C4919">
              <w:rPr>
                <w:rFonts w:cs="Arial"/>
                <w:sz w:val="20"/>
                <w:szCs w:val="20"/>
              </w:rPr>
              <w:t>Target goals</w:t>
            </w:r>
          </w:p>
        </w:tc>
        <w:tc>
          <w:tcPr>
            <w:tcW w:w="5948" w:type="dxa"/>
          </w:tcPr>
          <w:p w14:paraId="0562935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743FAB38" w14:textId="77777777" w:rsidTr="00BB3170">
        <w:tc>
          <w:tcPr>
            <w:tcW w:w="3119" w:type="dxa"/>
          </w:tcPr>
          <w:p w14:paraId="0F090CE7" w14:textId="77777777" w:rsidR="00B23B74" w:rsidRPr="009C4919" w:rsidRDefault="00B23B74" w:rsidP="00BB3170">
            <w:pPr>
              <w:spacing w:before="60" w:after="60"/>
              <w:rPr>
                <w:rFonts w:cs="Arial"/>
                <w:sz w:val="20"/>
                <w:szCs w:val="20"/>
              </w:rPr>
            </w:pPr>
            <w:r w:rsidRPr="009C4919">
              <w:rPr>
                <w:rFonts w:cs="Arial"/>
                <w:sz w:val="20"/>
                <w:szCs w:val="20"/>
              </w:rPr>
              <w:t>Visualisation specific data filters</w:t>
            </w:r>
          </w:p>
        </w:tc>
        <w:tc>
          <w:tcPr>
            <w:tcW w:w="5948" w:type="dxa"/>
          </w:tcPr>
          <w:p w14:paraId="6940C12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Most recent result displayed, current calendar year-to-date calculation, day = Monday</w:t>
            </w:r>
          </w:p>
        </w:tc>
      </w:tr>
      <w:tr w:rsidR="00B23B74" w:rsidRPr="009F006A" w14:paraId="40E67A71" w14:textId="77777777" w:rsidTr="00BB3170">
        <w:tc>
          <w:tcPr>
            <w:tcW w:w="3119" w:type="dxa"/>
          </w:tcPr>
          <w:p w14:paraId="4998754F" w14:textId="77777777" w:rsidR="00B23B74" w:rsidRPr="009C4919" w:rsidRDefault="00B23B74" w:rsidP="00BB3170">
            <w:pPr>
              <w:spacing w:before="60" w:after="60"/>
              <w:rPr>
                <w:rFonts w:cs="Arial"/>
                <w:sz w:val="20"/>
                <w:szCs w:val="20"/>
              </w:rPr>
            </w:pPr>
            <w:r w:rsidRPr="009C4919">
              <w:rPr>
                <w:rFonts w:cs="Arial"/>
                <w:sz w:val="20"/>
                <w:szCs w:val="20"/>
              </w:rPr>
              <w:t>Hierarchy drill-down</w:t>
            </w:r>
          </w:p>
        </w:tc>
        <w:tc>
          <w:tcPr>
            <w:tcW w:w="5948" w:type="dxa"/>
          </w:tcPr>
          <w:p w14:paraId="78D93C2D"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00BBCC2" w14:textId="77777777" w:rsidTr="00BB3170">
        <w:tc>
          <w:tcPr>
            <w:tcW w:w="3119" w:type="dxa"/>
          </w:tcPr>
          <w:p w14:paraId="64F410B3" w14:textId="77777777" w:rsidR="00B23B74" w:rsidRPr="009C4919" w:rsidRDefault="00B23B74" w:rsidP="00BB3170">
            <w:pPr>
              <w:spacing w:before="60" w:after="60"/>
              <w:rPr>
                <w:rFonts w:cs="Arial"/>
                <w:sz w:val="20"/>
                <w:szCs w:val="20"/>
              </w:rPr>
            </w:pPr>
            <w:r w:rsidRPr="009C4919">
              <w:rPr>
                <w:rFonts w:cs="Arial"/>
                <w:sz w:val="20"/>
                <w:szCs w:val="20"/>
              </w:rPr>
              <w:t>Visual link to other page</w:t>
            </w:r>
          </w:p>
        </w:tc>
        <w:tc>
          <w:tcPr>
            <w:tcW w:w="5948" w:type="dxa"/>
          </w:tcPr>
          <w:p w14:paraId="0231801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F2F371A" w14:textId="77777777" w:rsidTr="00BB3170">
        <w:tc>
          <w:tcPr>
            <w:tcW w:w="3119" w:type="dxa"/>
          </w:tcPr>
          <w:p w14:paraId="1D55467B" w14:textId="77777777" w:rsidR="00B23B74" w:rsidRPr="009C4919" w:rsidRDefault="00B23B74" w:rsidP="00BB3170">
            <w:pPr>
              <w:spacing w:before="60" w:after="60"/>
              <w:rPr>
                <w:rFonts w:cs="Arial"/>
                <w:sz w:val="20"/>
                <w:szCs w:val="20"/>
              </w:rPr>
            </w:pPr>
            <w:r w:rsidRPr="009C4919">
              <w:rPr>
                <w:rFonts w:cs="Arial"/>
                <w:sz w:val="20"/>
                <w:szCs w:val="20"/>
              </w:rPr>
              <w:t>Tooltip</w:t>
            </w:r>
          </w:p>
        </w:tc>
        <w:tc>
          <w:tcPr>
            <w:tcW w:w="5948" w:type="dxa"/>
          </w:tcPr>
          <w:p w14:paraId="6B7DABA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Power Bi default view (repeat number)</w:t>
            </w:r>
          </w:p>
        </w:tc>
      </w:tr>
      <w:tr w:rsidR="00B23B74" w:rsidRPr="009F006A" w14:paraId="4752A97C" w14:textId="77777777" w:rsidTr="00BB3170">
        <w:tc>
          <w:tcPr>
            <w:tcW w:w="3119" w:type="dxa"/>
          </w:tcPr>
          <w:p w14:paraId="6161D003"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0075EEB1"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493CC1D4" w14:textId="77777777" w:rsidR="00B23B74" w:rsidRDefault="00B23B74" w:rsidP="00B23B74">
      <w:pPr>
        <w:pStyle w:val="BodyText"/>
        <w:ind w:left="0"/>
        <w:jc w:val="center"/>
      </w:pPr>
    </w:p>
    <w:p w14:paraId="3AE4C7C5" w14:textId="77777777" w:rsidR="00B23B74" w:rsidRDefault="00B23B74" w:rsidP="00B23B74">
      <w:pPr>
        <w:pStyle w:val="BodyText"/>
        <w:ind w:left="0"/>
        <w:jc w:val="center"/>
      </w:pPr>
    </w:p>
    <w:p w14:paraId="75D09DAA" w14:textId="77777777" w:rsidR="00B23B74" w:rsidRDefault="00B23B74" w:rsidP="00B23B74">
      <w:pPr>
        <w:pStyle w:val="BodyText"/>
        <w:ind w:left="0"/>
        <w:jc w:val="center"/>
      </w:pPr>
    </w:p>
    <w:p w14:paraId="5F3D7F70" w14:textId="77777777" w:rsidR="00B23B74" w:rsidRDefault="00B23B74" w:rsidP="00B23B74">
      <w:pPr>
        <w:pStyle w:val="BodyText"/>
        <w:ind w:left="0"/>
        <w:jc w:val="center"/>
        <w:rPr>
          <w:noProof/>
          <w:lang w:eastAsia="zh-TW"/>
        </w:rPr>
      </w:pPr>
      <w:r>
        <w:rPr>
          <w:noProof/>
          <w:lang w:eastAsia="zh-TW"/>
        </w:rPr>
        <w:drawing>
          <wp:inline distT="0" distB="0" distL="0" distR="0" wp14:anchorId="099F5186" wp14:editId="4007463D">
            <wp:extent cx="2514600" cy="24247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083" cy="2426223"/>
                    </a:xfrm>
                    <a:prstGeom prst="rect">
                      <a:avLst/>
                    </a:prstGeom>
                  </pic:spPr>
                </pic:pic>
              </a:graphicData>
            </a:graphic>
          </wp:inline>
        </w:drawing>
      </w:r>
    </w:p>
    <w:p w14:paraId="554ECF1E" w14:textId="77777777" w:rsidR="00B23B74" w:rsidRDefault="00B23B74" w:rsidP="00B23B74">
      <w:pPr>
        <w:keepLines w:val="0"/>
        <w:spacing w:after="0" w:line="240" w:lineRule="auto"/>
        <w:rPr>
          <w:rFonts w:cs="Arial"/>
          <w:b/>
          <w:bCs/>
          <w:iCs/>
          <w:noProof/>
          <w:sz w:val="28"/>
          <w:szCs w:val="28"/>
        </w:rPr>
      </w:pPr>
    </w:p>
    <w:p w14:paraId="4B6C8D29" w14:textId="77777777" w:rsidR="00B23B74" w:rsidRDefault="00B23B74" w:rsidP="00B23B74"/>
    <w:p w14:paraId="1E7040E1" w14:textId="77777777" w:rsidR="00B23B74" w:rsidRDefault="00B23B74" w:rsidP="00B23B74"/>
    <w:p w14:paraId="5375A931" w14:textId="77777777" w:rsidR="00B23B74" w:rsidRDefault="00B23B74" w:rsidP="00B23B74"/>
    <w:p w14:paraId="63E89224" w14:textId="77777777" w:rsidR="00B23B74" w:rsidRDefault="00B23B74" w:rsidP="00B23B74"/>
    <w:p w14:paraId="6C3B6B02" w14:textId="77777777" w:rsidR="00B23B74" w:rsidRDefault="00B23B74" w:rsidP="00B23B74"/>
    <w:p w14:paraId="3E851633" w14:textId="77777777" w:rsidR="00B23B74" w:rsidRDefault="00B23B74" w:rsidP="00B23B74">
      <w:pPr>
        <w:pStyle w:val="Heading2"/>
      </w:pPr>
      <w:bookmarkStart w:id="38" w:name="_Toc54675072"/>
      <w:r>
        <w:lastRenderedPageBreak/>
        <w:t>Average attendance for Tuesdays</w:t>
      </w:r>
      <w:bookmarkEnd w:id="3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169657" w14:textId="77777777" w:rsidTr="00BB3170">
        <w:tc>
          <w:tcPr>
            <w:tcW w:w="3119" w:type="dxa"/>
            <w:shd w:val="clear" w:color="auto" w:fill="DBE5F1"/>
          </w:tcPr>
          <w:p w14:paraId="12B180B7"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EA3AC52"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010489A" w14:textId="77777777" w:rsidTr="00BB3170">
        <w:tc>
          <w:tcPr>
            <w:tcW w:w="3119" w:type="dxa"/>
          </w:tcPr>
          <w:p w14:paraId="05924533"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577574D7"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Tuesdays only</w:t>
            </w:r>
          </w:p>
        </w:tc>
      </w:tr>
      <w:tr w:rsidR="00B23B74" w:rsidRPr="009F006A" w14:paraId="14535BD2" w14:textId="77777777" w:rsidTr="00BB3170">
        <w:tc>
          <w:tcPr>
            <w:tcW w:w="3119" w:type="dxa"/>
          </w:tcPr>
          <w:p w14:paraId="1BBE1663"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666D90A8"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3F25D357" w14:textId="77777777" w:rsidTr="00BB3170">
        <w:tc>
          <w:tcPr>
            <w:tcW w:w="3119" w:type="dxa"/>
          </w:tcPr>
          <w:p w14:paraId="5CF63226"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BEEB1B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4C4D11FF" w14:textId="77777777" w:rsidTr="00BB3170">
        <w:tc>
          <w:tcPr>
            <w:tcW w:w="3119" w:type="dxa"/>
          </w:tcPr>
          <w:p w14:paraId="29297A43"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7442505" w14:textId="77777777" w:rsidR="00B23B74" w:rsidRPr="00225317" w:rsidRDefault="00B23B74" w:rsidP="00BB3170">
            <w:pPr>
              <w:pStyle w:val="ListParagraph"/>
              <w:spacing w:before="60" w:after="60"/>
              <w:ind w:left="0"/>
              <w:rPr>
                <w:rFonts w:cs="Arial"/>
                <w:sz w:val="20"/>
                <w:szCs w:val="20"/>
              </w:rPr>
            </w:pPr>
            <w:r>
              <w:rPr>
                <w:rFonts w:cs="Arial"/>
                <w:sz w:val="20"/>
                <w:szCs w:val="20"/>
              </w:rPr>
              <w:t>Avg. Tuesday</w:t>
            </w:r>
          </w:p>
        </w:tc>
      </w:tr>
      <w:tr w:rsidR="00B23B74" w:rsidRPr="009F006A" w14:paraId="5D160C04" w14:textId="77777777" w:rsidTr="00BB3170">
        <w:tc>
          <w:tcPr>
            <w:tcW w:w="3119" w:type="dxa"/>
          </w:tcPr>
          <w:p w14:paraId="43B85407"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17C7C11" w14:textId="77777777" w:rsidR="00B23B74" w:rsidRDefault="00B23B74" w:rsidP="00BB3170">
            <w:pPr>
              <w:keepLines w:val="0"/>
              <w:spacing w:after="0" w:line="240" w:lineRule="auto"/>
              <w:rPr>
                <w:rFonts w:cs="Arial"/>
                <w:sz w:val="20"/>
                <w:szCs w:val="20"/>
              </w:rPr>
            </w:pPr>
            <w:r>
              <w:rPr>
                <w:rFonts w:cs="Arial"/>
                <w:sz w:val="20"/>
                <w:szCs w:val="20"/>
              </w:rPr>
              <w:t>Average attendance rate for Tuesdays that have occurred YTD</w:t>
            </w:r>
          </w:p>
          <w:p w14:paraId="6FB064C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48D2818B" w14:textId="77777777" w:rsidTr="00BB3170">
        <w:tc>
          <w:tcPr>
            <w:tcW w:w="3119" w:type="dxa"/>
          </w:tcPr>
          <w:p w14:paraId="31D7CF71"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3F3E01A9"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7F28773F" w14:textId="77777777" w:rsidTr="00BB3170">
        <w:tc>
          <w:tcPr>
            <w:tcW w:w="3119" w:type="dxa"/>
          </w:tcPr>
          <w:p w14:paraId="4EC08078"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4A0D66AA"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47B160F" w14:textId="77777777" w:rsidTr="00BB3170">
        <w:tc>
          <w:tcPr>
            <w:tcW w:w="3119" w:type="dxa"/>
          </w:tcPr>
          <w:p w14:paraId="4E73B6E1"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483BAD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Tuesday</w:t>
            </w:r>
          </w:p>
        </w:tc>
      </w:tr>
      <w:tr w:rsidR="00B23B74" w:rsidRPr="009F006A" w14:paraId="7F9BA431" w14:textId="77777777" w:rsidTr="00BB3170">
        <w:tc>
          <w:tcPr>
            <w:tcW w:w="3119" w:type="dxa"/>
          </w:tcPr>
          <w:p w14:paraId="710A1723"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2B2683D1"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A531670" w14:textId="77777777" w:rsidTr="00BB3170">
        <w:tc>
          <w:tcPr>
            <w:tcW w:w="3119" w:type="dxa"/>
          </w:tcPr>
          <w:p w14:paraId="10F6DFA5"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69EE698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44E9CF9" w14:textId="77777777" w:rsidTr="00BB3170">
        <w:tc>
          <w:tcPr>
            <w:tcW w:w="3119" w:type="dxa"/>
          </w:tcPr>
          <w:p w14:paraId="6090C1F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2C6D331D"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04B1FD80" w14:textId="77777777" w:rsidTr="00BB3170">
        <w:tc>
          <w:tcPr>
            <w:tcW w:w="3119" w:type="dxa"/>
          </w:tcPr>
          <w:p w14:paraId="06E8FA91"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32E134C3"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3B56D71D" w14:textId="77777777" w:rsidR="00B23B74" w:rsidRDefault="00B23B74" w:rsidP="00B23B74">
      <w:pPr>
        <w:pStyle w:val="BodyText"/>
        <w:ind w:left="0"/>
        <w:jc w:val="center"/>
      </w:pPr>
    </w:p>
    <w:p w14:paraId="0D87558B" w14:textId="77777777" w:rsidR="00B23B74" w:rsidRDefault="00B23B74" w:rsidP="00B23B74">
      <w:pPr>
        <w:jc w:val="center"/>
      </w:pPr>
      <w:r>
        <w:rPr>
          <w:noProof/>
          <w:lang w:eastAsia="zh-TW"/>
        </w:rPr>
        <w:drawing>
          <wp:inline distT="0" distB="0" distL="0" distR="0" wp14:anchorId="721E73B7" wp14:editId="154A205B">
            <wp:extent cx="21812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25" cy="2076450"/>
                    </a:xfrm>
                    <a:prstGeom prst="rect">
                      <a:avLst/>
                    </a:prstGeom>
                  </pic:spPr>
                </pic:pic>
              </a:graphicData>
            </a:graphic>
          </wp:inline>
        </w:drawing>
      </w:r>
    </w:p>
    <w:p w14:paraId="1BE97F74" w14:textId="77777777" w:rsidR="00B23B74" w:rsidRDefault="00B23B74" w:rsidP="00B23B74"/>
    <w:p w14:paraId="67CB4354" w14:textId="77777777" w:rsidR="00B23B74" w:rsidRDefault="00B23B74" w:rsidP="00B23B74"/>
    <w:p w14:paraId="7BE2E493" w14:textId="77777777" w:rsidR="00B23B74" w:rsidRDefault="00B23B74" w:rsidP="00B23B74"/>
    <w:p w14:paraId="4A67CD4B" w14:textId="77777777" w:rsidR="00B23B74" w:rsidRDefault="00B23B74" w:rsidP="00B23B74"/>
    <w:p w14:paraId="0B3B93AF" w14:textId="77777777" w:rsidR="00B23B74" w:rsidRDefault="00B23B74" w:rsidP="00B23B74"/>
    <w:p w14:paraId="079D6776" w14:textId="77777777" w:rsidR="00B23B74" w:rsidRDefault="00B23B74" w:rsidP="00B23B74"/>
    <w:p w14:paraId="3C96C6E6" w14:textId="77777777" w:rsidR="00B23B74" w:rsidRDefault="00B23B74" w:rsidP="00B23B74"/>
    <w:p w14:paraId="7F5945C2" w14:textId="77777777" w:rsidR="00B23B74" w:rsidRDefault="00B23B74" w:rsidP="00B23B74"/>
    <w:p w14:paraId="1ED62C5F" w14:textId="77777777" w:rsidR="00B23B74" w:rsidRDefault="00B23B74" w:rsidP="00B23B74"/>
    <w:p w14:paraId="19710CF5" w14:textId="77777777" w:rsidR="00B23B74" w:rsidRDefault="00B23B74" w:rsidP="00B23B74">
      <w:pPr>
        <w:pStyle w:val="Heading2"/>
      </w:pPr>
      <w:bookmarkStart w:id="39" w:name="_Toc54675073"/>
      <w:r>
        <w:lastRenderedPageBreak/>
        <w:t>Average attendance for Wednesday</w:t>
      </w:r>
      <w:bookmarkEnd w:id="3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167058C3" w14:textId="77777777" w:rsidTr="00BB3170">
        <w:tc>
          <w:tcPr>
            <w:tcW w:w="3119" w:type="dxa"/>
            <w:shd w:val="clear" w:color="auto" w:fill="DBE5F1"/>
          </w:tcPr>
          <w:p w14:paraId="210AE1AE"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9809F6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9B2E811" w14:textId="77777777" w:rsidTr="00BB3170">
        <w:tc>
          <w:tcPr>
            <w:tcW w:w="3119" w:type="dxa"/>
          </w:tcPr>
          <w:p w14:paraId="6F09ED9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AED390F"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Wednesdays only</w:t>
            </w:r>
          </w:p>
        </w:tc>
      </w:tr>
      <w:tr w:rsidR="00B23B74" w:rsidRPr="009F006A" w14:paraId="33A542B0" w14:textId="77777777" w:rsidTr="00BB3170">
        <w:tc>
          <w:tcPr>
            <w:tcW w:w="3119" w:type="dxa"/>
          </w:tcPr>
          <w:p w14:paraId="4F7D9224"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1F5C513D"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569FC583" w14:textId="77777777" w:rsidTr="00BB3170">
        <w:tc>
          <w:tcPr>
            <w:tcW w:w="3119" w:type="dxa"/>
          </w:tcPr>
          <w:p w14:paraId="65FC363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17BA06B3"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B4EA827" w14:textId="77777777" w:rsidTr="00BB3170">
        <w:tc>
          <w:tcPr>
            <w:tcW w:w="3119" w:type="dxa"/>
          </w:tcPr>
          <w:p w14:paraId="4A690D2E"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B2B6857" w14:textId="77777777" w:rsidR="00B23B74" w:rsidRPr="00225317" w:rsidRDefault="00B23B74" w:rsidP="00BB3170">
            <w:pPr>
              <w:pStyle w:val="ListParagraph"/>
              <w:spacing w:before="60" w:after="60"/>
              <w:ind w:left="0"/>
              <w:rPr>
                <w:rFonts w:cs="Arial"/>
                <w:sz w:val="20"/>
                <w:szCs w:val="20"/>
              </w:rPr>
            </w:pPr>
            <w:r>
              <w:rPr>
                <w:rFonts w:cs="Arial"/>
                <w:sz w:val="20"/>
                <w:szCs w:val="20"/>
              </w:rPr>
              <w:t>Avg. Wednesday</w:t>
            </w:r>
          </w:p>
        </w:tc>
      </w:tr>
      <w:tr w:rsidR="00B23B74" w:rsidRPr="009F006A" w14:paraId="36242089" w14:textId="77777777" w:rsidTr="00BB3170">
        <w:tc>
          <w:tcPr>
            <w:tcW w:w="3119" w:type="dxa"/>
          </w:tcPr>
          <w:p w14:paraId="63958BC6"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B202030" w14:textId="77777777" w:rsidR="00B23B74" w:rsidRDefault="00B23B74" w:rsidP="00BB3170">
            <w:pPr>
              <w:keepLines w:val="0"/>
              <w:spacing w:after="0" w:line="240" w:lineRule="auto"/>
              <w:rPr>
                <w:rFonts w:cs="Arial"/>
                <w:sz w:val="20"/>
                <w:szCs w:val="20"/>
              </w:rPr>
            </w:pPr>
            <w:r>
              <w:rPr>
                <w:rFonts w:cs="Arial"/>
                <w:sz w:val="20"/>
                <w:szCs w:val="20"/>
              </w:rPr>
              <w:t>Average attendance rate for Wednesdays that have occurred YTD</w:t>
            </w:r>
          </w:p>
          <w:p w14:paraId="1A7FDBE8"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229AB325" w14:textId="77777777" w:rsidTr="00BB3170">
        <w:tc>
          <w:tcPr>
            <w:tcW w:w="3119" w:type="dxa"/>
          </w:tcPr>
          <w:p w14:paraId="2300E5AA"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74775F94"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9818653" w14:textId="77777777" w:rsidTr="00BB3170">
        <w:tc>
          <w:tcPr>
            <w:tcW w:w="3119" w:type="dxa"/>
          </w:tcPr>
          <w:p w14:paraId="23D74804"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14F2966D"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EE994F2" w14:textId="77777777" w:rsidTr="00BB3170">
        <w:tc>
          <w:tcPr>
            <w:tcW w:w="3119" w:type="dxa"/>
          </w:tcPr>
          <w:p w14:paraId="390AF6DE"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74AD7EE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Wednesday</w:t>
            </w:r>
          </w:p>
        </w:tc>
      </w:tr>
      <w:tr w:rsidR="00B23B74" w:rsidRPr="009F006A" w14:paraId="65D4FB56" w14:textId="77777777" w:rsidTr="00BB3170">
        <w:tc>
          <w:tcPr>
            <w:tcW w:w="3119" w:type="dxa"/>
          </w:tcPr>
          <w:p w14:paraId="2203D0AC"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0769184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BD81A03" w14:textId="77777777" w:rsidTr="00BB3170">
        <w:tc>
          <w:tcPr>
            <w:tcW w:w="3119" w:type="dxa"/>
          </w:tcPr>
          <w:p w14:paraId="36BAFE24"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EB4742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4152ECE6" w14:textId="77777777" w:rsidTr="00BB3170">
        <w:tc>
          <w:tcPr>
            <w:tcW w:w="3119" w:type="dxa"/>
          </w:tcPr>
          <w:p w14:paraId="1C6AC0E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46763EC5"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1E8C4AE9" w14:textId="77777777" w:rsidTr="00BB3170">
        <w:tc>
          <w:tcPr>
            <w:tcW w:w="3119" w:type="dxa"/>
          </w:tcPr>
          <w:p w14:paraId="25570B86"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1761D099"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07229182" w14:textId="77777777" w:rsidR="00B23B74" w:rsidRDefault="00B23B74" w:rsidP="00B23B74"/>
    <w:p w14:paraId="5434D8EE" w14:textId="77777777" w:rsidR="00B23B74" w:rsidRDefault="00B23B74" w:rsidP="00B23B74">
      <w:pPr>
        <w:jc w:val="center"/>
      </w:pPr>
      <w:r>
        <w:rPr>
          <w:noProof/>
          <w:lang w:eastAsia="zh-TW"/>
        </w:rPr>
        <w:drawing>
          <wp:inline distT="0" distB="0" distL="0" distR="0" wp14:anchorId="57C7F3B0" wp14:editId="2CDC7C5B">
            <wp:extent cx="217170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2085975"/>
                    </a:xfrm>
                    <a:prstGeom prst="rect">
                      <a:avLst/>
                    </a:prstGeom>
                  </pic:spPr>
                </pic:pic>
              </a:graphicData>
            </a:graphic>
          </wp:inline>
        </w:drawing>
      </w:r>
    </w:p>
    <w:p w14:paraId="0A72FEDA" w14:textId="77777777" w:rsidR="00B23B74" w:rsidRDefault="00B23B74" w:rsidP="00B23B74">
      <w:pPr>
        <w:jc w:val="center"/>
      </w:pPr>
    </w:p>
    <w:p w14:paraId="78A7A33F" w14:textId="77777777" w:rsidR="00B23B74" w:rsidRDefault="00B23B74" w:rsidP="00B23B74">
      <w:pPr>
        <w:jc w:val="center"/>
      </w:pPr>
    </w:p>
    <w:p w14:paraId="522E8E9D" w14:textId="77777777" w:rsidR="00B23B74" w:rsidRDefault="00B23B74" w:rsidP="00B23B74">
      <w:pPr>
        <w:jc w:val="center"/>
      </w:pPr>
    </w:p>
    <w:p w14:paraId="5F21F812" w14:textId="77777777" w:rsidR="00B23B74" w:rsidRDefault="00B23B74" w:rsidP="00B23B74"/>
    <w:p w14:paraId="3536BEFB" w14:textId="77777777" w:rsidR="00B23B74" w:rsidRDefault="00B23B74" w:rsidP="00B23B74"/>
    <w:p w14:paraId="10496101" w14:textId="77777777" w:rsidR="00B23B74" w:rsidRDefault="00B23B74" w:rsidP="00B23B74"/>
    <w:p w14:paraId="6A1B1138" w14:textId="77777777" w:rsidR="00B23B74" w:rsidRDefault="00B23B74" w:rsidP="00B23B74"/>
    <w:p w14:paraId="2B70717A" w14:textId="77777777" w:rsidR="00B23B74" w:rsidRDefault="00B23B74" w:rsidP="00B23B74"/>
    <w:p w14:paraId="13BE30E3" w14:textId="77777777" w:rsidR="00B23B74" w:rsidRDefault="00B23B74" w:rsidP="00B23B74"/>
    <w:p w14:paraId="02662699" w14:textId="77777777" w:rsidR="00B23B74" w:rsidRDefault="00B23B74" w:rsidP="00B23B74">
      <w:pPr>
        <w:pStyle w:val="Heading2"/>
      </w:pPr>
      <w:bookmarkStart w:id="40" w:name="_Toc54675074"/>
      <w:r>
        <w:lastRenderedPageBreak/>
        <w:t>Average attendance for Thursday</w:t>
      </w:r>
      <w:bookmarkEnd w:id="4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DA5BEA9" w14:textId="77777777" w:rsidTr="00BB3170">
        <w:tc>
          <w:tcPr>
            <w:tcW w:w="3119" w:type="dxa"/>
            <w:shd w:val="clear" w:color="auto" w:fill="DBE5F1"/>
          </w:tcPr>
          <w:p w14:paraId="23E35C8D"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4626411"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01846A41" w14:textId="77777777" w:rsidTr="00BB3170">
        <w:tc>
          <w:tcPr>
            <w:tcW w:w="3119" w:type="dxa"/>
          </w:tcPr>
          <w:p w14:paraId="4A90351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1952333D"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Thursday only</w:t>
            </w:r>
          </w:p>
        </w:tc>
      </w:tr>
      <w:tr w:rsidR="00B23B74" w:rsidRPr="009F006A" w14:paraId="6B4007AD" w14:textId="77777777" w:rsidTr="00BB3170">
        <w:tc>
          <w:tcPr>
            <w:tcW w:w="3119" w:type="dxa"/>
          </w:tcPr>
          <w:p w14:paraId="4FECF0D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4FE04EE8"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6B82DCFF" w14:textId="77777777" w:rsidTr="00BB3170">
        <w:tc>
          <w:tcPr>
            <w:tcW w:w="3119" w:type="dxa"/>
          </w:tcPr>
          <w:p w14:paraId="1273592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E3111C0"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2DE829C" w14:textId="77777777" w:rsidTr="00BB3170">
        <w:tc>
          <w:tcPr>
            <w:tcW w:w="3119" w:type="dxa"/>
          </w:tcPr>
          <w:p w14:paraId="1665125C"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E7E004E" w14:textId="77777777" w:rsidR="00B23B74" w:rsidRPr="00225317" w:rsidRDefault="00B23B74" w:rsidP="00BB3170">
            <w:pPr>
              <w:pStyle w:val="ListParagraph"/>
              <w:spacing w:before="60" w:after="60"/>
              <w:ind w:left="0"/>
              <w:rPr>
                <w:rFonts w:cs="Arial"/>
                <w:sz w:val="20"/>
                <w:szCs w:val="20"/>
              </w:rPr>
            </w:pPr>
            <w:r>
              <w:rPr>
                <w:rFonts w:cs="Arial"/>
                <w:sz w:val="20"/>
                <w:szCs w:val="20"/>
              </w:rPr>
              <w:t>Avg. Thursday</w:t>
            </w:r>
          </w:p>
        </w:tc>
      </w:tr>
      <w:tr w:rsidR="00B23B74" w:rsidRPr="009F006A" w14:paraId="7BB8B876" w14:textId="77777777" w:rsidTr="00BB3170">
        <w:tc>
          <w:tcPr>
            <w:tcW w:w="3119" w:type="dxa"/>
          </w:tcPr>
          <w:p w14:paraId="2D455F15"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95D7C40" w14:textId="77777777" w:rsidR="00B23B74" w:rsidRDefault="00B23B74" w:rsidP="00BB3170">
            <w:pPr>
              <w:keepLines w:val="0"/>
              <w:spacing w:after="0" w:line="240" w:lineRule="auto"/>
              <w:rPr>
                <w:rFonts w:cs="Arial"/>
                <w:sz w:val="20"/>
                <w:szCs w:val="20"/>
              </w:rPr>
            </w:pPr>
            <w:r>
              <w:rPr>
                <w:rFonts w:cs="Arial"/>
                <w:sz w:val="20"/>
                <w:szCs w:val="20"/>
              </w:rPr>
              <w:t>Average attendance rate for Thursdays that have occurred YTD</w:t>
            </w:r>
          </w:p>
          <w:p w14:paraId="7274890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5251BCFB" w14:textId="77777777" w:rsidTr="00BB3170">
        <w:tc>
          <w:tcPr>
            <w:tcW w:w="3119" w:type="dxa"/>
          </w:tcPr>
          <w:p w14:paraId="7889839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4E8B553C"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BA85A8B" w14:textId="77777777" w:rsidTr="00BB3170">
        <w:tc>
          <w:tcPr>
            <w:tcW w:w="3119" w:type="dxa"/>
          </w:tcPr>
          <w:p w14:paraId="24CBCF63"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9DFD983"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4F35091F" w14:textId="77777777" w:rsidTr="00BB3170">
        <w:tc>
          <w:tcPr>
            <w:tcW w:w="3119" w:type="dxa"/>
          </w:tcPr>
          <w:p w14:paraId="64A66C2C"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5F90C0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Thursday</w:t>
            </w:r>
          </w:p>
        </w:tc>
      </w:tr>
      <w:tr w:rsidR="00B23B74" w:rsidRPr="009F006A" w14:paraId="39B397D7" w14:textId="77777777" w:rsidTr="00BB3170">
        <w:tc>
          <w:tcPr>
            <w:tcW w:w="3119" w:type="dxa"/>
          </w:tcPr>
          <w:p w14:paraId="40ABCD51"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19F07B3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D31BE92" w14:textId="77777777" w:rsidTr="00BB3170">
        <w:tc>
          <w:tcPr>
            <w:tcW w:w="3119" w:type="dxa"/>
          </w:tcPr>
          <w:p w14:paraId="39D4E90D"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7FD5850"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F3371E9" w14:textId="77777777" w:rsidTr="00BB3170">
        <w:tc>
          <w:tcPr>
            <w:tcW w:w="3119" w:type="dxa"/>
          </w:tcPr>
          <w:p w14:paraId="4868A1C8"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71135F14"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0CB01EEB" w14:textId="77777777" w:rsidTr="00BB3170">
        <w:tc>
          <w:tcPr>
            <w:tcW w:w="3119" w:type="dxa"/>
          </w:tcPr>
          <w:p w14:paraId="43A5C3FF"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495CEAF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5B9ECE86" w14:textId="77777777" w:rsidR="00B23B74" w:rsidRDefault="00B23B74" w:rsidP="00B23B74"/>
    <w:p w14:paraId="7665CA83" w14:textId="77777777" w:rsidR="00B23B74" w:rsidRDefault="00B23B74" w:rsidP="00B23B74">
      <w:pPr>
        <w:jc w:val="center"/>
      </w:pPr>
      <w:r>
        <w:rPr>
          <w:noProof/>
          <w:lang w:eastAsia="zh-TW"/>
        </w:rPr>
        <w:drawing>
          <wp:inline distT="0" distB="0" distL="0" distR="0" wp14:anchorId="219B8B99" wp14:editId="67472C92">
            <wp:extent cx="220027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2114550"/>
                    </a:xfrm>
                    <a:prstGeom prst="rect">
                      <a:avLst/>
                    </a:prstGeom>
                  </pic:spPr>
                </pic:pic>
              </a:graphicData>
            </a:graphic>
          </wp:inline>
        </w:drawing>
      </w:r>
    </w:p>
    <w:p w14:paraId="3A16E9A5" w14:textId="77777777" w:rsidR="00B23B74" w:rsidRDefault="00B23B74" w:rsidP="00B23B74"/>
    <w:p w14:paraId="1C0E21B4" w14:textId="77777777" w:rsidR="00B23B74" w:rsidRDefault="00B23B74" w:rsidP="00B23B74"/>
    <w:p w14:paraId="652FCA29" w14:textId="77777777" w:rsidR="00B23B74" w:rsidRDefault="00B23B74" w:rsidP="00B23B74"/>
    <w:p w14:paraId="756B6394" w14:textId="77777777" w:rsidR="00B23B74" w:rsidRDefault="00B23B74" w:rsidP="00B23B74"/>
    <w:p w14:paraId="33D8190E" w14:textId="77777777" w:rsidR="00B23B74" w:rsidRDefault="00B23B74" w:rsidP="00B23B74"/>
    <w:p w14:paraId="04460455" w14:textId="77777777" w:rsidR="00B23B74" w:rsidRDefault="00B23B74" w:rsidP="00B23B74"/>
    <w:p w14:paraId="0D20E6FB" w14:textId="77777777" w:rsidR="00B23B74" w:rsidRDefault="00B23B74" w:rsidP="00B23B74"/>
    <w:p w14:paraId="4249E434" w14:textId="77777777" w:rsidR="00B23B74" w:rsidRDefault="00B23B74" w:rsidP="00B23B74"/>
    <w:p w14:paraId="27C48180" w14:textId="77777777" w:rsidR="00B23B74" w:rsidRDefault="00B23B74" w:rsidP="00B23B74"/>
    <w:p w14:paraId="38A8C07A" w14:textId="77777777" w:rsidR="00B23B74" w:rsidRDefault="00B23B74" w:rsidP="00B23B74">
      <w:pPr>
        <w:pStyle w:val="Heading2"/>
      </w:pPr>
      <w:bookmarkStart w:id="41" w:name="_Toc54675075"/>
      <w:r>
        <w:lastRenderedPageBreak/>
        <w:t>Average attendance for Friday</w:t>
      </w:r>
      <w:bookmarkEnd w:id="4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B08A8A" w14:textId="77777777" w:rsidTr="00BB3170">
        <w:tc>
          <w:tcPr>
            <w:tcW w:w="3119" w:type="dxa"/>
            <w:shd w:val="clear" w:color="auto" w:fill="DBE5F1"/>
          </w:tcPr>
          <w:p w14:paraId="3CECCBE8"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5756F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CF9D1BF" w14:textId="77777777" w:rsidTr="00BB3170">
        <w:tc>
          <w:tcPr>
            <w:tcW w:w="3119" w:type="dxa"/>
          </w:tcPr>
          <w:p w14:paraId="17BFA22F"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2DBD9495"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Friday only</w:t>
            </w:r>
          </w:p>
        </w:tc>
      </w:tr>
      <w:tr w:rsidR="00B23B74" w:rsidRPr="009F006A" w14:paraId="7151FE54" w14:textId="77777777" w:rsidTr="00BB3170">
        <w:tc>
          <w:tcPr>
            <w:tcW w:w="3119" w:type="dxa"/>
          </w:tcPr>
          <w:p w14:paraId="76F0805F"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0379C39D"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71247710" w14:textId="77777777" w:rsidTr="00BB3170">
        <w:tc>
          <w:tcPr>
            <w:tcW w:w="3119" w:type="dxa"/>
          </w:tcPr>
          <w:p w14:paraId="7196C15E"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3F851FD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63F3C52E" w14:textId="77777777" w:rsidTr="00BB3170">
        <w:tc>
          <w:tcPr>
            <w:tcW w:w="3119" w:type="dxa"/>
          </w:tcPr>
          <w:p w14:paraId="1EF8A4D7"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43D881AE" w14:textId="77777777" w:rsidR="00B23B74" w:rsidRPr="00225317" w:rsidRDefault="00B23B74" w:rsidP="00BB3170">
            <w:pPr>
              <w:pStyle w:val="ListParagraph"/>
              <w:spacing w:before="60" w:after="60"/>
              <w:ind w:left="0"/>
              <w:rPr>
                <w:rFonts w:cs="Arial"/>
                <w:sz w:val="20"/>
                <w:szCs w:val="20"/>
              </w:rPr>
            </w:pPr>
            <w:r>
              <w:rPr>
                <w:rFonts w:cs="Arial"/>
                <w:sz w:val="20"/>
                <w:szCs w:val="20"/>
              </w:rPr>
              <w:t>Avg. Friday</w:t>
            </w:r>
          </w:p>
        </w:tc>
      </w:tr>
      <w:tr w:rsidR="00B23B74" w:rsidRPr="009F006A" w14:paraId="21F0CF54" w14:textId="77777777" w:rsidTr="00BB3170">
        <w:tc>
          <w:tcPr>
            <w:tcW w:w="3119" w:type="dxa"/>
          </w:tcPr>
          <w:p w14:paraId="19E04ECE"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D3BE730" w14:textId="77777777" w:rsidR="00B23B74" w:rsidRDefault="00B23B74" w:rsidP="00BB3170">
            <w:pPr>
              <w:keepLines w:val="0"/>
              <w:spacing w:after="0" w:line="240" w:lineRule="auto"/>
              <w:rPr>
                <w:rFonts w:cs="Arial"/>
                <w:sz w:val="20"/>
                <w:szCs w:val="20"/>
              </w:rPr>
            </w:pPr>
            <w:r>
              <w:rPr>
                <w:rFonts w:cs="Arial"/>
                <w:sz w:val="20"/>
                <w:szCs w:val="20"/>
              </w:rPr>
              <w:t>Average attendance rate for Fridays that have occurred YTD</w:t>
            </w:r>
          </w:p>
          <w:p w14:paraId="0E20F8AD"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54CEDB78" w14:textId="77777777" w:rsidTr="00BB3170">
        <w:tc>
          <w:tcPr>
            <w:tcW w:w="3119" w:type="dxa"/>
          </w:tcPr>
          <w:p w14:paraId="2E4E921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1748897A"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1319E7C6" w14:textId="77777777" w:rsidTr="00BB3170">
        <w:tc>
          <w:tcPr>
            <w:tcW w:w="3119" w:type="dxa"/>
          </w:tcPr>
          <w:p w14:paraId="1EC675BE"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E9FCA1F"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380D327" w14:textId="77777777" w:rsidTr="00BB3170">
        <w:tc>
          <w:tcPr>
            <w:tcW w:w="3119" w:type="dxa"/>
          </w:tcPr>
          <w:p w14:paraId="63DD489B"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3B374C8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Friday</w:t>
            </w:r>
          </w:p>
        </w:tc>
      </w:tr>
      <w:tr w:rsidR="00B23B74" w:rsidRPr="009F006A" w14:paraId="04F7F189" w14:textId="77777777" w:rsidTr="00BB3170">
        <w:tc>
          <w:tcPr>
            <w:tcW w:w="3119" w:type="dxa"/>
          </w:tcPr>
          <w:p w14:paraId="10316AC5"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52D9B4B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070C4AF" w14:textId="77777777" w:rsidTr="00BB3170">
        <w:tc>
          <w:tcPr>
            <w:tcW w:w="3119" w:type="dxa"/>
          </w:tcPr>
          <w:p w14:paraId="36F9C8B2"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279529C9"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DE02CC4" w14:textId="77777777" w:rsidTr="00BB3170">
        <w:tc>
          <w:tcPr>
            <w:tcW w:w="3119" w:type="dxa"/>
          </w:tcPr>
          <w:p w14:paraId="21363E0D"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38F72F59"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132E1EB5" w14:textId="77777777" w:rsidTr="00BB3170">
        <w:tc>
          <w:tcPr>
            <w:tcW w:w="3119" w:type="dxa"/>
          </w:tcPr>
          <w:p w14:paraId="1C224754"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6A17192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6B5CB82E" w14:textId="77777777" w:rsidR="00B23B74" w:rsidRDefault="00B23B74" w:rsidP="00B23B74"/>
    <w:p w14:paraId="5F129FEA" w14:textId="77777777" w:rsidR="00B23B74" w:rsidRDefault="00B23B74" w:rsidP="00B23B74">
      <w:pPr>
        <w:jc w:val="center"/>
      </w:pPr>
      <w:r>
        <w:rPr>
          <w:noProof/>
          <w:lang w:eastAsia="zh-TW"/>
        </w:rPr>
        <w:drawing>
          <wp:inline distT="0" distB="0" distL="0" distR="0" wp14:anchorId="3085BB86" wp14:editId="1577DF65">
            <wp:extent cx="2238375" cy="2152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5" cy="2152650"/>
                    </a:xfrm>
                    <a:prstGeom prst="rect">
                      <a:avLst/>
                    </a:prstGeom>
                  </pic:spPr>
                </pic:pic>
              </a:graphicData>
            </a:graphic>
          </wp:inline>
        </w:drawing>
      </w:r>
    </w:p>
    <w:p w14:paraId="688DC0BA" w14:textId="77777777" w:rsidR="00B23B74" w:rsidRDefault="00B23B74" w:rsidP="00B23B74"/>
    <w:p w14:paraId="21278EEA" w14:textId="77777777" w:rsidR="00B23B74" w:rsidRDefault="00B23B74" w:rsidP="00B23B74"/>
    <w:p w14:paraId="05A27DB4" w14:textId="77777777" w:rsidR="00B23B74" w:rsidRDefault="00B23B74" w:rsidP="00C058C6">
      <w:pPr>
        <w:pStyle w:val="BodyText"/>
        <w:ind w:left="0"/>
        <w:jc w:val="center"/>
      </w:pPr>
    </w:p>
    <w:p w14:paraId="45BD1BEF" w14:textId="77777777" w:rsidR="00B23B74" w:rsidRDefault="00B23B74" w:rsidP="00C058C6">
      <w:pPr>
        <w:pStyle w:val="BodyText"/>
        <w:ind w:left="0"/>
        <w:jc w:val="center"/>
      </w:pPr>
    </w:p>
    <w:p w14:paraId="02E58CD9" w14:textId="77777777" w:rsidR="00AE2A15" w:rsidRDefault="00AE2A15" w:rsidP="00C058C6">
      <w:pPr>
        <w:pStyle w:val="BodyText"/>
        <w:ind w:left="0"/>
        <w:jc w:val="center"/>
      </w:pPr>
    </w:p>
    <w:p w14:paraId="3B591F53" w14:textId="77777777" w:rsidR="00AE2A15" w:rsidRDefault="00AE2A15" w:rsidP="00C058C6">
      <w:pPr>
        <w:pStyle w:val="BodyText"/>
        <w:ind w:left="0"/>
        <w:jc w:val="center"/>
      </w:pPr>
    </w:p>
    <w:p w14:paraId="6513795C" w14:textId="77777777" w:rsidR="00C058C6" w:rsidRDefault="00C058C6" w:rsidP="003019E2">
      <w:pPr>
        <w:rPr>
          <w:sz w:val="20"/>
          <w:szCs w:val="20"/>
        </w:rPr>
      </w:pPr>
    </w:p>
    <w:p w14:paraId="3723B6D5" w14:textId="77777777" w:rsidR="00A119F0" w:rsidRDefault="00A119F0" w:rsidP="003019E2">
      <w:pPr>
        <w:rPr>
          <w:sz w:val="20"/>
          <w:szCs w:val="20"/>
        </w:rPr>
      </w:pPr>
    </w:p>
    <w:p w14:paraId="7029DF3E" w14:textId="77777777" w:rsidR="002F00A8" w:rsidRDefault="002F00A8" w:rsidP="002F00A8">
      <w:pPr>
        <w:pStyle w:val="Heading2"/>
      </w:pPr>
      <w:bookmarkStart w:id="42" w:name="_Toc54675076"/>
      <w:r>
        <w:lastRenderedPageBreak/>
        <w:t>Daily attendance rate and YTD attendance rate trend</w:t>
      </w:r>
      <w:bookmarkEnd w:id="4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78E0B0D1" w14:textId="77777777" w:rsidTr="00BB3170">
        <w:tc>
          <w:tcPr>
            <w:tcW w:w="3119" w:type="dxa"/>
            <w:shd w:val="clear" w:color="auto" w:fill="DBE5F1"/>
          </w:tcPr>
          <w:p w14:paraId="116653DF"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DAC5FB7"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5FF7A7C4" w14:textId="77777777" w:rsidTr="00BB3170">
        <w:tc>
          <w:tcPr>
            <w:tcW w:w="3119" w:type="dxa"/>
          </w:tcPr>
          <w:p w14:paraId="5EEC2AC0"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2530E616" w14:textId="77777777" w:rsidR="002F00A8" w:rsidRPr="00225317" w:rsidRDefault="002F00A8" w:rsidP="002F00A8">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 for every individual school day (calendar YTD) combined with the YTD attendance rate trend over time.</w:t>
            </w:r>
          </w:p>
        </w:tc>
      </w:tr>
      <w:tr w:rsidR="002F00A8" w:rsidRPr="009F006A" w14:paraId="5C12B61D" w14:textId="77777777" w:rsidTr="00BB3170">
        <w:tc>
          <w:tcPr>
            <w:tcW w:w="3119" w:type="dxa"/>
          </w:tcPr>
          <w:p w14:paraId="3AEBF8DF"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09B767B8" w14:textId="77777777" w:rsidR="002F00A8" w:rsidRDefault="002F00A8" w:rsidP="002F00A8">
            <w:pPr>
              <w:pStyle w:val="ListParagraph"/>
              <w:spacing w:before="60" w:after="60"/>
              <w:ind w:left="0"/>
              <w:rPr>
                <w:rFonts w:cs="Arial"/>
                <w:sz w:val="20"/>
                <w:szCs w:val="20"/>
              </w:rPr>
            </w:pPr>
            <w:r>
              <w:rPr>
                <w:rFonts w:cs="Arial"/>
                <w:sz w:val="20"/>
                <w:szCs w:val="20"/>
              </w:rPr>
              <w:t>Line and clustered column chart</w:t>
            </w:r>
          </w:p>
        </w:tc>
      </w:tr>
      <w:tr w:rsidR="002F00A8" w:rsidRPr="009F006A" w14:paraId="0EBCCF2F" w14:textId="77777777" w:rsidTr="00BB3170">
        <w:tc>
          <w:tcPr>
            <w:tcW w:w="3119" w:type="dxa"/>
          </w:tcPr>
          <w:p w14:paraId="54E1602F" w14:textId="77777777" w:rsidR="002F00A8" w:rsidRPr="00225317" w:rsidRDefault="002F00A8" w:rsidP="002F00A8">
            <w:pPr>
              <w:spacing w:before="60" w:after="60"/>
              <w:rPr>
                <w:rFonts w:cs="Arial"/>
                <w:sz w:val="20"/>
                <w:szCs w:val="20"/>
              </w:rPr>
            </w:pPr>
            <w:r>
              <w:rPr>
                <w:rFonts w:cs="Arial"/>
                <w:sz w:val="20"/>
                <w:szCs w:val="20"/>
              </w:rPr>
              <w:t>Default view</w:t>
            </w:r>
          </w:p>
        </w:tc>
        <w:tc>
          <w:tcPr>
            <w:tcW w:w="5948" w:type="dxa"/>
          </w:tcPr>
          <w:p w14:paraId="6533C942" w14:textId="77777777" w:rsidR="002F00A8" w:rsidRPr="00225317" w:rsidRDefault="002F00A8" w:rsidP="002F00A8">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1683034B" w14:textId="77777777" w:rsidTr="00BB3170">
        <w:tc>
          <w:tcPr>
            <w:tcW w:w="3119" w:type="dxa"/>
          </w:tcPr>
          <w:p w14:paraId="7C64E841" w14:textId="77777777" w:rsidR="002F00A8" w:rsidRPr="00225317" w:rsidRDefault="002F00A8" w:rsidP="002F00A8">
            <w:pPr>
              <w:spacing w:before="60" w:after="60"/>
              <w:rPr>
                <w:rFonts w:cs="Arial"/>
                <w:sz w:val="20"/>
                <w:szCs w:val="20"/>
              </w:rPr>
            </w:pPr>
            <w:r w:rsidRPr="00225317">
              <w:rPr>
                <w:rFonts w:cs="Arial"/>
                <w:sz w:val="20"/>
                <w:szCs w:val="20"/>
              </w:rPr>
              <w:t>Chart Title</w:t>
            </w:r>
          </w:p>
        </w:tc>
        <w:tc>
          <w:tcPr>
            <w:tcW w:w="5948" w:type="dxa"/>
          </w:tcPr>
          <w:p w14:paraId="462F0FEE" w14:textId="77777777" w:rsidR="002F00A8" w:rsidRPr="00225317" w:rsidRDefault="002F00A8" w:rsidP="002F00A8">
            <w:pPr>
              <w:pStyle w:val="ListParagraph"/>
              <w:spacing w:before="60" w:after="60"/>
              <w:ind w:left="0"/>
              <w:rPr>
                <w:rFonts w:cs="Arial"/>
                <w:sz w:val="20"/>
                <w:szCs w:val="20"/>
              </w:rPr>
            </w:pPr>
            <w:r>
              <w:rPr>
                <w:rFonts w:cs="Arial"/>
                <w:sz w:val="20"/>
                <w:szCs w:val="20"/>
              </w:rPr>
              <w:t>Daily attendance rate and YTD attendance rate</w:t>
            </w:r>
          </w:p>
        </w:tc>
      </w:tr>
      <w:tr w:rsidR="002F00A8" w:rsidRPr="009F006A" w14:paraId="45774452" w14:textId="77777777" w:rsidTr="00BB3170">
        <w:tc>
          <w:tcPr>
            <w:tcW w:w="3119" w:type="dxa"/>
          </w:tcPr>
          <w:p w14:paraId="3B2201F4" w14:textId="77777777" w:rsidR="002F00A8" w:rsidRPr="00225317" w:rsidRDefault="002F00A8" w:rsidP="002F00A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2B1BFD7" w14:textId="77777777" w:rsidR="002F00A8" w:rsidRDefault="002F00A8" w:rsidP="002F00A8">
            <w:pPr>
              <w:pStyle w:val="ListParagraph"/>
              <w:spacing w:before="60" w:after="60"/>
              <w:ind w:left="0"/>
              <w:rPr>
                <w:rFonts w:cs="Arial"/>
                <w:sz w:val="20"/>
                <w:szCs w:val="20"/>
              </w:rPr>
            </w:pPr>
            <w:r>
              <w:rPr>
                <w:rFonts w:cs="Arial"/>
                <w:sz w:val="20"/>
                <w:szCs w:val="20"/>
              </w:rPr>
              <w:t>Columns: Attendance rate for the school for each day</w:t>
            </w:r>
          </w:p>
          <w:p w14:paraId="1819588D" w14:textId="77777777" w:rsidR="002F00A8" w:rsidRDefault="002F00A8" w:rsidP="002F00A8">
            <w:pPr>
              <w:pStyle w:val="ListParagraph"/>
              <w:spacing w:before="60" w:after="60"/>
              <w:ind w:left="0"/>
              <w:rPr>
                <w:rFonts w:cs="Arial"/>
                <w:sz w:val="20"/>
                <w:szCs w:val="20"/>
              </w:rPr>
            </w:pPr>
            <w:r>
              <w:rPr>
                <w:rFonts w:cs="Arial"/>
                <w:sz w:val="20"/>
                <w:szCs w:val="20"/>
              </w:rPr>
              <w:t>Line: YTD attendance rate over time</w:t>
            </w:r>
          </w:p>
          <w:p w14:paraId="1F66CA9A" w14:textId="77777777" w:rsidR="002F00A8" w:rsidRPr="006A6C04" w:rsidRDefault="002F00A8" w:rsidP="002F00A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F00A8" w:rsidRPr="009F006A" w14:paraId="49E88867" w14:textId="77777777" w:rsidTr="00BB3170">
        <w:tc>
          <w:tcPr>
            <w:tcW w:w="3119" w:type="dxa"/>
          </w:tcPr>
          <w:p w14:paraId="0B84D77B" w14:textId="77777777" w:rsidR="002F00A8" w:rsidRPr="00225317" w:rsidRDefault="002F00A8" w:rsidP="002F00A8">
            <w:pPr>
              <w:spacing w:before="60" w:after="60"/>
              <w:rPr>
                <w:rFonts w:cs="Arial"/>
                <w:sz w:val="20"/>
                <w:szCs w:val="20"/>
              </w:rPr>
            </w:pPr>
            <w:r>
              <w:rPr>
                <w:rFonts w:cs="Arial"/>
                <w:sz w:val="20"/>
                <w:szCs w:val="20"/>
              </w:rPr>
              <w:t>X axis</w:t>
            </w:r>
          </w:p>
        </w:tc>
        <w:tc>
          <w:tcPr>
            <w:tcW w:w="5948" w:type="dxa"/>
          </w:tcPr>
          <w:p w14:paraId="024B4D6C" w14:textId="77777777" w:rsidR="002F00A8" w:rsidRDefault="002F00A8" w:rsidP="002F00A8">
            <w:pPr>
              <w:pStyle w:val="ListParagraph"/>
              <w:spacing w:before="60" w:after="60"/>
              <w:ind w:left="0"/>
              <w:rPr>
                <w:rFonts w:cs="Arial"/>
                <w:sz w:val="20"/>
                <w:szCs w:val="20"/>
              </w:rPr>
            </w:pPr>
            <w:r>
              <w:rPr>
                <w:rFonts w:cs="Arial"/>
                <w:sz w:val="20"/>
                <w:szCs w:val="20"/>
              </w:rPr>
              <w:t>Value = date</w:t>
            </w:r>
          </w:p>
          <w:p w14:paraId="1DE5E381"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17559958" w14:textId="77777777" w:rsidR="002F00A8" w:rsidRDefault="002F00A8" w:rsidP="002F00A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2F00A8" w:rsidRPr="009F006A" w14:paraId="6B25AD65" w14:textId="77777777" w:rsidTr="00BB3170">
        <w:tc>
          <w:tcPr>
            <w:tcW w:w="3119" w:type="dxa"/>
          </w:tcPr>
          <w:p w14:paraId="78C5C389" w14:textId="77777777" w:rsidR="002F00A8" w:rsidRPr="00225317" w:rsidRDefault="002F00A8" w:rsidP="002F00A8">
            <w:pPr>
              <w:spacing w:before="60" w:after="60"/>
              <w:rPr>
                <w:rFonts w:cs="Arial"/>
                <w:sz w:val="20"/>
                <w:szCs w:val="20"/>
              </w:rPr>
            </w:pPr>
            <w:r>
              <w:rPr>
                <w:rFonts w:cs="Arial"/>
                <w:sz w:val="20"/>
                <w:szCs w:val="20"/>
              </w:rPr>
              <w:t>Y axis</w:t>
            </w:r>
          </w:p>
        </w:tc>
        <w:tc>
          <w:tcPr>
            <w:tcW w:w="5948" w:type="dxa"/>
          </w:tcPr>
          <w:p w14:paraId="55EB6318" w14:textId="77777777" w:rsidR="002F00A8" w:rsidRDefault="002F00A8" w:rsidP="002F00A8">
            <w:pPr>
              <w:pStyle w:val="ListParagraph"/>
              <w:spacing w:before="60" w:after="60"/>
              <w:ind w:left="0"/>
              <w:rPr>
                <w:rFonts w:cs="Arial"/>
                <w:sz w:val="20"/>
                <w:szCs w:val="20"/>
              </w:rPr>
            </w:pPr>
            <w:r>
              <w:rPr>
                <w:rFonts w:cs="Arial"/>
                <w:sz w:val="20"/>
                <w:szCs w:val="20"/>
              </w:rPr>
              <w:t>Value = 0%-100%</w:t>
            </w:r>
          </w:p>
          <w:p w14:paraId="4245612A"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7AAD731A" w14:textId="77777777" w:rsidR="002F00A8" w:rsidRDefault="002F00A8" w:rsidP="002F00A8">
            <w:pPr>
              <w:pStyle w:val="ListParagraph"/>
              <w:spacing w:before="60" w:after="60"/>
              <w:ind w:left="0"/>
              <w:rPr>
                <w:rFonts w:cs="Arial"/>
                <w:sz w:val="20"/>
                <w:szCs w:val="20"/>
              </w:rPr>
            </w:pPr>
            <w:r>
              <w:rPr>
                <w:rFonts w:cs="Arial"/>
                <w:sz w:val="20"/>
                <w:szCs w:val="20"/>
              </w:rPr>
              <w:t>Functionality = n/a</w:t>
            </w:r>
          </w:p>
        </w:tc>
      </w:tr>
      <w:tr w:rsidR="002F00A8" w:rsidRPr="009F006A" w14:paraId="16C67753" w14:textId="77777777" w:rsidTr="00BB3170">
        <w:tc>
          <w:tcPr>
            <w:tcW w:w="3119" w:type="dxa"/>
          </w:tcPr>
          <w:p w14:paraId="1F79ECC3" w14:textId="77777777" w:rsidR="002F00A8" w:rsidRPr="00225317" w:rsidRDefault="002F00A8" w:rsidP="002F00A8">
            <w:pPr>
              <w:spacing w:before="60" w:after="60"/>
              <w:rPr>
                <w:rFonts w:cs="Arial"/>
                <w:sz w:val="20"/>
                <w:szCs w:val="20"/>
              </w:rPr>
            </w:pPr>
            <w:r>
              <w:rPr>
                <w:rFonts w:cs="Arial"/>
                <w:sz w:val="20"/>
                <w:szCs w:val="20"/>
              </w:rPr>
              <w:t>Legend</w:t>
            </w:r>
          </w:p>
        </w:tc>
        <w:tc>
          <w:tcPr>
            <w:tcW w:w="5948" w:type="dxa"/>
          </w:tcPr>
          <w:p w14:paraId="237CAC10" w14:textId="77777777" w:rsidR="002F00A8" w:rsidRDefault="002F00A8" w:rsidP="002F00A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00E1B6A3" w14:textId="77777777" w:rsidR="002F00A8" w:rsidRDefault="002F00A8" w:rsidP="002F00A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6E283001" w14:textId="77777777" w:rsidR="002F00A8" w:rsidRDefault="002F00A8" w:rsidP="002F00A8">
            <w:pPr>
              <w:pStyle w:val="ListParagraph"/>
              <w:spacing w:before="60" w:after="60"/>
              <w:ind w:left="0"/>
              <w:rPr>
                <w:rFonts w:cs="Arial"/>
                <w:sz w:val="20"/>
                <w:szCs w:val="20"/>
              </w:rPr>
            </w:pPr>
            <w:r>
              <w:rPr>
                <w:rFonts w:cs="Arial"/>
                <w:sz w:val="20"/>
                <w:szCs w:val="20"/>
              </w:rPr>
              <w:t>Formatting = bottom centre</w:t>
            </w:r>
          </w:p>
        </w:tc>
      </w:tr>
      <w:tr w:rsidR="002F00A8" w:rsidRPr="009F006A" w14:paraId="4A3F830A" w14:textId="77777777" w:rsidTr="00BB3170">
        <w:tc>
          <w:tcPr>
            <w:tcW w:w="3119" w:type="dxa"/>
          </w:tcPr>
          <w:p w14:paraId="56DC6BD0" w14:textId="77777777" w:rsidR="002F00A8" w:rsidRPr="00DB580D" w:rsidRDefault="002F00A8" w:rsidP="002F00A8">
            <w:pPr>
              <w:spacing w:before="60" w:after="60"/>
              <w:rPr>
                <w:rFonts w:cs="Arial"/>
                <w:sz w:val="20"/>
                <w:szCs w:val="20"/>
              </w:rPr>
            </w:pPr>
            <w:r w:rsidRPr="00DB580D">
              <w:rPr>
                <w:rFonts w:cs="Arial"/>
                <w:sz w:val="20"/>
                <w:szCs w:val="20"/>
              </w:rPr>
              <w:t>Visualisation specific data filters</w:t>
            </w:r>
          </w:p>
        </w:tc>
        <w:tc>
          <w:tcPr>
            <w:tcW w:w="5948" w:type="dxa"/>
          </w:tcPr>
          <w:p w14:paraId="61210166" w14:textId="77777777" w:rsidR="002F00A8" w:rsidRPr="00DB580D" w:rsidRDefault="002F00A8" w:rsidP="002F00A8">
            <w:pPr>
              <w:keepLines w:val="0"/>
              <w:spacing w:before="60" w:after="60" w:line="240" w:lineRule="auto"/>
              <w:rPr>
                <w:rFonts w:cs="Arial"/>
                <w:sz w:val="20"/>
                <w:szCs w:val="20"/>
              </w:rPr>
            </w:pPr>
            <w:r>
              <w:rPr>
                <w:rFonts w:cs="Arial"/>
                <w:sz w:val="20"/>
                <w:szCs w:val="20"/>
              </w:rPr>
              <w:t>Current calendar displayed on x axis only</w:t>
            </w:r>
          </w:p>
        </w:tc>
      </w:tr>
      <w:tr w:rsidR="002F00A8" w:rsidRPr="009F006A" w14:paraId="1599CB98" w14:textId="77777777" w:rsidTr="00BB3170">
        <w:tc>
          <w:tcPr>
            <w:tcW w:w="3119" w:type="dxa"/>
          </w:tcPr>
          <w:p w14:paraId="01930070" w14:textId="77777777" w:rsidR="002F00A8" w:rsidRPr="00DB580D" w:rsidRDefault="002F00A8" w:rsidP="002F00A8">
            <w:pPr>
              <w:spacing w:before="60" w:after="60"/>
              <w:rPr>
                <w:rFonts w:cs="Arial"/>
                <w:sz w:val="20"/>
                <w:szCs w:val="20"/>
              </w:rPr>
            </w:pPr>
            <w:r w:rsidRPr="00DB580D">
              <w:rPr>
                <w:rFonts w:cs="Arial"/>
                <w:sz w:val="20"/>
                <w:szCs w:val="20"/>
              </w:rPr>
              <w:t>Hierarchy drill-down</w:t>
            </w:r>
          </w:p>
        </w:tc>
        <w:tc>
          <w:tcPr>
            <w:tcW w:w="5948" w:type="dxa"/>
          </w:tcPr>
          <w:p w14:paraId="7F846814"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9ACCF41" w14:textId="77777777" w:rsidTr="00BB3170">
        <w:tc>
          <w:tcPr>
            <w:tcW w:w="3119" w:type="dxa"/>
          </w:tcPr>
          <w:p w14:paraId="48243CB1" w14:textId="77777777" w:rsidR="002F00A8" w:rsidRPr="00DB580D" w:rsidRDefault="002F00A8" w:rsidP="002F00A8">
            <w:pPr>
              <w:spacing w:before="60" w:after="60"/>
              <w:rPr>
                <w:rFonts w:cs="Arial"/>
                <w:sz w:val="20"/>
                <w:szCs w:val="20"/>
              </w:rPr>
            </w:pPr>
            <w:r w:rsidRPr="00DB580D">
              <w:rPr>
                <w:rFonts w:cs="Arial"/>
                <w:sz w:val="20"/>
                <w:szCs w:val="20"/>
              </w:rPr>
              <w:t>Visual link to other page</w:t>
            </w:r>
          </w:p>
        </w:tc>
        <w:tc>
          <w:tcPr>
            <w:tcW w:w="5948" w:type="dxa"/>
          </w:tcPr>
          <w:p w14:paraId="31392E2A"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A3A8B1F" w14:textId="77777777" w:rsidTr="00BB3170">
        <w:tc>
          <w:tcPr>
            <w:tcW w:w="3119" w:type="dxa"/>
          </w:tcPr>
          <w:p w14:paraId="7597F42F" w14:textId="77777777" w:rsidR="002F00A8" w:rsidRPr="00DB580D" w:rsidRDefault="002F00A8" w:rsidP="002F00A8">
            <w:pPr>
              <w:spacing w:before="60" w:after="60"/>
              <w:rPr>
                <w:rFonts w:cs="Arial"/>
                <w:sz w:val="20"/>
                <w:szCs w:val="20"/>
              </w:rPr>
            </w:pPr>
            <w:r>
              <w:rPr>
                <w:rFonts w:cs="Arial"/>
                <w:sz w:val="20"/>
                <w:szCs w:val="20"/>
              </w:rPr>
              <w:t>Tooltip</w:t>
            </w:r>
          </w:p>
        </w:tc>
        <w:tc>
          <w:tcPr>
            <w:tcW w:w="5948" w:type="dxa"/>
          </w:tcPr>
          <w:p w14:paraId="617FADC7" w14:textId="77777777" w:rsidR="002F00A8" w:rsidRPr="00DB580D" w:rsidRDefault="002F00A8" w:rsidP="002F00A8">
            <w:pPr>
              <w:keepLines w:val="0"/>
              <w:spacing w:before="60" w:after="60" w:line="240" w:lineRule="auto"/>
              <w:rPr>
                <w:rFonts w:cs="Arial"/>
                <w:sz w:val="20"/>
                <w:szCs w:val="20"/>
              </w:rPr>
            </w:pPr>
            <w:r>
              <w:rPr>
                <w:rFonts w:cs="Arial"/>
                <w:sz w:val="20"/>
                <w:szCs w:val="20"/>
              </w:rPr>
              <w:t>Power Bi default view: date at data point, daily attendance rate for data point, YTD attendance rate at data point</w:t>
            </w:r>
          </w:p>
        </w:tc>
      </w:tr>
      <w:tr w:rsidR="002F00A8" w:rsidRPr="009F006A" w14:paraId="4C39353A" w14:textId="77777777" w:rsidTr="00BB3170">
        <w:tc>
          <w:tcPr>
            <w:tcW w:w="3119" w:type="dxa"/>
          </w:tcPr>
          <w:p w14:paraId="32F830AE" w14:textId="77777777" w:rsidR="002F00A8" w:rsidRPr="00DB580D" w:rsidRDefault="002F00A8" w:rsidP="002F00A8">
            <w:pPr>
              <w:spacing w:before="60" w:after="60"/>
              <w:rPr>
                <w:rFonts w:cs="Arial"/>
                <w:sz w:val="20"/>
                <w:szCs w:val="20"/>
              </w:rPr>
            </w:pPr>
            <w:r w:rsidRPr="00DB580D">
              <w:rPr>
                <w:rFonts w:cs="Arial"/>
                <w:sz w:val="20"/>
                <w:szCs w:val="20"/>
              </w:rPr>
              <w:t>Nice to have function</w:t>
            </w:r>
          </w:p>
        </w:tc>
        <w:tc>
          <w:tcPr>
            <w:tcW w:w="5948" w:type="dxa"/>
          </w:tcPr>
          <w:p w14:paraId="767045F8" w14:textId="77777777" w:rsidR="002F00A8" w:rsidRPr="006A67BD" w:rsidRDefault="002F00A8" w:rsidP="002F00A8">
            <w:pPr>
              <w:keepLines w:val="0"/>
              <w:spacing w:before="60" w:after="60" w:line="240" w:lineRule="auto"/>
              <w:rPr>
                <w:rFonts w:cs="Arial"/>
                <w:sz w:val="20"/>
                <w:szCs w:val="20"/>
              </w:rPr>
            </w:pPr>
            <w:r>
              <w:rPr>
                <w:rFonts w:cs="Arial"/>
                <w:sz w:val="20"/>
                <w:szCs w:val="20"/>
              </w:rPr>
              <w:t>n/a</w:t>
            </w:r>
          </w:p>
        </w:tc>
      </w:tr>
    </w:tbl>
    <w:p w14:paraId="49BBCEE8" w14:textId="77777777" w:rsidR="002F00A8" w:rsidRDefault="002F00A8" w:rsidP="002F00A8"/>
    <w:p w14:paraId="44FD7625" w14:textId="77777777" w:rsidR="002F00A8" w:rsidRDefault="002F00A8" w:rsidP="002F00A8">
      <w:pPr>
        <w:jc w:val="center"/>
      </w:pPr>
      <w:r>
        <w:rPr>
          <w:noProof/>
          <w:lang w:eastAsia="zh-TW"/>
        </w:rPr>
        <w:drawing>
          <wp:inline distT="0" distB="0" distL="0" distR="0" wp14:anchorId="32C1E5C2" wp14:editId="53980291">
            <wp:extent cx="5061651" cy="1763486"/>
            <wp:effectExtent l="0" t="0" r="5715"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4098" cy="1774791"/>
                    </a:xfrm>
                    <a:prstGeom prst="rect">
                      <a:avLst/>
                    </a:prstGeom>
                  </pic:spPr>
                </pic:pic>
              </a:graphicData>
            </a:graphic>
          </wp:inline>
        </w:drawing>
      </w:r>
    </w:p>
    <w:p w14:paraId="4AAA3771" w14:textId="77777777" w:rsidR="002F00A8" w:rsidRDefault="002F00A8" w:rsidP="003019E2">
      <w:pPr>
        <w:rPr>
          <w:sz w:val="20"/>
          <w:szCs w:val="20"/>
        </w:rPr>
      </w:pPr>
    </w:p>
    <w:p w14:paraId="7F1DC742" w14:textId="77777777" w:rsidR="002F00A8" w:rsidRDefault="002F00A8" w:rsidP="003019E2">
      <w:pPr>
        <w:rPr>
          <w:sz w:val="20"/>
          <w:szCs w:val="20"/>
        </w:rPr>
      </w:pPr>
    </w:p>
    <w:p w14:paraId="34722DAE" w14:textId="77777777" w:rsidR="002F00A8" w:rsidRDefault="002F00A8" w:rsidP="002F00A8">
      <w:pPr>
        <w:pStyle w:val="Heading2"/>
      </w:pPr>
      <w:bookmarkStart w:id="43" w:name="_Toc54675077"/>
      <w:r>
        <w:lastRenderedPageBreak/>
        <w:t>Proportion of students by attendance rate range</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487E3D55" w14:textId="77777777" w:rsidTr="00BB3170">
        <w:tc>
          <w:tcPr>
            <w:tcW w:w="3119" w:type="dxa"/>
            <w:shd w:val="clear" w:color="auto" w:fill="DBE5F1"/>
          </w:tcPr>
          <w:p w14:paraId="1B4F4C0C"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C25280C"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66FC438E" w14:textId="77777777" w:rsidTr="00BB3170">
        <w:tc>
          <w:tcPr>
            <w:tcW w:w="3119" w:type="dxa"/>
          </w:tcPr>
          <w:p w14:paraId="2E03D214"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639F07D4" w14:textId="77777777" w:rsidR="002F00A8" w:rsidRPr="00225317" w:rsidRDefault="002F00A8"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2F00A8" w:rsidRPr="009F006A" w14:paraId="088D9A6E" w14:textId="77777777" w:rsidTr="00BB3170">
        <w:tc>
          <w:tcPr>
            <w:tcW w:w="3119" w:type="dxa"/>
          </w:tcPr>
          <w:p w14:paraId="76B87BDE"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1E74F953" w14:textId="77777777" w:rsidR="002F00A8" w:rsidRDefault="009C7E8B" w:rsidP="00BB3170">
            <w:pPr>
              <w:pStyle w:val="ListParagraph"/>
              <w:spacing w:before="60" w:after="60"/>
              <w:ind w:left="0"/>
              <w:rPr>
                <w:rFonts w:cs="Arial"/>
                <w:sz w:val="20"/>
                <w:szCs w:val="20"/>
              </w:rPr>
            </w:pPr>
            <w:r>
              <w:rPr>
                <w:rFonts w:cs="Arial"/>
                <w:sz w:val="20"/>
                <w:szCs w:val="20"/>
              </w:rPr>
              <w:t>Clustered bar chart</w:t>
            </w:r>
          </w:p>
        </w:tc>
      </w:tr>
      <w:tr w:rsidR="002F00A8" w:rsidRPr="009F006A" w14:paraId="4809839C" w14:textId="77777777" w:rsidTr="00BB3170">
        <w:tc>
          <w:tcPr>
            <w:tcW w:w="3119" w:type="dxa"/>
          </w:tcPr>
          <w:p w14:paraId="3B6A270F" w14:textId="77777777" w:rsidR="002F00A8" w:rsidRPr="00225317" w:rsidRDefault="002F00A8" w:rsidP="00BB3170">
            <w:pPr>
              <w:spacing w:before="60" w:after="60"/>
              <w:rPr>
                <w:rFonts w:cs="Arial"/>
                <w:sz w:val="20"/>
                <w:szCs w:val="20"/>
              </w:rPr>
            </w:pPr>
            <w:r>
              <w:rPr>
                <w:rFonts w:cs="Arial"/>
                <w:sz w:val="20"/>
                <w:szCs w:val="20"/>
              </w:rPr>
              <w:t>Default view</w:t>
            </w:r>
          </w:p>
        </w:tc>
        <w:tc>
          <w:tcPr>
            <w:tcW w:w="5948" w:type="dxa"/>
          </w:tcPr>
          <w:p w14:paraId="72692DA8" w14:textId="77777777" w:rsidR="002F00A8" w:rsidRPr="00225317" w:rsidRDefault="009C7E8B"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2F40C3AD" w14:textId="77777777" w:rsidTr="00BB3170">
        <w:tc>
          <w:tcPr>
            <w:tcW w:w="3119" w:type="dxa"/>
          </w:tcPr>
          <w:p w14:paraId="300AE1FF" w14:textId="77777777" w:rsidR="002F00A8" w:rsidRPr="00225317" w:rsidRDefault="002F00A8" w:rsidP="00BB3170">
            <w:pPr>
              <w:spacing w:before="60" w:after="60"/>
              <w:rPr>
                <w:rFonts w:cs="Arial"/>
                <w:sz w:val="20"/>
                <w:szCs w:val="20"/>
              </w:rPr>
            </w:pPr>
            <w:r w:rsidRPr="00225317">
              <w:rPr>
                <w:rFonts w:cs="Arial"/>
                <w:sz w:val="20"/>
                <w:szCs w:val="20"/>
              </w:rPr>
              <w:t>Chart Title</w:t>
            </w:r>
          </w:p>
        </w:tc>
        <w:tc>
          <w:tcPr>
            <w:tcW w:w="5948" w:type="dxa"/>
          </w:tcPr>
          <w:p w14:paraId="2C8CC3D0" w14:textId="77777777" w:rsidR="002F00A8" w:rsidRPr="00225317" w:rsidRDefault="002F00A8" w:rsidP="00BB3170">
            <w:pPr>
              <w:pStyle w:val="ListParagraph"/>
              <w:spacing w:before="60" w:after="60"/>
              <w:ind w:left="0"/>
              <w:rPr>
                <w:rFonts w:cs="Arial"/>
                <w:sz w:val="20"/>
                <w:szCs w:val="20"/>
              </w:rPr>
            </w:pPr>
            <w:r>
              <w:rPr>
                <w:rFonts w:cs="Arial"/>
                <w:sz w:val="20"/>
                <w:szCs w:val="20"/>
              </w:rPr>
              <w:t>YTD students by attendance rate range</w:t>
            </w:r>
          </w:p>
        </w:tc>
      </w:tr>
      <w:tr w:rsidR="002F00A8" w:rsidRPr="009F006A" w14:paraId="3EFE8615" w14:textId="77777777" w:rsidTr="00BB3170">
        <w:tc>
          <w:tcPr>
            <w:tcW w:w="3119" w:type="dxa"/>
          </w:tcPr>
          <w:p w14:paraId="629F97C4" w14:textId="77777777" w:rsidR="002F00A8" w:rsidRPr="00225317" w:rsidRDefault="002F00A8"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F8E24D4" w14:textId="77777777" w:rsidR="002F00A8" w:rsidRPr="00DB580D" w:rsidRDefault="002F00A8" w:rsidP="00BB3170">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2B279EB3" w14:textId="77777777" w:rsidR="002F00A8"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0% &lt;20%</w:t>
            </w:r>
          </w:p>
          <w:p w14:paraId="2A00100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20% &lt;40%</w:t>
            </w:r>
          </w:p>
          <w:p w14:paraId="5F73653C"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40%&lt;60%</w:t>
            </w:r>
          </w:p>
          <w:p w14:paraId="68FF8B5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60%&lt;80%</w:t>
            </w:r>
          </w:p>
          <w:p w14:paraId="2E91223B" w14:textId="77777777" w:rsidR="00360ADD" w:rsidRPr="00F2602E"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80%,100%</w:t>
            </w:r>
          </w:p>
          <w:p w14:paraId="10DB0FEC" w14:textId="77777777" w:rsidR="002F00A8" w:rsidRPr="006A6C04" w:rsidRDefault="002F00A8"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F00A8" w:rsidRPr="009F006A" w14:paraId="3CC48BA9" w14:textId="77777777" w:rsidTr="00BB3170">
        <w:tc>
          <w:tcPr>
            <w:tcW w:w="3119" w:type="dxa"/>
          </w:tcPr>
          <w:p w14:paraId="456ABA0E" w14:textId="77777777" w:rsidR="002F00A8" w:rsidRPr="00225317" w:rsidRDefault="002F00A8" w:rsidP="00BB3170">
            <w:pPr>
              <w:spacing w:before="60" w:after="60"/>
              <w:rPr>
                <w:rFonts w:cs="Arial"/>
                <w:sz w:val="20"/>
                <w:szCs w:val="20"/>
              </w:rPr>
            </w:pPr>
            <w:r>
              <w:rPr>
                <w:rFonts w:cs="Arial"/>
                <w:sz w:val="20"/>
                <w:szCs w:val="20"/>
              </w:rPr>
              <w:t>X axis</w:t>
            </w:r>
          </w:p>
        </w:tc>
        <w:tc>
          <w:tcPr>
            <w:tcW w:w="5948" w:type="dxa"/>
          </w:tcPr>
          <w:p w14:paraId="2A70908A" w14:textId="77777777" w:rsidR="002F00A8" w:rsidRDefault="002F00A8" w:rsidP="00BB3170">
            <w:pPr>
              <w:pStyle w:val="ListParagraph"/>
              <w:spacing w:before="60" w:after="60"/>
              <w:ind w:left="0"/>
              <w:rPr>
                <w:rFonts w:cs="Arial"/>
                <w:sz w:val="20"/>
                <w:szCs w:val="20"/>
              </w:rPr>
            </w:pPr>
            <w:r>
              <w:rPr>
                <w:rFonts w:cs="Arial"/>
                <w:sz w:val="20"/>
                <w:szCs w:val="20"/>
              </w:rPr>
              <w:t>Value = 0%-100%</w:t>
            </w:r>
          </w:p>
          <w:p w14:paraId="3B65D5B9" w14:textId="77777777" w:rsidR="002F00A8" w:rsidRDefault="002F00A8" w:rsidP="00BB3170">
            <w:pPr>
              <w:pStyle w:val="ListParagraph"/>
              <w:spacing w:before="60" w:after="60"/>
              <w:ind w:left="0"/>
              <w:rPr>
                <w:rFonts w:cs="Arial"/>
                <w:sz w:val="20"/>
                <w:szCs w:val="20"/>
              </w:rPr>
            </w:pPr>
            <w:r>
              <w:rPr>
                <w:rFonts w:cs="Arial"/>
                <w:sz w:val="20"/>
                <w:szCs w:val="20"/>
              </w:rPr>
              <w:t>Title = off</w:t>
            </w:r>
          </w:p>
          <w:p w14:paraId="4CC50102" w14:textId="77777777" w:rsidR="002F00A8" w:rsidRDefault="002F00A8" w:rsidP="00BB3170">
            <w:pPr>
              <w:pStyle w:val="ListParagraph"/>
              <w:spacing w:before="60" w:after="60"/>
              <w:ind w:left="0"/>
              <w:rPr>
                <w:rFonts w:cs="Arial"/>
                <w:sz w:val="20"/>
                <w:szCs w:val="20"/>
              </w:rPr>
            </w:pPr>
            <w:r>
              <w:rPr>
                <w:rFonts w:cs="Arial"/>
                <w:sz w:val="20"/>
                <w:szCs w:val="20"/>
              </w:rPr>
              <w:t>Functionality expected = n/a</w:t>
            </w:r>
          </w:p>
        </w:tc>
      </w:tr>
      <w:tr w:rsidR="002F00A8" w:rsidRPr="009F006A" w14:paraId="389A7824" w14:textId="77777777" w:rsidTr="00BB3170">
        <w:tc>
          <w:tcPr>
            <w:tcW w:w="3119" w:type="dxa"/>
          </w:tcPr>
          <w:p w14:paraId="5B2E9561" w14:textId="77777777" w:rsidR="002F00A8" w:rsidRPr="00225317" w:rsidRDefault="002F00A8" w:rsidP="00BB3170">
            <w:pPr>
              <w:spacing w:before="60" w:after="60"/>
              <w:rPr>
                <w:rFonts w:cs="Arial"/>
                <w:sz w:val="20"/>
                <w:szCs w:val="20"/>
              </w:rPr>
            </w:pPr>
            <w:r>
              <w:rPr>
                <w:rFonts w:cs="Arial"/>
                <w:sz w:val="20"/>
                <w:szCs w:val="20"/>
              </w:rPr>
              <w:t>Y axis</w:t>
            </w:r>
          </w:p>
        </w:tc>
        <w:tc>
          <w:tcPr>
            <w:tcW w:w="5948" w:type="dxa"/>
          </w:tcPr>
          <w:p w14:paraId="252592EA" w14:textId="77777777" w:rsidR="002F00A8" w:rsidRDefault="002F00A8" w:rsidP="00BB3170">
            <w:pPr>
              <w:pStyle w:val="ListParagraph"/>
              <w:spacing w:before="60" w:after="60"/>
              <w:ind w:left="0"/>
              <w:rPr>
                <w:rFonts w:cs="Arial"/>
                <w:sz w:val="20"/>
                <w:szCs w:val="20"/>
              </w:rPr>
            </w:pPr>
            <w:r>
              <w:rPr>
                <w:rFonts w:cs="Arial"/>
                <w:sz w:val="20"/>
                <w:szCs w:val="20"/>
              </w:rPr>
              <w:t xml:space="preserve">Value = </w:t>
            </w:r>
            <w:r w:rsidR="00360ADD" w:rsidRPr="00360ADD">
              <w:rPr>
                <w:rFonts w:cs="Arial"/>
                <w:i/>
                <w:sz w:val="20"/>
                <w:szCs w:val="20"/>
              </w:rPr>
              <w:t>off</w:t>
            </w:r>
          </w:p>
          <w:p w14:paraId="2D81EB55" w14:textId="77777777" w:rsidR="002F00A8" w:rsidRDefault="002F00A8"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C2DEAED" w14:textId="77777777" w:rsidR="002F00A8" w:rsidRDefault="002F00A8"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2F00A8" w:rsidRPr="009F006A" w14:paraId="64CAA090" w14:textId="77777777" w:rsidTr="00BB3170">
        <w:tc>
          <w:tcPr>
            <w:tcW w:w="3119" w:type="dxa"/>
          </w:tcPr>
          <w:p w14:paraId="18FFC23D" w14:textId="77777777" w:rsidR="002F00A8" w:rsidRPr="00DB580D" w:rsidRDefault="002F00A8" w:rsidP="00BB3170">
            <w:pPr>
              <w:spacing w:before="60" w:after="60"/>
              <w:rPr>
                <w:rFonts w:cs="Arial"/>
                <w:sz w:val="20"/>
                <w:szCs w:val="20"/>
              </w:rPr>
            </w:pPr>
            <w:r w:rsidRPr="00DB580D">
              <w:rPr>
                <w:rFonts w:cs="Arial"/>
                <w:sz w:val="20"/>
                <w:szCs w:val="20"/>
              </w:rPr>
              <w:t>Visualisation specific data filters</w:t>
            </w:r>
          </w:p>
        </w:tc>
        <w:tc>
          <w:tcPr>
            <w:tcW w:w="5948" w:type="dxa"/>
          </w:tcPr>
          <w:p w14:paraId="26CB6ABD" w14:textId="77777777" w:rsidR="002F00A8" w:rsidRPr="00DB580D" w:rsidRDefault="002F00A8" w:rsidP="00BB3170">
            <w:pPr>
              <w:keepLines w:val="0"/>
              <w:spacing w:before="60" w:after="60" w:line="240" w:lineRule="auto"/>
              <w:rPr>
                <w:rFonts w:cs="Arial"/>
                <w:sz w:val="20"/>
                <w:szCs w:val="20"/>
              </w:rPr>
            </w:pPr>
            <w:r>
              <w:rPr>
                <w:rFonts w:cs="Arial"/>
                <w:sz w:val="20"/>
                <w:szCs w:val="20"/>
              </w:rPr>
              <w:t>Current calendar year-to-date calculation</w:t>
            </w:r>
          </w:p>
        </w:tc>
      </w:tr>
      <w:tr w:rsidR="002F00A8" w:rsidRPr="009F006A" w14:paraId="14845E63" w14:textId="77777777" w:rsidTr="00BB3170">
        <w:tc>
          <w:tcPr>
            <w:tcW w:w="3119" w:type="dxa"/>
          </w:tcPr>
          <w:p w14:paraId="4C7E8E3A" w14:textId="77777777" w:rsidR="002F00A8" w:rsidRPr="00DB580D" w:rsidRDefault="002F00A8" w:rsidP="00BB3170">
            <w:pPr>
              <w:spacing w:before="60" w:after="60"/>
              <w:rPr>
                <w:rFonts w:cs="Arial"/>
                <w:sz w:val="20"/>
                <w:szCs w:val="20"/>
              </w:rPr>
            </w:pPr>
            <w:r w:rsidRPr="00DB580D">
              <w:rPr>
                <w:rFonts w:cs="Arial"/>
                <w:sz w:val="20"/>
                <w:szCs w:val="20"/>
              </w:rPr>
              <w:t>Hierarchy drill-down</w:t>
            </w:r>
          </w:p>
        </w:tc>
        <w:tc>
          <w:tcPr>
            <w:tcW w:w="5948" w:type="dxa"/>
          </w:tcPr>
          <w:p w14:paraId="2E231FB6"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6CD27604" w14:textId="77777777" w:rsidTr="00BB3170">
        <w:tc>
          <w:tcPr>
            <w:tcW w:w="3119" w:type="dxa"/>
          </w:tcPr>
          <w:p w14:paraId="3525CA91" w14:textId="77777777" w:rsidR="002F00A8" w:rsidRPr="00DB580D" w:rsidRDefault="002F00A8" w:rsidP="00BB3170">
            <w:pPr>
              <w:spacing w:before="60" w:after="60"/>
              <w:rPr>
                <w:rFonts w:cs="Arial"/>
                <w:sz w:val="20"/>
                <w:szCs w:val="20"/>
              </w:rPr>
            </w:pPr>
            <w:r w:rsidRPr="00DB580D">
              <w:rPr>
                <w:rFonts w:cs="Arial"/>
                <w:sz w:val="20"/>
                <w:szCs w:val="20"/>
              </w:rPr>
              <w:t>Visual link to other page</w:t>
            </w:r>
          </w:p>
        </w:tc>
        <w:tc>
          <w:tcPr>
            <w:tcW w:w="5948" w:type="dxa"/>
          </w:tcPr>
          <w:p w14:paraId="05D8E4E9"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0E84B87F" w14:textId="77777777" w:rsidTr="00BB3170">
        <w:tc>
          <w:tcPr>
            <w:tcW w:w="3119" w:type="dxa"/>
          </w:tcPr>
          <w:p w14:paraId="61065A35" w14:textId="77777777" w:rsidR="002F00A8" w:rsidRPr="00DB580D" w:rsidRDefault="002F00A8" w:rsidP="00BB3170">
            <w:pPr>
              <w:spacing w:before="60" w:after="60"/>
              <w:rPr>
                <w:rFonts w:cs="Arial"/>
                <w:sz w:val="20"/>
                <w:szCs w:val="20"/>
              </w:rPr>
            </w:pPr>
            <w:r>
              <w:rPr>
                <w:rFonts w:cs="Arial"/>
                <w:sz w:val="20"/>
                <w:szCs w:val="20"/>
              </w:rPr>
              <w:t>Tooltip</w:t>
            </w:r>
          </w:p>
        </w:tc>
        <w:tc>
          <w:tcPr>
            <w:tcW w:w="5948" w:type="dxa"/>
          </w:tcPr>
          <w:p w14:paraId="4BBF8CAD" w14:textId="77777777" w:rsidR="002F00A8" w:rsidRPr="00DB580D" w:rsidRDefault="002F00A8" w:rsidP="00BB3170">
            <w:pPr>
              <w:keepLines w:val="0"/>
              <w:spacing w:before="60" w:after="60" w:line="240" w:lineRule="auto"/>
              <w:rPr>
                <w:rFonts w:cs="Arial"/>
                <w:sz w:val="20"/>
                <w:szCs w:val="20"/>
              </w:rPr>
            </w:pPr>
            <w:r>
              <w:rPr>
                <w:rFonts w:cs="Arial"/>
                <w:sz w:val="20"/>
                <w:szCs w:val="20"/>
              </w:rPr>
              <w:t>Power Bi default view (repeat number)</w:t>
            </w:r>
          </w:p>
        </w:tc>
      </w:tr>
      <w:tr w:rsidR="002F00A8" w:rsidRPr="009F006A" w14:paraId="54AD140B" w14:textId="77777777" w:rsidTr="00BB3170">
        <w:tc>
          <w:tcPr>
            <w:tcW w:w="3119" w:type="dxa"/>
          </w:tcPr>
          <w:p w14:paraId="14A685FA" w14:textId="77777777" w:rsidR="002F00A8" w:rsidRPr="00DB580D" w:rsidRDefault="002F00A8" w:rsidP="00BB3170">
            <w:pPr>
              <w:spacing w:before="60" w:after="60"/>
              <w:rPr>
                <w:rFonts w:cs="Arial"/>
                <w:sz w:val="20"/>
                <w:szCs w:val="20"/>
              </w:rPr>
            </w:pPr>
            <w:r w:rsidRPr="00DB580D">
              <w:rPr>
                <w:rFonts w:cs="Arial"/>
                <w:sz w:val="20"/>
                <w:szCs w:val="20"/>
              </w:rPr>
              <w:t>Nice to have function</w:t>
            </w:r>
          </w:p>
        </w:tc>
        <w:tc>
          <w:tcPr>
            <w:tcW w:w="5948" w:type="dxa"/>
          </w:tcPr>
          <w:p w14:paraId="536E973E" w14:textId="77777777" w:rsidR="002F00A8" w:rsidRPr="006A67BD" w:rsidRDefault="00360ADD" w:rsidP="00BB3170">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0EE6C0C4" w14:textId="77777777" w:rsidR="002F00A8" w:rsidRDefault="002F00A8" w:rsidP="002F00A8"/>
    <w:p w14:paraId="457DDFB7" w14:textId="77777777" w:rsidR="002F00A8" w:rsidRDefault="00360ADD" w:rsidP="00360ADD">
      <w:pPr>
        <w:jc w:val="center"/>
        <w:rPr>
          <w:sz w:val="20"/>
          <w:szCs w:val="20"/>
        </w:rPr>
      </w:pPr>
      <w:r>
        <w:rPr>
          <w:noProof/>
          <w:lang w:eastAsia="zh-TW"/>
        </w:rPr>
        <w:drawing>
          <wp:inline distT="0" distB="0" distL="0" distR="0" wp14:anchorId="09A74C45" wp14:editId="7225B381">
            <wp:extent cx="2043501" cy="246561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4758" cy="2467130"/>
                    </a:xfrm>
                    <a:prstGeom prst="rect">
                      <a:avLst/>
                    </a:prstGeom>
                  </pic:spPr>
                </pic:pic>
              </a:graphicData>
            </a:graphic>
          </wp:inline>
        </w:drawing>
      </w:r>
    </w:p>
    <w:p w14:paraId="08FC5862" w14:textId="77777777" w:rsidR="003213C5" w:rsidRDefault="003213C5" w:rsidP="003213C5">
      <w:pPr>
        <w:pStyle w:val="Heading2"/>
      </w:pPr>
      <w:bookmarkStart w:id="44" w:name="_Toc54675078"/>
      <w:r>
        <w:lastRenderedPageBreak/>
        <w:t>YTD attendance rate QSS school type comparison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213C5" w:rsidRPr="009F006A" w14:paraId="79E3B2F4" w14:textId="77777777" w:rsidTr="00BB3170">
        <w:tc>
          <w:tcPr>
            <w:tcW w:w="3119" w:type="dxa"/>
            <w:shd w:val="clear" w:color="auto" w:fill="DBE5F1"/>
          </w:tcPr>
          <w:p w14:paraId="53D76677" w14:textId="77777777" w:rsidR="003213C5" w:rsidRPr="00CB759B" w:rsidRDefault="003213C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982CC49" w14:textId="77777777" w:rsidR="003213C5" w:rsidRPr="00CB759B" w:rsidRDefault="003213C5" w:rsidP="00BB3170">
            <w:pPr>
              <w:pStyle w:val="ECR-Heading3"/>
              <w:numPr>
                <w:ilvl w:val="0"/>
                <w:numId w:val="0"/>
              </w:numPr>
              <w:spacing w:before="60" w:after="60"/>
              <w:rPr>
                <w:sz w:val="18"/>
                <w:szCs w:val="18"/>
              </w:rPr>
            </w:pPr>
            <w:r>
              <w:rPr>
                <w:sz w:val="18"/>
                <w:szCs w:val="18"/>
              </w:rPr>
              <w:t>Functionality</w:t>
            </w:r>
          </w:p>
        </w:tc>
      </w:tr>
      <w:tr w:rsidR="003213C5" w:rsidRPr="009F006A" w14:paraId="1AEDB04D" w14:textId="77777777" w:rsidTr="00BB3170">
        <w:tc>
          <w:tcPr>
            <w:tcW w:w="3119" w:type="dxa"/>
          </w:tcPr>
          <w:p w14:paraId="2F5541D0" w14:textId="77777777" w:rsidR="003213C5" w:rsidRPr="00225317" w:rsidRDefault="003213C5" w:rsidP="00BB3170">
            <w:pPr>
              <w:spacing w:before="60" w:after="60"/>
              <w:rPr>
                <w:rFonts w:cs="Arial"/>
                <w:sz w:val="20"/>
                <w:szCs w:val="20"/>
              </w:rPr>
            </w:pPr>
            <w:r>
              <w:rPr>
                <w:rFonts w:cs="Arial"/>
                <w:sz w:val="20"/>
                <w:szCs w:val="20"/>
              </w:rPr>
              <w:t>Description</w:t>
            </w:r>
          </w:p>
        </w:tc>
        <w:tc>
          <w:tcPr>
            <w:tcW w:w="5948" w:type="dxa"/>
          </w:tcPr>
          <w:p w14:paraId="74CA961C" w14:textId="77777777" w:rsidR="003213C5" w:rsidRPr="00225317" w:rsidRDefault="003213C5" w:rsidP="003213C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Queensland State Schools.</w:t>
            </w:r>
          </w:p>
        </w:tc>
      </w:tr>
      <w:tr w:rsidR="003213C5" w:rsidRPr="009F006A" w14:paraId="46FD310E" w14:textId="77777777" w:rsidTr="00BB3170">
        <w:tc>
          <w:tcPr>
            <w:tcW w:w="3119" w:type="dxa"/>
          </w:tcPr>
          <w:p w14:paraId="2B9144D4" w14:textId="77777777" w:rsidR="003213C5" w:rsidRDefault="003213C5" w:rsidP="00BB3170">
            <w:pPr>
              <w:spacing w:before="60" w:after="60"/>
              <w:rPr>
                <w:rFonts w:cs="Arial"/>
                <w:sz w:val="20"/>
                <w:szCs w:val="20"/>
              </w:rPr>
            </w:pPr>
            <w:r>
              <w:rPr>
                <w:rFonts w:cs="Arial"/>
                <w:sz w:val="20"/>
                <w:szCs w:val="20"/>
              </w:rPr>
              <w:t>Chart type</w:t>
            </w:r>
          </w:p>
        </w:tc>
        <w:tc>
          <w:tcPr>
            <w:tcW w:w="5948" w:type="dxa"/>
          </w:tcPr>
          <w:p w14:paraId="7F0A3E19" w14:textId="77777777" w:rsidR="003213C5" w:rsidRDefault="00587504" w:rsidP="00BB3170">
            <w:pPr>
              <w:pStyle w:val="ListParagraph"/>
              <w:spacing w:before="60" w:after="60"/>
              <w:ind w:left="0"/>
              <w:rPr>
                <w:rFonts w:cs="Arial"/>
                <w:sz w:val="20"/>
                <w:szCs w:val="20"/>
              </w:rPr>
            </w:pPr>
            <w:r>
              <w:rPr>
                <w:rFonts w:cs="Arial"/>
                <w:sz w:val="20"/>
                <w:szCs w:val="20"/>
              </w:rPr>
              <w:t>KPI Indicator</w:t>
            </w:r>
          </w:p>
        </w:tc>
      </w:tr>
      <w:tr w:rsidR="003213C5" w:rsidRPr="009F006A" w14:paraId="1235712C" w14:textId="77777777" w:rsidTr="00BB3170">
        <w:tc>
          <w:tcPr>
            <w:tcW w:w="3119" w:type="dxa"/>
          </w:tcPr>
          <w:p w14:paraId="7A4FB62E" w14:textId="77777777" w:rsidR="003213C5" w:rsidRPr="00225317" w:rsidRDefault="003213C5" w:rsidP="00BB3170">
            <w:pPr>
              <w:spacing w:before="60" w:after="60"/>
              <w:rPr>
                <w:rFonts w:cs="Arial"/>
                <w:sz w:val="20"/>
                <w:szCs w:val="20"/>
              </w:rPr>
            </w:pPr>
            <w:r>
              <w:rPr>
                <w:rFonts w:cs="Arial"/>
                <w:sz w:val="20"/>
                <w:szCs w:val="20"/>
              </w:rPr>
              <w:t>Default view</w:t>
            </w:r>
          </w:p>
        </w:tc>
        <w:tc>
          <w:tcPr>
            <w:tcW w:w="5948" w:type="dxa"/>
          </w:tcPr>
          <w:p w14:paraId="5F0D0995" w14:textId="77777777" w:rsidR="003213C5" w:rsidRPr="00225317" w:rsidRDefault="003213C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213C5" w:rsidRPr="009F006A" w14:paraId="064AB595" w14:textId="77777777" w:rsidTr="00BB3170">
        <w:tc>
          <w:tcPr>
            <w:tcW w:w="3119" w:type="dxa"/>
          </w:tcPr>
          <w:p w14:paraId="274368DF" w14:textId="77777777" w:rsidR="003213C5" w:rsidRPr="00225317" w:rsidRDefault="003213C5" w:rsidP="00BB3170">
            <w:pPr>
              <w:spacing w:before="60" w:after="60"/>
              <w:rPr>
                <w:rFonts w:cs="Arial"/>
                <w:sz w:val="20"/>
                <w:szCs w:val="20"/>
              </w:rPr>
            </w:pPr>
            <w:r w:rsidRPr="00225317">
              <w:rPr>
                <w:rFonts w:cs="Arial"/>
                <w:sz w:val="20"/>
                <w:szCs w:val="20"/>
              </w:rPr>
              <w:t>Chart Title</w:t>
            </w:r>
          </w:p>
        </w:tc>
        <w:tc>
          <w:tcPr>
            <w:tcW w:w="5948" w:type="dxa"/>
          </w:tcPr>
          <w:p w14:paraId="601AFC37" w14:textId="77777777" w:rsidR="003213C5" w:rsidRPr="00225317" w:rsidRDefault="003213C5" w:rsidP="00BB3170">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QSS school type comparison</w:t>
            </w:r>
          </w:p>
        </w:tc>
      </w:tr>
      <w:tr w:rsidR="003213C5" w:rsidRPr="009F006A" w14:paraId="5B202CC4" w14:textId="77777777" w:rsidTr="00BB3170">
        <w:tc>
          <w:tcPr>
            <w:tcW w:w="3119" w:type="dxa"/>
          </w:tcPr>
          <w:p w14:paraId="7B24C24F" w14:textId="77777777" w:rsidR="003213C5" w:rsidRPr="00225317" w:rsidRDefault="003213C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C3F3ED8" w14:textId="77777777" w:rsidR="003213C5" w:rsidRDefault="003213C5" w:rsidP="00BB3170">
            <w:pPr>
              <w:keepLines w:val="0"/>
              <w:spacing w:after="0" w:line="240" w:lineRule="auto"/>
              <w:rPr>
                <w:rFonts w:cs="Arial"/>
                <w:sz w:val="20"/>
                <w:szCs w:val="20"/>
              </w:rPr>
            </w:pPr>
            <w:r>
              <w:rPr>
                <w:rFonts w:cs="Arial"/>
                <w:sz w:val="20"/>
                <w:szCs w:val="20"/>
              </w:rPr>
              <w:t>Attendance rate for user selected school</w:t>
            </w:r>
          </w:p>
          <w:p w14:paraId="315ABEE9" w14:textId="77777777" w:rsidR="003213C5" w:rsidRDefault="003213C5" w:rsidP="00BB3170">
            <w:pPr>
              <w:keepLines w:val="0"/>
              <w:spacing w:after="0" w:line="240" w:lineRule="auto"/>
              <w:rPr>
                <w:rFonts w:cs="Arial"/>
                <w:sz w:val="20"/>
                <w:szCs w:val="20"/>
              </w:rPr>
            </w:pPr>
            <w:r>
              <w:rPr>
                <w:rFonts w:cs="Arial"/>
                <w:sz w:val="20"/>
                <w:szCs w:val="20"/>
              </w:rPr>
              <w:t>Attendance rate for Queensland State Schools with the same school type as user selected school (e.g. Primary, Secondary, Combined)</w:t>
            </w:r>
          </w:p>
          <w:p w14:paraId="015AAD57" w14:textId="77777777" w:rsidR="003213C5" w:rsidRDefault="003213C5" w:rsidP="00BB3170">
            <w:pPr>
              <w:keepLines w:val="0"/>
              <w:spacing w:after="0" w:line="240" w:lineRule="auto"/>
              <w:rPr>
                <w:rFonts w:cs="Arial"/>
                <w:sz w:val="20"/>
                <w:szCs w:val="20"/>
              </w:rPr>
            </w:pPr>
            <w:r>
              <w:rPr>
                <w:rFonts w:cs="Arial"/>
                <w:sz w:val="20"/>
                <w:szCs w:val="20"/>
              </w:rPr>
              <w:t>Measure: difference between school attendance rate and QSS attendance rate</w:t>
            </w:r>
          </w:p>
          <w:p w14:paraId="0EB89B08" w14:textId="77777777" w:rsidR="003213C5" w:rsidRPr="006A6C04" w:rsidRDefault="003213C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213C5" w:rsidRPr="009F006A" w14:paraId="033ABD81" w14:textId="77777777" w:rsidTr="00BB3170">
        <w:tc>
          <w:tcPr>
            <w:tcW w:w="3119" w:type="dxa"/>
          </w:tcPr>
          <w:p w14:paraId="7C623CA5" w14:textId="77777777" w:rsidR="003213C5" w:rsidRPr="00225317" w:rsidRDefault="003213C5" w:rsidP="00BB3170">
            <w:pPr>
              <w:spacing w:before="60" w:after="60"/>
              <w:rPr>
                <w:rFonts w:cs="Arial"/>
                <w:sz w:val="20"/>
                <w:szCs w:val="20"/>
              </w:rPr>
            </w:pPr>
            <w:r w:rsidRPr="00225317">
              <w:rPr>
                <w:rFonts w:cs="Arial"/>
                <w:sz w:val="20"/>
                <w:szCs w:val="20"/>
              </w:rPr>
              <w:t>Trend axis</w:t>
            </w:r>
          </w:p>
        </w:tc>
        <w:tc>
          <w:tcPr>
            <w:tcW w:w="5948" w:type="dxa"/>
          </w:tcPr>
          <w:p w14:paraId="5FBD7B94" w14:textId="77777777" w:rsidR="003213C5" w:rsidRPr="00225317"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3A29CE49" w14:textId="77777777" w:rsidTr="00BB3170">
        <w:tc>
          <w:tcPr>
            <w:tcW w:w="3119" w:type="dxa"/>
          </w:tcPr>
          <w:p w14:paraId="7F849E14" w14:textId="77777777" w:rsidR="003213C5" w:rsidRPr="00DB580D" w:rsidRDefault="003213C5" w:rsidP="00BB3170">
            <w:pPr>
              <w:spacing w:before="60" w:after="60"/>
              <w:rPr>
                <w:rFonts w:cs="Arial"/>
                <w:sz w:val="20"/>
                <w:szCs w:val="20"/>
              </w:rPr>
            </w:pPr>
            <w:r w:rsidRPr="00DB580D">
              <w:rPr>
                <w:rFonts w:cs="Arial"/>
                <w:sz w:val="20"/>
                <w:szCs w:val="20"/>
              </w:rPr>
              <w:t>Target goals</w:t>
            </w:r>
          </w:p>
        </w:tc>
        <w:tc>
          <w:tcPr>
            <w:tcW w:w="5948" w:type="dxa"/>
          </w:tcPr>
          <w:p w14:paraId="1DB16985" w14:textId="77777777" w:rsidR="003213C5" w:rsidRPr="00DB580D"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436D09EB" w14:textId="77777777" w:rsidTr="00BB3170">
        <w:tc>
          <w:tcPr>
            <w:tcW w:w="3119" w:type="dxa"/>
          </w:tcPr>
          <w:p w14:paraId="70DB9E7C" w14:textId="77777777" w:rsidR="003213C5" w:rsidRPr="00DB580D" w:rsidRDefault="003213C5" w:rsidP="00BB3170">
            <w:pPr>
              <w:spacing w:before="60" w:after="60"/>
              <w:rPr>
                <w:rFonts w:cs="Arial"/>
                <w:sz w:val="20"/>
                <w:szCs w:val="20"/>
              </w:rPr>
            </w:pPr>
            <w:r w:rsidRPr="00DB580D">
              <w:rPr>
                <w:rFonts w:cs="Arial"/>
                <w:sz w:val="20"/>
                <w:szCs w:val="20"/>
              </w:rPr>
              <w:t>Visualisation specific data filters</w:t>
            </w:r>
          </w:p>
        </w:tc>
        <w:tc>
          <w:tcPr>
            <w:tcW w:w="5948" w:type="dxa"/>
          </w:tcPr>
          <w:p w14:paraId="345BDE54"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213C5" w:rsidRPr="009F006A" w14:paraId="6E4AC1B7" w14:textId="77777777" w:rsidTr="00BB3170">
        <w:tc>
          <w:tcPr>
            <w:tcW w:w="3119" w:type="dxa"/>
          </w:tcPr>
          <w:p w14:paraId="49224833" w14:textId="77777777" w:rsidR="003213C5" w:rsidRPr="00DB580D" w:rsidRDefault="003213C5" w:rsidP="00BB3170">
            <w:pPr>
              <w:spacing w:before="60" w:after="60"/>
              <w:rPr>
                <w:rFonts w:cs="Arial"/>
                <w:sz w:val="20"/>
                <w:szCs w:val="20"/>
              </w:rPr>
            </w:pPr>
            <w:r w:rsidRPr="00DB580D">
              <w:rPr>
                <w:rFonts w:cs="Arial"/>
                <w:sz w:val="20"/>
                <w:szCs w:val="20"/>
              </w:rPr>
              <w:t>Hierarchy drill-down</w:t>
            </w:r>
          </w:p>
        </w:tc>
        <w:tc>
          <w:tcPr>
            <w:tcW w:w="5948" w:type="dxa"/>
          </w:tcPr>
          <w:p w14:paraId="43389F79"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35796D5D" w14:textId="77777777" w:rsidTr="00BB3170">
        <w:tc>
          <w:tcPr>
            <w:tcW w:w="3119" w:type="dxa"/>
          </w:tcPr>
          <w:p w14:paraId="44F684BD" w14:textId="77777777" w:rsidR="003213C5" w:rsidRPr="00DB580D" w:rsidRDefault="003213C5" w:rsidP="00BB3170">
            <w:pPr>
              <w:spacing w:before="60" w:after="60"/>
              <w:rPr>
                <w:rFonts w:cs="Arial"/>
                <w:sz w:val="20"/>
                <w:szCs w:val="20"/>
              </w:rPr>
            </w:pPr>
            <w:r w:rsidRPr="00DB580D">
              <w:rPr>
                <w:rFonts w:cs="Arial"/>
                <w:sz w:val="20"/>
                <w:szCs w:val="20"/>
              </w:rPr>
              <w:t>Visual link to other page</w:t>
            </w:r>
          </w:p>
        </w:tc>
        <w:tc>
          <w:tcPr>
            <w:tcW w:w="5948" w:type="dxa"/>
          </w:tcPr>
          <w:p w14:paraId="404F18DB"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22EB8790" w14:textId="77777777" w:rsidTr="00BB3170">
        <w:tc>
          <w:tcPr>
            <w:tcW w:w="3119" w:type="dxa"/>
          </w:tcPr>
          <w:p w14:paraId="0E656088" w14:textId="77777777" w:rsidR="003213C5" w:rsidRPr="00DB580D" w:rsidRDefault="003213C5" w:rsidP="00BB3170">
            <w:pPr>
              <w:spacing w:before="60" w:after="60"/>
              <w:rPr>
                <w:rFonts w:cs="Arial"/>
                <w:sz w:val="20"/>
                <w:szCs w:val="20"/>
              </w:rPr>
            </w:pPr>
            <w:r>
              <w:rPr>
                <w:rFonts w:cs="Arial"/>
                <w:sz w:val="20"/>
                <w:szCs w:val="20"/>
              </w:rPr>
              <w:t>Tooltip</w:t>
            </w:r>
          </w:p>
        </w:tc>
        <w:tc>
          <w:tcPr>
            <w:tcW w:w="5948" w:type="dxa"/>
          </w:tcPr>
          <w:p w14:paraId="6234E96B" w14:textId="77777777" w:rsidR="003213C5" w:rsidRPr="00DB580D" w:rsidRDefault="003213C5" w:rsidP="00BB3170">
            <w:pPr>
              <w:keepLines w:val="0"/>
              <w:spacing w:before="60" w:after="60" w:line="240" w:lineRule="auto"/>
              <w:rPr>
                <w:rFonts w:cs="Arial"/>
                <w:sz w:val="20"/>
                <w:szCs w:val="20"/>
              </w:rPr>
            </w:pPr>
            <w:r>
              <w:rPr>
                <w:rFonts w:cs="Arial"/>
                <w:sz w:val="20"/>
                <w:szCs w:val="20"/>
              </w:rPr>
              <w:t>Power Bi default view (repeat number)</w:t>
            </w:r>
          </w:p>
        </w:tc>
      </w:tr>
      <w:tr w:rsidR="003213C5" w:rsidRPr="009F006A" w14:paraId="633671BF" w14:textId="77777777" w:rsidTr="00BB3170">
        <w:tc>
          <w:tcPr>
            <w:tcW w:w="3119" w:type="dxa"/>
          </w:tcPr>
          <w:p w14:paraId="40BC630C" w14:textId="77777777" w:rsidR="003213C5" w:rsidRPr="00DB580D" w:rsidRDefault="003213C5" w:rsidP="00BB3170">
            <w:pPr>
              <w:spacing w:before="60" w:after="60"/>
              <w:rPr>
                <w:rFonts w:cs="Arial"/>
                <w:sz w:val="20"/>
                <w:szCs w:val="20"/>
              </w:rPr>
            </w:pPr>
            <w:r w:rsidRPr="00DB580D">
              <w:rPr>
                <w:rFonts w:cs="Arial"/>
                <w:sz w:val="20"/>
                <w:szCs w:val="20"/>
              </w:rPr>
              <w:t>Nice to have function</w:t>
            </w:r>
          </w:p>
        </w:tc>
        <w:tc>
          <w:tcPr>
            <w:tcW w:w="5948" w:type="dxa"/>
          </w:tcPr>
          <w:p w14:paraId="1630A4FE" w14:textId="77777777" w:rsidR="003213C5" w:rsidRPr="006A67BD" w:rsidRDefault="003213C5" w:rsidP="00BB3170">
            <w:pPr>
              <w:keepLines w:val="0"/>
              <w:spacing w:before="60" w:after="60" w:line="240" w:lineRule="auto"/>
              <w:rPr>
                <w:rFonts w:cs="Arial"/>
                <w:sz w:val="20"/>
                <w:szCs w:val="20"/>
              </w:rPr>
            </w:pPr>
            <w:r>
              <w:rPr>
                <w:rFonts w:cs="Arial"/>
                <w:sz w:val="20"/>
                <w:szCs w:val="20"/>
              </w:rPr>
              <w:t>Colour change to show better than, same or lower than QSS result</w:t>
            </w:r>
          </w:p>
        </w:tc>
      </w:tr>
    </w:tbl>
    <w:p w14:paraId="3AB6A58C" w14:textId="77777777" w:rsidR="003213C5" w:rsidRDefault="003213C5" w:rsidP="003213C5">
      <w:pPr>
        <w:pStyle w:val="BodyText"/>
        <w:ind w:left="0"/>
        <w:jc w:val="center"/>
      </w:pPr>
    </w:p>
    <w:p w14:paraId="0BF9BAB0" w14:textId="77777777" w:rsidR="002F00A8" w:rsidRDefault="003213C5" w:rsidP="003019E2">
      <w:pPr>
        <w:rPr>
          <w:sz w:val="20"/>
          <w:szCs w:val="20"/>
        </w:rPr>
      </w:pPr>
      <w:r>
        <w:rPr>
          <w:noProof/>
          <w:lang w:eastAsia="zh-TW"/>
        </w:rPr>
        <w:drawing>
          <wp:inline distT="0" distB="0" distL="0" distR="0" wp14:anchorId="2B643DCC" wp14:editId="3FA37E2C">
            <wp:extent cx="5759450" cy="13106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10640"/>
                    </a:xfrm>
                    <a:prstGeom prst="rect">
                      <a:avLst/>
                    </a:prstGeom>
                  </pic:spPr>
                </pic:pic>
              </a:graphicData>
            </a:graphic>
          </wp:inline>
        </w:drawing>
      </w:r>
    </w:p>
    <w:p w14:paraId="067BA8B7" w14:textId="77777777" w:rsidR="002F00A8" w:rsidRDefault="002F00A8" w:rsidP="003019E2">
      <w:pPr>
        <w:rPr>
          <w:sz w:val="20"/>
          <w:szCs w:val="20"/>
        </w:rPr>
      </w:pPr>
    </w:p>
    <w:p w14:paraId="51041F7D" w14:textId="77777777" w:rsidR="002F00A8" w:rsidRDefault="002F00A8" w:rsidP="003019E2">
      <w:pPr>
        <w:rPr>
          <w:sz w:val="20"/>
          <w:szCs w:val="20"/>
        </w:rPr>
      </w:pPr>
    </w:p>
    <w:p w14:paraId="2638E24B" w14:textId="77777777" w:rsidR="002F00A8" w:rsidRDefault="002F00A8" w:rsidP="003019E2">
      <w:pPr>
        <w:rPr>
          <w:sz w:val="20"/>
          <w:szCs w:val="20"/>
        </w:rPr>
      </w:pPr>
    </w:p>
    <w:p w14:paraId="6F4E0F97" w14:textId="77777777" w:rsidR="00B965D5" w:rsidRDefault="00B965D5" w:rsidP="003019E2">
      <w:pPr>
        <w:rPr>
          <w:sz w:val="20"/>
          <w:szCs w:val="20"/>
        </w:rPr>
      </w:pPr>
    </w:p>
    <w:p w14:paraId="20B9047A" w14:textId="77777777" w:rsidR="00B965D5" w:rsidRDefault="00B965D5" w:rsidP="003019E2">
      <w:pPr>
        <w:rPr>
          <w:sz w:val="20"/>
          <w:szCs w:val="20"/>
        </w:rPr>
      </w:pPr>
    </w:p>
    <w:p w14:paraId="74ED7018" w14:textId="77777777" w:rsidR="00B965D5" w:rsidRDefault="00B965D5" w:rsidP="003019E2">
      <w:pPr>
        <w:rPr>
          <w:sz w:val="20"/>
          <w:szCs w:val="20"/>
        </w:rPr>
      </w:pPr>
    </w:p>
    <w:p w14:paraId="53F23643" w14:textId="77777777" w:rsidR="00B965D5" w:rsidRDefault="00B965D5" w:rsidP="003019E2">
      <w:pPr>
        <w:rPr>
          <w:sz w:val="20"/>
          <w:szCs w:val="20"/>
        </w:rPr>
      </w:pPr>
    </w:p>
    <w:p w14:paraId="0E1897C3" w14:textId="77777777" w:rsidR="00B965D5" w:rsidRDefault="00B965D5" w:rsidP="003019E2">
      <w:pPr>
        <w:rPr>
          <w:sz w:val="20"/>
          <w:szCs w:val="20"/>
        </w:rPr>
      </w:pPr>
    </w:p>
    <w:p w14:paraId="6082CB23" w14:textId="77777777" w:rsidR="00B965D5" w:rsidRDefault="00B965D5" w:rsidP="003019E2">
      <w:pPr>
        <w:rPr>
          <w:sz w:val="20"/>
          <w:szCs w:val="20"/>
        </w:rPr>
      </w:pPr>
    </w:p>
    <w:p w14:paraId="14B7D981" w14:textId="77777777" w:rsidR="00B965D5" w:rsidRDefault="00B965D5" w:rsidP="00B965D5">
      <w:pPr>
        <w:pStyle w:val="Heading2"/>
      </w:pPr>
      <w:bookmarkStart w:id="45" w:name="_Toc54675079"/>
      <w:r>
        <w:lastRenderedPageBreak/>
        <w:t>YTD attendance rate Region school type comparison</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05F586B9" w14:textId="77777777" w:rsidTr="00BB3170">
        <w:tc>
          <w:tcPr>
            <w:tcW w:w="3119" w:type="dxa"/>
            <w:shd w:val="clear" w:color="auto" w:fill="DBE5F1"/>
          </w:tcPr>
          <w:p w14:paraId="6C1FF0E5"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0696287"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39184955" w14:textId="77777777" w:rsidTr="00BB3170">
        <w:tc>
          <w:tcPr>
            <w:tcW w:w="3119" w:type="dxa"/>
          </w:tcPr>
          <w:p w14:paraId="373E2B18"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670800EC"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schools within the relative region.</w:t>
            </w:r>
          </w:p>
        </w:tc>
      </w:tr>
      <w:tr w:rsidR="00B965D5" w:rsidRPr="009F006A" w14:paraId="1EE069AE" w14:textId="77777777" w:rsidTr="00BB3170">
        <w:tc>
          <w:tcPr>
            <w:tcW w:w="3119" w:type="dxa"/>
          </w:tcPr>
          <w:p w14:paraId="73C2156C"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7BCBE60"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56CBD481" w14:textId="77777777" w:rsidTr="00BB3170">
        <w:tc>
          <w:tcPr>
            <w:tcW w:w="3119" w:type="dxa"/>
          </w:tcPr>
          <w:p w14:paraId="2242F4FB"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DBD0092"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1BD4393C" w14:textId="77777777" w:rsidTr="00BB3170">
        <w:tc>
          <w:tcPr>
            <w:tcW w:w="3119" w:type="dxa"/>
          </w:tcPr>
          <w:p w14:paraId="64A42F41"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09B5BB04" w14:textId="77777777" w:rsidR="00B965D5" w:rsidRPr="00225317" w:rsidRDefault="00B965D5" w:rsidP="00B965D5">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Region school type comparison</w:t>
            </w:r>
          </w:p>
        </w:tc>
      </w:tr>
      <w:tr w:rsidR="00B965D5" w:rsidRPr="009F006A" w14:paraId="4FF93CED" w14:textId="77777777" w:rsidTr="00BB3170">
        <w:tc>
          <w:tcPr>
            <w:tcW w:w="3119" w:type="dxa"/>
          </w:tcPr>
          <w:p w14:paraId="37A46FCA"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A616CAE" w14:textId="77777777" w:rsidR="00B965D5" w:rsidRDefault="00B965D5" w:rsidP="00BB3170">
            <w:pPr>
              <w:keepLines w:val="0"/>
              <w:spacing w:after="0" w:line="240" w:lineRule="auto"/>
              <w:rPr>
                <w:rFonts w:cs="Arial"/>
                <w:sz w:val="20"/>
                <w:szCs w:val="20"/>
              </w:rPr>
            </w:pPr>
            <w:r>
              <w:rPr>
                <w:rFonts w:cs="Arial"/>
                <w:sz w:val="20"/>
                <w:szCs w:val="20"/>
              </w:rPr>
              <w:t>Attendance rate for user selected school</w:t>
            </w:r>
          </w:p>
          <w:p w14:paraId="46930FF3" w14:textId="77777777" w:rsidR="00B965D5" w:rsidRDefault="00B965D5" w:rsidP="00BB3170">
            <w:pPr>
              <w:keepLines w:val="0"/>
              <w:spacing w:after="0" w:line="240" w:lineRule="auto"/>
              <w:rPr>
                <w:rFonts w:cs="Arial"/>
                <w:sz w:val="20"/>
                <w:szCs w:val="20"/>
              </w:rPr>
            </w:pPr>
            <w:r>
              <w:rPr>
                <w:rFonts w:cs="Arial"/>
                <w:sz w:val="20"/>
                <w:szCs w:val="20"/>
              </w:rPr>
              <w:t xml:space="preserve">Attendance rate for all schools of the same type as the user selected school (e.g. primary, secondary, combined) within the same region as the user selected school  </w:t>
            </w:r>
          </w:p>
          <w:p w14:paraId="12D7B4B9" w14:textId="77777777" w:rsidR="00B965D5" w:rsidRDefault="00B965D5" w:rsidP="00BB3170">
            <w:pPr>
              <w:keepLines w:val="0"/>
              <w:spacing w:after="0" w:line="240" w:lineRule="auto"/>
              <w:rPr>
                <w:rFonts w:cs="Arial"/>
                <w:sz w:val="20"/>
                <w:szCs w:val="20"/>
              </w:rPr>
            </w:pPr>
            <w:r>
              <w:rPr>
                <w:rFonts w:cs="Arial"/>
                <w:sz w:val="20"/>
                <w:szCs w:val="20"/>
              </w:rPr>
              <w:t>Measure: difference between school attendance rate and region attendance rate</w:t>
            </w:r>
          </w:p>
          <w:p w14:paraId="783CCFB5" w14:textId="77777777" w:rsidR="00B965D5" w:rsidRPr="006A6C04" w:rsidRDefault="00B965D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965D5" w:rsidRPr="009F006A" w14:paraId="2F6C90AA" w14:textId="77777777" w:rsidTr="00BB3170">
        <w:tc>
          <w:tcPr>
            <w:tcW w:w="3119" w:type="dxa"/>
          </w:tcPr>
          <w:p w14:paraId="27A338C6"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3BC5D441"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526DC7BE" w14:textId="77777777" w:rsidTr="00BB3170">
        <w:tc>
          <w:tcPr>
            <w:tcW w:w="3119" w:type="dxa"/>
          </w:tcPr>
          <w:p w14:paraId="72F6956F"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78CFAEB1"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74E71A6C" w14:textId="77777777" w:rsidTr="00BB3170">
        <w:tc>
          <w:tcPr>
            <w:tcW w:w="3119" w:type="dxa"/>
          </w:tcPr>
          <w:p w14:paraId="58949F36"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58ACB6A1"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034CDAAA" w14:textId="77777777" w:rsidTr="00BB3170">
        <w:tc>
          <w:tcPr>
            <w:tcW w:w="3119" w:type="dxa"/>
          </w:tcPr>
          <w:p w14:paraId="60ED9C91"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169C3FEB"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1537283" w14:textId="77777777" w:rsidTr="00BB3170">
        <w:tc>
          <w:tcPr>
            <w:tcW w:w="3119" w:type="dxa"/>
          </w:tcPr>
          <w:p w14:paraId="366D5964"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1C0B1C90"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EB3DAF7" w14:textId="77777777" w:rsidTr="00BB3170">
        <w:tc>
          <w:tcPr>
            <w:tcW w:w="3119" w:type="dxa"/>
          </w:tcPr>
          <w:p w14:paraId="295D0041"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6FDF9068" w14:textId="77777777" w:rsidR="00B965D5" w:rsidRPr="00DB580D" w:rsidRDefault="00B965D5" w:rsidP="00BB3170">
            <w:pPr>
              <w:keepLines w:val="0"/>
              <w:spacing w:before="60" w:after="60" w:line="240" w:lineRule="auto"/>
              <w:rPr>
                <w:rFonts w:cs="Arial"/>
                <w:sz w:val="20"/>
                <w:szCs w:val="20"/>
              </w:rPr>
            </w:pPr>
            <w:r>
              <w:rPr>
                <w:rFonts w:cs="Arial"/>
                <w:sz w:val="20"/>
                <w:szCs w:val="20"/>
              </w:rPr>
              <w:t>Power Bi default view (repeat number)</w:t>
            </w:r>
          </w:p>
        </w:tc>
      </w:tr>
      <w:tr w:rsidR="00B965D5" w:rsidRPr="009F006A" w14:paraId="05426B97" w14:textId="77777777" w:rsidTr="00BB3170">
        <w:tc>
          <w:tcPr>
            <w:tcW w:w="3119" w:type="dxa"/>
          </w:tcPr>
          <w:p w14:paraId="04E4393C"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42745DE1" w14:textId="77777777" w:rsidR="00B965D5" w:rsidRPr="006A67BD" w:rsidRDefault="00B965D5" w:rsidP="00B965D5">
            <w:pPr>
              <w:keepLines w:val="0"/>
              <w:spacing w:before="60" w:after="60" w:line="240" w:lineRule="auto"/>
              <w:rPr>
                <w:rFonts w:cs="Arial"/>
                <w:sz w:val="20"/>
                <w:szCs w:val="20"/>
              </w:rPr>
            </w:pPr>
            <w:r>
              <w:rPr>
                <w:rFonts w:cs="Arial"/>
                <w:sz w:val="20"/>
                <w:szCs w:val="20"/>
              </w:rPr>
              <w:t>Colour change to show better than, same or lower than Region result</w:t>
            </w:r>
          </w:p>
        </w:tc>
      </w:tr>
    </w:tbl>
    <w:p w14:paraId="60263414" w14:textId="77777777" w:rsidR="00B965D5" w:rsidRDefault="00B965D5" w:rsidP="00B965D5">
      <w:pPr>
        <w:pStyle w:val="BodyText"/>
        <w:ind w:left="0"/>
        <w:jc w:val="center"/>
      </w:pPr>
    </w:p>
    <w:p w14:paraId="34A8D442" w14:textId="77777777" w:rsidR="00B965D5" w:rsidRDefault="00B965D5" w:rsidP="003019E2">
      <w:pPr>
        <w:rPr>
          <w:noProof/>
          <w:lang w:eastAsia="zh-TW"/>
        </w:rPr>
      </w:pPr>
    </w:p>
    <w:p w14:paraId="4BE3BE85" w14:textId="77777777" w:rsidR="00B965D5" w:rsidRDefault="00B965D5" w:rsidP="003019E2">
      <w:pPr>
        <w:rPr>
          <w:noProof/>
          <w:lang w:eastAsia="zh-TW"/>
        </w:rPr>
      </w:pPr>
    </w:p>
    <w:p w14:paraId="7B10C649" w14:textId="77777777" w:rsidR="00B965D5" w:rsidRDefault="00B965D5" w:rsidP="003019E2">
      <w:pPr>
        <w:rPr>
          <w:noProof/>
          <w:lang w:eastAsia="zh-TW"/>
        </w:rPr>
      </w:pPr>
    </w:p>
    <w:p w14:paraId="4D93D3C8" w14:textId="77777777" w:rsidR="00B965D5" w:rsidRDefault="00B965D5" w:rsidP="003019E2">
      <w:pPr>
        <w:rPr>
          <w:sz w:val="20"/>
          <w:szCs w:val="20"/>
        </w:rPr>
      </w:pPr>
      <w:r>
        <w:rPr>
          <w:noProof/>
          <w:lang w:eastAsia="zh-TW"/>
        </w:rPr>
        <w:drawing>
          <wp:inline distT="0" distB="0" distL="0" distR="0" wp14:anchorId="7E2C2743" wp14:editId="7EEB27E7">
            <wp:extent cx="5759450" cy="138176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381760"/>
                    </a:xfrm>
                    <a:prstGeom prst="rect">
                      <a:avLst/>
                    </a:prstGeom>
                  </pic:spPr>
                </pic:pic>
              </a:graphicData>
            </a:graphic>
          </wp:inline>
        </w:drawing>
      </w:r>
    </w:p>
    <w:p w14:paraId="3B3083D6" w14:textId="77777777" w:rsidR="00F05A37" w:rsidRDefault="00F05A37" w:rsidP="00F05A37"/>
    <w:p w14:paraId="4F3E7CF6" w14:textId="77777777" w:rsidR="00B965D5" w:rsidRDefault="00B965D5" w:rsidP="00F05A37"/>
    <w:p w14:paraId="2B4CC980" w14:textId="77777777" w:rsidR="00B965D5" w:rsidRDefault="00B965D5" w:rsidP="00F05A37"/>
    <w:p w14:paraId="3BDB0F10" w14:textId="77777777" w:rsidR="00B965D5" w:rsidRDefault="00B965D5" w:rsidP="00F05A37"/>
    <w:p w14:paraId="5DDDB14D" w14:textId="77777777" w:rsidR="00B965D5" w:rsidRDefault="00B965D5" w:rsidP="00F05A37"/>
    <w:p w14:paraId="1CE7C4AC" w14:textId="77777777" w:rsidR="00B965D5" w:rsidRDefault="00B965D5" w:rsidP="00B965D5">
      <w:pPr>
        <w:pStyle w:val="Heading1"/>
      </w:pPr>
      <w:bookmarkStart w:id="46" w:name="_Toc54675080"/>
      <w:r>
        <w:lastRenderedPageBreak/>
        <w:t>Page 3 Report Layout - detail visulisation requirements</w:t>
      </w:r>
      <w:bookmarkEnd w:id="46"/>
    </w:p>
    <w:p w14:paraId="0270AAF8" w14:textId="77777777" w:rsidR="00B965D5" w:rsidRDefault="00B965D5" w:rsidP="00B965D5">
      <w:pPr>
        <w:pStyle w:val="BodyText"/>
        <w:ind w:left="0"/>
      </w:pPr>
    </w:p>
    <w:p w14:paraId="375B8D37" w14:textId="77777777" w:rsidR="00B965D5" w:rsidRDefault="00B965D5" w:rsidP="00B965D5">
      <w:pPr>
        <w:pStyle w:val="Heading2"/>
      </w:pPr>
      <w:bookmarkStart w:id="47" w:name="_Toc54675081"/>
      <w:r>
        <w:t>User Navigation Filters</w:t>
      </w:r>
      <w:bookmarkEnd w:id="47"/>
    </w:p>
    <w:p w14:paraId="4E453566" w14:textId="77777777" w:rsidR="00B965D5" w:rsidRPr="00597C4E" w:rsidRDefault="00B965D5" w:rsidP="00B965D5">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B965D5" w14:paraId="18400D58" w14:textId="77777777" w:rsidTr="00BB3170">
        <w:trPr>
          <w:tblHeader/>
        </w:trPr>
        <w:tc>
          <w:tcPr>
            <w:tcW w:w="1538" w:type="dxa"/>
            <w:shd w:val="clear" w:color="auto" w:fill="DBE5F1"/>
          </w:tcPr>
          <w:p w14:paraId="501E604C" w14:textId="77777777" w:rsidR="00B965D5" w:rsidRPr="00F51042" w:rsidRDefault="00B965D5" w:rsidP="00BB3170">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38612012"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011831ED" w14:textId="77777777" w:rsidR="00B965D5" w:rsidRPr="00CB759B" w:rsidRDefault="00B965D5" w:rsidP="00BB3170">
            <w:pPr>
              <w:pStyle w:val="ECR-Heading3"/>
              <w:numPr>
                <w:ilvl w:val="0"/>
                <w:numId w:val="0"/>
              </w:numPr>
              <w:spacing w:before="60" w:after="60"/>
              <w:rPr>
                <w:sz w:val="18"/>
                <w:szCs w:val="18"/>
              </w:rPr>
            </w:pPr>
            <w:r>
              <w:rPr>
                <w:sz w:val="18"/>
                <w:szCs w:val="18"/>
              </w:rPr>
              <w:t>Default</w:t>
            </w:r>
          </w:p>
        </w:tc>
      </w:tr>
      <w:tr w:rsidR="00B965D5" w14:paraId="4B080538" w14:textId="77777777" w:rsidTr="00BB3170">
        <w:tc>
          <w:tcPr>
            <w:tcW w:w="1477" w:type="dxa"/>
          </w:tcPr>
          <w:p w14:paraId="6C4C9DF1" w14:textId="77777777" w:rsidR="00B965D5" w:rsidRPr="00CB759B" w:rsidRDefault="00B965D5" w:rsidP="00BB3170">
            <w:pPr>
              <w:pStyle w:val="ListParagraph"/>
              <w:spacing w:after="60"/>
              <w:ind w:left="0"/>
              <w:rPr>
                <w:rFonts w:cs="Arial"/>
                <w:sz w:val="18"/>
                <w:szCs w:val="18"/>
              </w:rPr>
            </w:pPr>
            <w:r>
              <w:rPr>
                <w:rFonts w:cs="Arial"/>
                <w:sz w:val="18"/>
                <w:szCs w:val="18"/>
              </w:rPr>
              <w:t>Date*</w:t>
            </w:r>
          </w:p>
        </w:tc>
        <w:tc>
          <w:tcPr>
            <w:tcW w:w="6173" w:type="dxa"/>
          </w:tcPr>
          <w:p w14:paraId="52541C00" w14:textId="77777777" w:rsidR="00B965D5" w:rsidRDefault="00B965D5" w:rsidP="00BB3170">
            <w:pPr>
              <w:keepLines w:val="0"/>
              <w:spacing w:before="60" w:after="60" w:line="240" w:lineRule="auto"/>
              <w:rPr>
                <w:rFonts w:cs="Arial"/>
                <w:sz w:val="18"/>
                <w:szCs w:val="18"/>
              </w:rPr>
            </w:pPr>
            <w:r>
              <w:rPr>
                <w:rFonts w:cs="Arial"/>
                <w:sz w:val="18"/>
                <w:szCs w:val="18"/>
              </w:rPr>
              <w:t>Slider</w:t>
            </w:r>
          </w:p>
          <w:p w14:paraId="7FC30E61" w14:textId="77777777" w:rsidR="00B965D5" w:rsidRPr="00593E20" w:rsidRDefault="00B965D5" w:rsidP="00BB3170">
            <w:pPr>
              <w:keepLines w:val="0"/>
              <w:spacing w:before="60" w:after="60" w:line="240" w:lineRule="auto"/>
              <w:rPr>
                <w:rFonts w:cs="Arial"/>
                <w:sz w:val="18"/>
                <w:szCs w:val="18"/>
              </w:rPr>
            </w:pPr>
            <w:r>
              <w:rPr>
                <w:rFonts w:cs="Arial"/>
                <w:sz w:val="18"/>
                <w:szCs w:val="18"/>
              </w:rPr>
              <w:t>YTD calendar year date range</w:t>
            </w:r>
          </w:p>
        </w:tc>
        <w:tc>
          <w:tcPr>
            <w:tcW w:w="1417" w:type="dxa"/>
          </w:tcPr>
          <w:p w14:paraId="790B8C08"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B965D5" w14:paraId="49DA2C0D" w14:textId="77777777" w:rsidTr="00BB3170">
        <w:tc>
          <w:tcPr>
            <w:tcW w:w="1477" w:type="dxa"/>
          </w:tcPr>
          <w:p w14:paraId="0DBD07FE" w14:textId="77777777" w:rsidR="00B965D5" w:rsidRDefault="00B965D5" w:rsidP="00BB3170">
            <w:pPr>
              <w:pStyle w:val="ListParagraph"/>
              <w:spacing w:after="60"/>
              <w:ind w:left="0"/>
              <w:rPr>
                <w:rFonts w:cs="Arial"/>
                <w:sz w:val="18"/>
                <w:szCs w:val="18"/>
              </w:rPr>
            </w:pPr>
            <w:r>
              <w:rPr>
                <w:rFonts w:cs="Arial"/>
                <w:sz w:val="18"/>
                <w:szCs w:val="18"/>
              </w:rPr>
              <w:t>School</w:t>
            </w:r>
          </w:p>
        </w:tc>
        <w:tc>
          <w:tcPr>
            <w:tcW w:w="6173" w:type="dxa"/>
          </w:tcPr>
          <w:p w14:paraId="27E85C2A" w14:textId="77777777" w:rsidR="00B965D5" w:rsidRPr="00593E20" w:rsidRDefault="00B965D5" w:rsidP="00BB3170">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18247646" w14:textId="77777777" w:rsidR="00B965D5" w:rsidRPr="009B78C6" w:rsidRDefault="00B965D5" w:rsidP="00BB3170">
            <w:pPr>
              <w:keepLines w:val="0"/>
              <w:suppressAutoHyphens/>
              <w:spacing w:before="60" w:after="60" w:line="240" w:lineRule="auto"/>
              <w:ind w:left="130"/>
              <w:jc w:val="center"/>
              <w:rPr>
                <w:rFonts w:cs="Arial"/>
                <w:sz w:val="18"/>
                <w:szCs w:val="18"/>
              </w:rPr>
            </w:pPr>
            <w:r>
              <w:rPr>
                <w:rFonts w:cs="Arial"/>
                <w:sz w:val="18"/>
                <w:szCs w:val="18"/>
              </w:rPr>
              <w:t>All**</w:t>
            </w:r>
          </w:p>
        </w:tc>
      </w:tr>
      <w:tr w:rsidR="00B965D5" w14:paraId="6C41CC64" w14:textId="77777777" w:rsidTr="00BB3170">
        <w:tc>
          <w:tcPr>
            <w:tcW w:w="1477" w:type="dxa"/>
          </w:tcPr>
          <w:p w14:paraId="51D8D9A5" w14:textId="77777777" w:rsidR="00B965D5" w:rsidRDefault="00B965D5" w:rsidP="00BB3170">
            <w:pPr>
              <w:pStyle w:val="ListParagraph"/>
              <w:spacing w:after="60"/>
              <w:ind w:left="0"/>
              <w:rPr>
                <w:rFonts w:cs="Arial"/>
                <w:sz w:val="18"/>
                <w:szCs w:val="18"/>
              </w:rPr>
            </w:pPr>
            <w:r>
              <w:rPr>
                <w:rFonts w:cs="Arial"/>
                <w:sz w:val="18"/>
                <w:szCs w:val="18"/>
              </w:rPr>
              <w:t>Year level</w:t>
            </w:r>
          </w:p>
        </w:tc>
        <w:tc>
          <w:tcPr>
            <w:tcW w:w="6173" w:type="dxa"/>
          </w:tcPr>
          <w:p w14:paraId="07227080"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F42A502" w14:textId="77777777" w:rsidR="00B965D5" w:rsidRPr="00593E20" w:rsidRDefault="00B965D5" w:rsidP="00BB3170">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4AC114A5"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6C987FC9" w14:textId="77777777" w:rsidTr="00BB3170">
        <w:tc>
          <w:tcPr>
            <w:tcW w:w="1477" w:type="dxa"/>
          </w:tcPr>
          <w:p w14:paraId="334AF8FD" w14:textId="77777777" w:rsidR="00B965D5" w:rsidRDefault="00B965D5" w:rsidP="00BB3170">
            <w:pPr>
              <w:pStyle w:val="ListParagraph"/>
              <w:spacing w:after="60"/>
              <w:ind w:left="0"/>
              <w:rPr>
                <w:rFonts w:cs="Arial"/>
                <w:sz w:val="18"/>
                <w:szCs w:val="18"/>
              </w:rPr>
            </w:pPr>
            <w:r>
              <w:rPr>
                <w:rFonts w:cs="Arial"/>
                <w:sz w:val="18"/>
                <w:szCs w:val="18"/>
              </w:rPr>
              <w:t>Students with disability</w:t>
            </w:r>
          </w:p>
        </w:tc>
        <w:tc>
          <w:tcPr>
            <w:tcW w:w="6173" w:type="dxa"/>
          </w:tcPr>
          <w:p w14:paraId="5E3EC1AC"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2898D36E"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09F3E4AD"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47C6A679" w14:textId="77777777" w:rsidTr="00BB3170">
        <w:tc>
          <w:tcPr>
            <w:tcW w:w="1477" w:type="dxa"/>
          </w:tcPr>
          <w:p w14:paraId="316B320A" w14:textId="77777777" w:rsidR="00B965D5" w:rsidRDefault="00B965D5" w:rsidP="00BB3170">
            <w:pPr>
              <w:pStyle w:val="ListParagraph"/>
              <w:spacing w:after="60"/>
              <w:ind w:left="0"/>
              <w:rPr>
                <w:rFonts w:cs="Arial"/>
                <w:sz w:val="18"/>
                <w:szCs w:val="18"/>
              </w:rPr>
            </w:pPr>
            <w:r>
              <w:rPr>
                <w:rFonts w:cs="Arial"/>
                <w:sz w:val="18"/>
                <w:szCs w:val="18"/>
              </w:rPr>
              <w:t>Indigenous</w:t>
            </w:r>
          </w:p>
        </w:tc>
        <w:tc>
          <w:tcPr>
            <w:tcW w:w="6173" w:type="dxa"/>
          </w:tcPr>
          <w:p w14:paraId="786B7263"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D10281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7FDFCCF4"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0D58F08A" w14:textId="77777777" w:rsidTr="00BB3170">
        <w:tc>
          <w:tcPr>
            <w:tcW w:w="1477" w:type="dxa"/>
          </w:tcPr>
          <w:p w14:paraId="2AED5749" w14:textId="77777777" w:rsidR="00B965D5" w:rsidRDefault="00B965D5" w:rsidP="00BB3170">
            <w:pPr>
              <w:pStyle w:val="ListParagraph"/>
              <w:spacing w:after="60"/>
              <w:ind w:left="0"/>
              <w:rPr>
                <w:rFonts w:cs="Arial"/>
                <w:sz w:val="18"/>
                <w:szCs w:val="18"/>
              </w:rPr>
            </w:pPr>
            <w:r>
              <w:rPr>
                <w:rFonts w:cs="Arial"/>
                <w:sz w:val="18"/>
                <w:szCs w:val="18"/>
              </w:rPr>
              <w:t>Gender</w:t>
            </w:r>
          </w:p>
        </w:tc>
        <w:tc>
          <w:tcPr>
            <w:tcW w:w="6173" w:type="dxa"/>
          </w:tcPr>
          <w:p w14:paraId="6E3A5180"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E558E5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3437128"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A310304" w14:textId="77777777" w:rsidTr="00BB3170">
        <w:tc>
          <w:tcPr>
            <w:tcW w:w="1477" w:type="dxa"/>
          </w:tcPr>
          <w:p w14:paraId="28108BEA" w14:textId="77777777" w:rsidR="00B965D5" w:rsidRDefault="00B965D5" w:rsidP="00BB3170">
            <w:pPr>
              <w:pStyle w:val="ListParagraph"/>
              <w:spacing w:after="60"/>
              <w:ind w:left="0"/>
              <w:rPr>
                <w:rFonts w:cs="Arial"/>
                <w:sz w:val="18"/>
                <w:szCs w:val="18"/>
              </w:rPr>
            </w:pPr>
            <w:r>
              <w:rPr>
                <w:rFonts w:cs="Arial"/>
                <w:sz w:val="18"/>
                <w:szCs w:val="18"/>
              </w:rPr>
              <w:t>EAL/D</w:t>
            </w:r>
          </w:p>
        </w:tc>
        <w:tc>
          <w:tcPr>
            <w:tcW w:w="6173" w:type="dxa"/>
          </w:tcPr>
          <w:p w14:paraId="1DD4692D"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78D39CAA"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92E243C"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21D59B8" w14:textId="77777777" w:rsidTr="00BB3170">
        <w:tc>
          <w:tcPr>
            <w:tcW w:w="1538" w:type="dxa"/>
          </w:tcPr>
          <w:p w14:paraId="354D758A" w14:textId="77777777" w:rsidR="00B965D5" w:rsidRDefault="00B965D5" w:rsidP="00BB3170">
            <w:pPr>
              <w:pStyle w:val="ListParagraph"/>
              <w:spacing w:after="60"/>
              <w:ind w:left="0"/>
              <w:rPr>
                <w:rFonts w:cs="Arial"/>
                <w:sz w:val="18"/>
                <w:szCs w:val="18"/>
              </w:rPr>
            </w:pPr>
            <w:r>
              <w:rPr>
                <w:rFonts w:cs="Arial"/>
                <w:sz w:val="18"/>
                <w:szCs w:val="18"/>
              </w:rPr>
              <w:t>International/Visa</w:t>
            </w:r>
          </w:p>
        </w:tc>
        <w:tc>
          <w:tcPr>
            <w:tcW w:w="6114" w:type="dxa"/>
          </w:tcPr>
          <w:p w14:paraId="77A2F4BD"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193ED0C"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62F9BEE6"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353212" w14:paraId="2D0C5F98" w14:textId="77777777" w:rsidTr="00BB3170">
        <w:tc>
          <w:tcPr>
            <w:tcW w:w="1538" w:type="dxa"/>
          </w:tcPr>
          <w:p w14:paraId="5B07AB5A" w14:textId="77777777" w:rsidR="00353212" w:rsidRDefault="00353212" w:rsidP="00BB3170">
            <w:pPr>
              <w:pStyle w:val="ListParagraph"/>
              <w:spacing w:after="60"/>
              <w:ind w:left="0"/>
              <w:rPr>
                <w:rFonts w:cs="Arial"/>
                <w:sz w:val="18"/>
                <w:szCs w:val="18"/>
              </w:rPr>
            </w:pPr>
            <w:r>
              <w:rPr>
                <w:rFonts w:cs="Arial"/>
                <w:sz w:val="18"/>
                <w:szCs w:val="18"/>
              </w:rPr>
              <w:t>Student</w:t>
            </w:r>
          </w:p>
        </w:tc>
        <w:tc>
          <w:tcPr>
            <w:tcW w:w="6114" w:type="dxa"/>
          </w:tcPr>
          <w:p w14:paraId="50458EC9" w14:textId="77777777" w:rsidR="00353212" w:rsidRDefault="00353212" w:rsidP="00BB3170">
            <w:pPr>
              <w:keepLines w:val="0"/>
              <w:spacing w:before="60" w:after="60" w:line="240" w:lineRule="auto"/>
              <w:rPr>
                <w:rFonts w:cs="Arial"/>
                <w:sz w:val="18"/>
                <w:szCs w:val="18"/>
              </w:rPr>
            </w:pPr>
            <w:r>
              <w:rPr>
                <w:rFonts w:cs="Arial"/>
                <w:sz w:val="18"/>
                <w:szCs w:val="18"/>
              </w:rPr>
              <w:t>Drop Down</w:t>
            </w:r>
            <w:r>
              <w:rPr>
                <w:rFonts w:cs="Arial"/>
                <w:sz w:val="18"/>
                <w:szCs w:val="18"/>
              </w:rPr>
              <w:br/>
              <w:t>Search Bar</w:t>
            </w:r>
            <w:r>
              <w:rPr>
                <w:rFonts w:cs="Arial"/>
                <w:sz w:val="18"/>
                <w:szCs w:val="18"/>
              </w:rPr>
              <w:br/>
              <w:t>Option to select all, multiple or single options</w:t>
            </w:r>
          </w:p>
        </w:tc>
        <w:tc>
          <w:tcPr>
            <w:tcW w:w="1415" w:type="dxa"/>
          </w:tcPr>
          <w:p w14:paraId="17838EDD" w14:textId="77777777" w:rsidR="00353212" w:rsidRDefault="00353212" w:rsidP="00BB3170">
            <w:pPr>
              <w:keepLines w:val="0"/>
              <w:suppressAutoHyphens/>
              <w:spacing w:before="60" w:after="60" w:line="240" w:lineRule="auto"/>
              <w:ind w:left="360"/>
              <w:rPr>
                <w:rFonts w:cs="Arial"/>
                <w:sz w:val="18"/>
                <w:szCs w:val="18"/>
              </w:rPr>
            </w:pPr>
            <w:r>
              <w:rPr>
                <w:rFonts w:cs="Arial"/>
                <w:sz w:val="18"/>
                <w:szCs w:val="18"/>
              </w:rPr>
              <w:t>All</w:t>
            </w:r>
          </w:p>
        </w:tc>
      </w:tr>
    </w:tbl>
    <w:p w14:paraId="4EBC239C" w14:textId="77777777" w:rsidR="00B965D5" w:rsidRDefault="00B965D5" w:rsidP="00B965D5"/>
    <w:p w14:paraId="22AEE5E6"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2AB6744F" w14:textId="77777777" w:rsidR="00B965D5" w:rsidRDefault="00B965D5" w:rsidP="00B965D5">
      <w:pPr>
        <w:keepLines w:val="0"/>
        <w:spacing w:after="0" w:line="240" w:lineRule="auto"/>
        <w:rPr>
          <w:rFonts w:cs="Arial"/>
          <w:color w:val="FF0000"/>
          <w:sz w:val="20"/>
          <w:szCs w:val="20"/>
        </w:rPr>
      </w:pPr>
    </w:p>
    <w:p w14:paraId="3498C6AD"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 only have a few and one in most cases). Corporate users need to have access to all schools – what can we show them as default?</w:t>
      </w:r>
    </w:p>
    <w:p w14:paraId="640ABBBA" w14:textId="77777777" w:rsidR="00B965D5" w:rsidRDefault="00B965D5" w:rsidP="00B965D5">
      <w:pPr>
        <w:keepLines w:val="0"/>
        <w:spacing w:after="0" w:line="240" w:lineRule="auto"/>
        <w:rPr>
          <w:color w:val="FF0000"/>
        </w:rPr>
      </w:pPr>
    </w:p>
    <w:p w14:paraId="0AD0C975" w14:textId="77777777" w:rsidR="00B965D5" w:rsidRDefault="00B965D5" w:rsidP="00B965D5">
      <w:pPr>
        <w:keepLines w:val="0"/>
        <w:spacing w:after="0" w:line="240" w:lineRule="auto"/>
        <w:rPr>
          <w:rFonts w:cs="Arial"/>
          <w:b/>
          <w:bCs/>
          <w:iCs/>
          <w:noProof/>
          <w:sz w:val="28"/>
          <w:szCs w:val="28"/>
        </w:rPr>
      </w:pPr>
      <w:r>
        <w:br w:type="page"/>
      </w:r>
    </w:p>
    <w:p w14:paraId="06CD3CCA" w14:textId="77777777" w:rsidR="00B965D5" w:rsidRDefault="00B965D5" w:rsidP="00B965D5">
      <w:pPr>
        <w:pStyle w:val="Heading2"/>
      </w:pPr>
      <w:bookmarkStart w:id="48" w:name="_Toc54675082"/>
      <w:r>
        <w:lastRenderedPageBreak/>
        <w:t>Year-to-date full day absence day count</w:t>
      </w:r>
      <w:bookmarkEnd w:id="4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6D230D25" w14:textId="77777777" w:rsidTr="00BB3170">
        <w:tc>
          <w:tcPr>
            <w:tcW w:w="3119" w:type="dxa"/>
            <w:shd w:val="clear" w:color="auto" w:fill="DBE5F1"/>
          </w:tcPr>
          <w:p w14:paraId="0AA1B61A"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8D3B711"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748A280D" w14:textId="77777777" w:rsidTr="00BB3170">
        <w:tc>
          <w:tcPr>
            <w:tcW w:w="3119" w:type="dxa"/>
          </w:tcPr>
          <w:p w14:paraId="74BC3BF3"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7454CEB0"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B965D5" w:rsidRPr="009F006A" w14:paraId="6916CE04" w14:textId="77777777" w:rsidTr="00BB3170">
        <w:tc>
          <w:tcPr>
            <w:tcW w:w="3119" w:type="dxa"/>
          </w:tcPr>
          <w:p w14:paraId="732F6D23"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D7ABFA3"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07604919" w14:textId="77777777" w:rsidTr="00BB3170">
        <w:tc>
          <w:tcPr>
            <w:tcW w:w="3119" w:type="dxa"/>
          </w:tcPr>
          <w:p w14:paraId="2AEA6EC2"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EA7D340"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580FFA8C" w14:textId="77777777" w:rsidTr="00BB3170">
        <w:tc>
          <w:tcPr>
            <w:tcW w:w="3119" w:type="dxa"/>
          </w:tcPr>
          <w:p w14:paraId="13E0E787"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361ED64C" w14:textId="77777777" w:rsidR="00B965D5" w:rsidRPr="00225317" w:rsidRDefault="00B965D5" w:rsidP="00BB3170">
            <w:pPr>
              <w:pStyle w:val="ListParagraph"/>
              <w:spacing w:before="60" w:after="60"/>
              <w:ind w:left="0"/>
              <w:rPr>
                <w:rFonts w:cs="Arial"/>
                <w:sz w:val="20"/>
                <w:szCs w:val="20"/>
              </w:rPr>
            </w:pPr>
            <w:r>
              <w:rPr>
                <w:rFonts w:cs="Arial"/>
                <w:sz w:val="20"/>
                <w:szCs w:val="20"/>
              </w:rPr>
              <w:t>YTD full day absence count</w:t>
            </w:r>
          </w:p>
        </w:tc>
      </w:tr>
      <w:tr w:rsidR="00B965D5" w:rsidRPr="009F006A" w14:paraId="07243A7E" w14:textId="77777777" w:rsidTr="00BB3170">
        <w:tc>
          <w:tcPr>
            <w:tcW w:w="3119" w:type="dxa"/>
          </w:tcPr>
          <w:p w14:paraId="780BBDFF"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584EA7A" w14:textId="77777777" w:rsidR="00B965D5" w:rsidRPr="00B965D5" w:rsidRDefault="00B965D5" w:rsidP="00BB3170">
            <w:pPr>
              <w:keepLines w:val="0"/>
              <w:spacing w:after="0" w:line="240" w:lineRule="auto"/>
              <w:rPr>
                <w:rFonts w:cs="Arial"/>
                <w:sz w:val="20"/>
                <w:szCs w:val="20"/>
              </w:rPr>
            </w:pPr>
            <w:r>
              <w:rPr>
                <w:rFonts w:cs="Arial"/>
                <w:sz w:val="20"/>
                <w:szCs w:val="20"/>
              </w:rPr>
              <w:t xml:space="preserve">Absent full day count: year-to-date sum number of full day absences recorded. </w:t>
            </w:r>
          </w:p>
        </w:tc>
      </w:tr>
      <w:tr w:rsidR="00B965D5" w:rsidRPr="009F006A" w14:paraId="3508BEB8" w14:textId="77777777" w:rsidTr="00BB3170">
        <w:tc>
          <w:tcPr>
            <w:tcW w:w="3119" w:type="dxa"/>
          </w:tcPr>
          <w:p w14:paraId="13E4A41B"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4578595B"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3F96D12F" w14:textId="77777777" w:rsidTr="00BB3170">
        <w:tc>
          <w:tcPr>
            <w:tcW w:w="3119" w:type="dxa"/>
          </w:tcPr>
          <w:p w14:paraId="2B895756"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4EE84473"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43F8402A" w14:textId="77777777" w:rsidTr="00BB3170">
        <w:tc>
          <w:tcPr>
            <w:tcW w:w="3119" w:type="dxa"/>
          </w:tcPr>
          <w:p w14:paraId="17E3D703"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1ABC46E3"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1BA2E847" w14:textId="77777777" w:rsidTr="00BB3170">
        <w:tc>
          <w:tcPr>
            <w:tcW w:w="3119" w:type="dxa"/>
          </w:tcPr>
          <w:p w14:paraId="25C272F6"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2FC109D4"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67642D6" w14:textId="77777777" w:rsidTr="00BB3170">
        <w:tc>
          <w:tcPr>
            <w:tcW w:w="3119" w:type="dxa"/>
          </w:tcPr>
          <w:p w14:paraId="53B5B299"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7C918A5E"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8B5CB81" w14:textId="77777777" w:rsidTr="00BB3170">
        <w:tc>
          <w:tcPr>
            <w:tcW w:w="3119" w:type="dxa"/>
          </w:tcPr>
          <w:p w14:paraId="31EF1456"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3BEC062D" w14:textId="77777777" w:rsidR="00B965D5" w:rsidRPr="00DB580D" w:rsidRDefault="00B965D5" w:rsidP="00BB3170">
            <w:pPr>
              <w:keepLines w:val="0"/>
              <w:spacing w:before="60" w:after="60" w:line="240" w:lineRule="auto"/>
              <w:rPr>
                <w:rFonts w:cs="Arial"/>
                <w:sz w:val="20"/>
                <w:szCs w:val="20"/>
              </w:rPr>
            </w:pPr>
            <w:r>
              <w:rPr>
                <w:rFonts w:cs="Arial"/>
                <w:sz w:val="20"/>
                <w:szCs w:val="20"/>
              </w:rPr>
              <w:t>Power Bi default view (repeat number)</w:t>
            </w:r>
          </w:p>
        </w:tc>
      </w:tr>
      <w:tr w:rsidR="00B965D5" w:rsidRPr="009F006A" w14:paraId="6849D8EF" w14:textId="77777777" w:rsidTr="00BB3170">
        <w:tc>
          <w:tcPr>
            <w:tcW w:w="3119" w:type="dxa"/>
          </w:tcPr>
          <w:p w14:paraId="214D07EE"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2335F6CD" w14:textId="77777777" w:rsidR="00B965D5" w:rsidRPr="006A67BD" w:rsidRDefault="00B965D5" w:rsidP="00BB3170">
            <w:pPr>
              <w:keepLines w:val="0"/>
              <w:spacing w:before="60" w:after="60" w:line="240" w:lineRule="auto"/>
              <w:rPr>
                <w:rFonts w:cs="Arial"/>
                <w:sz w:val="20"/>
                <w:szCs w:val="20"/>
              </w:rPr>
            </w:pPr>
            <w:r>
              <w:rPr>
                <w:rFonts w:cs="Arial"/>
                <w:sz w:val="20"/>
                <w:szCs w:val="20"/>
              </w:rPr>
              <w:t>n/a</w:t>
            </w:r>
          </w:p>
        </w:tc>
      </w:tr>
    </w:tbl>
    <w:p w14:paraId="74142715" w14:textId="77777777" w:rsidR="00B965D5" w:rsidRDefault="00B965D5" w:rsidP="00B965D5">
      <w:pPr>
        <w:pStyle w:val="BodyText"/>
        <w:ind w:left="0"/>
        <w:jc w:val="center"/>
      </w:pPr>
    </w:p>
    <w:p w14:paraId="442C3DCD" w14:textId="77777777" w:rsidR="00B965D5" w:rsidRDefault="00B965D5" w:rsidP="00B965D5">
      <w:pPr>
        <w:jc w:val="center"/>
      </w:pPr>
      <w:r>
        <w:rPr>
          <w:noProof/>
          <w:lang w:eastAsia="zh-TW"/>
        </w:rPr>
        <w:drawing>
          <wp:inline distT="0" distB="0" distL="0" distR="0" wp14:anchorId="1E66BEC8" wp14:editId="66B1CDDA">
            <wp:extent cx="4791075" cy="3152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3152775"/>
                    </a:xfrm>
                    <a:prstGeom prst="rect">
                      <a:avLst/>
                    </a:prstGeom>
                  </pic:spPr>
                </pic:pic>
              </a:graphicData>
            </a:graphic>
          </wp:inline>
        </w:drawing>
      </w:r>
    </w:p>
    <w:p w14:paraId="704BADF9"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25E14C2" w14:textId="77777777" w:rsidR="00B965D5" w:rsidRDefault="00B965D5" w:rsidP="00F05A37"/>
    <w:p w14:paraId="0E4F0E27" w14:textId="77777777" w:rsidR="00B965D5" w:rsidRDefault="00B965D5" w:rsidP="00F05A37"/>
    <w:p w14:paraId="09DEA013" w14:textId="77777777" w:rsidR="00B965D5" w:rsidRDefault="00B965D5" w:rsidP="00F05A37"/>
    <w:p w14:paraId="3CAFAB54" w14:textId="77777777" w:rsidR="00B965D5" w:rsidRDefault="00B965D5" w:rsidP="00F05A37"/>
    <w:p w14:paraId="3A4C98B9" w14:textId="77777777" w:rsidR="00B965D5" w:rsidRDefault="00B965D5" w:rsidP="00F05A37"/>
    <w:p w14:paraId="278BB791" w14:textId="77777777" w:rsidR="00B965D5" w:rsidRDefault="00B965D5" w:rsidP="00F05A37"/>
    <w:p w14:paraId="360DFEA8" w14:textId="77777777" w:rsidR="004A7033" w:rsidRDefault="004A7033" w:rsidP="004A7033">
      <w:pPr>
        <w:pStyle w:val="Heading2"/>
      </w:pPr>
      <w:bookmarkStart w:id="49" w:name="_Toc54675083"/>
      <w:r>
        <w:t>Year-to-date part day absence count</w:t>
      </w:r>
      <w:bookmarkEnd w:id="4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744C2B8E" w14:textId="77777777" w:rsidTr="00BB3170">
        <w:tc>
          <w:tcPr>
            <w:tcW w:w="3119" w:type="dxa"/>
            <w:shd w:val="clear" w:color="auto" w:fill="DBE5F1"/>
          </w:tcPr>
          <w:p w14:paraId="51EF49B9"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EC1E1D"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722AA91F" w14:textId="77777777" w:rsidTr="00BB3170">
        <w:tc>
          <w:tcPr>
            <w:tcW w:w="3119" w:type="dxa"/>
          </w:tcPr>
          <w:p w14:paraId="292FCB71" w14:textId="77777777" w:rsidR="004A7033" w:rsidRPr="00225317" w:rsidRDefault="004A7033" w:rsidP="004A7033">
            <w:pPr>
              <w:spacing w:before="60" w:after="60"/>
              <w:rPr>
                <w:rFonts w:cs="Arial"/>
                <w:sz w:val="20"/>
                <w:szCs w:val="20"/>
              </w:rPr>
            </w:pPr>
            <w:r>
              <w:rPr>
                <w:rFonts w:cs="Arial"/>
                <w:sz w:val="20"/>
                <w:szCs w:val="20"/>
              </w:rPr>
              <w:t>Description</w:t>
            </w:r>
          </w:p>
        </w:tc>
        <w:tc>
          <w:tcPr>
            <w:tcW w:w="5948" w:type="dxa"/>
          </w:tcPr>
          <w:p w14:paraId="299C7469" w14:textId="77777777" w:rsidR="004A7033" w:rsidRPr="00225317" w:rsidRDefault="004A7033" w:rsidP="004A7033">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part day absences recorded. </w:t>
            </w:r>
          </w:p>
        </w:tc>
      </w:tr>
      <w:tr w:rsidR="004A7033" w:rsidRPr="009F006A" w14:paraId="26F41FC6" w14:textId="77777777" w:rsidTr="00BB3170">
        <w:tc>
          <w:tcPr>
            <w:tcW w:w="3119" w:type="dxa"/>
          </w:tcPr>
          <w:p w14:paraId="69A70751" w14:textId="77777777" w:rsidR="004A7033" w:rsidRDefault="004A7033" w:rsidP="004A7033">
            <w:pPr>
              <w:spacing w:before="60" w:after="60"/>
              <w:rPr>
                <w:rFonts w:cs="Arial"/>
                <w:sz w:val="20"/>
                <w:szCs w:val="20"/>
              </w:rPr>
            </w:pPr>
            <w:r>
              <w:rPr>
                <w:rFonts w:cs="Arial"/>
                <w:sz w:val="20"/>
                <w:szCs w:val="20"/>
              </w:rPr>
              <w:t>Chart type</w:t>
            </w:r>
          </w:p>
        </w:tc>
        <w:tc>
          <w:tcPr>
            <w:tcW w:w="5948" w:type="dxa"/>
          </w:tcPr>
          <w:p w14:paraId="47D08E69" w14:textId="77777777" w:rsidR="004A7033" w:rsidRDefault="00587504" w:rsidP="004A7033">
            <w:pPr>
              <w:pStyle w:val="ListParagraph"/>
              <w:spacing w:before="60" w:after="60"/>
              <w:ind w:left="0"/>
              <w:rPr>
                <w:rFonts w:cs="Arial"/>
                <w:sz w:val="20"/>
                <w:szCs w:val="20"/>
              </w:rPr>
            </w:pPr>
            <w:r>
              <w:rPr>
                <w:rFonts w:cs="Arial"/>
                <w:sz w:val="20"/>
                <w:szCs w:val="20"/>
              </w:rPr>
              <w:t>KPI Indicator</w:t>
            </w:r>
          </w:p>
        </w:tc>
      </w:tr>
      <w:tr w:rsidR="004A7033" w:rsidRPr="009F006A" w14:paraId="526BE69F" w14:textId="77777777" w:rsidTr="00BB3170">
        <w:tc>
          <w:tcPr>
            <w:tcW w:w="3119" w:type="dxa"/>
          </w:tcPr>
          <w:p w14:paraId="7E73A94C" w14:textId="77777777" w:rsidR="004A7033" w:rsidRPr="00225317" w:rsidRDefault="004A7033" w:rsidP="004A7033">
            <w:pPr>
              <w:spacing w:before="60" w:after="60"/>
              <w:rPr>
                <w:rFonts w:cs="Arial"/>
                <w:sz w:val="20"/>
                <w:szCs w:val="20"/>
              </w:rPr>
            </w:pPr>
            <w:r>
              <w:rPr>
                <w:rFonts w:cs="Arial"/>
                <w:sz w:val="20"/>
                <w:szCs w:val="20"/>
              </w:rPr>
              <w:t>Default view</w:t>
            </w:r>
          </w:p>
        </w:tc>
        <w:tc>
          <w:tcPr>
            <w:tcW w:w="5948" w:type="dxa"/>
          </w:tcPr>
          <w:p w14:paraId="3632B58E" w14:textId="77777777" w:rsidR="004A7033" w:rsidRPr="00225317" w:rsidRDefault="004A7033" w:rsidP="004A7033">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2FB65B16" w14:textId="77777777" w:rsidTr="00BB3170">
        <w:tc>
          <w:tcPr>
            <w:tcW w:w="3119" w:type="dxa"/>
          </w:tcPr>
          <w:p w14:paraId="107B3A08" w14:textId="77777777" w:rsidR="004A7033" w:rsidRPr="00225317" w:rsidRDefault="004A7033" w:rsidP="004A7033">
            <w:pPr>
              <w:spacing w:before="60" w:after="60"/>
              <w:rPr>
                <w:rFonts w:cs="Arial"/>
                <w:sz w:val="20"/>
                <w:szCs w:val="20"/>
              </w:rPr>
            </w:pPr>
            <w:r w:rsidRPr="00225317">
              <w:rPr>
                <w:rFonts w:cs="Arial"/>
                <w:sz w:val="20"/>
                <w:szCs w:val="20"/>
              </w:rPr>
              <w:t>Chart Title</w:t>
            </w:r>
          </w:p>
        </w:tc>
        <w:tc>
          <w:tcPr>
            <w:tcW w:w="5948" w:type="dxa"/>
          </w:tcPr>
          <w:p w14:paraId="626DF755" w14:textId="77777777" w:rsidR="004A7033" w:rsidRPr="00225317" w:rsidRDefault="004A7033" w:rsidP="004A7033">
            <w:pPr>
              <w:pStyle w:val="ListParagraph"/>
              <w:spacing w:before="60" w:after="60"/>
              <w:ind w:left="0"/>
              <w:rPr>
                <w:rFonts w:cs="Arial"/>
                <w:sz w:val="20"/>
                <w:szCs w:val="20"/>
              </w:rPr>
            </w:pPr>
            <w:r>
              <w:rPr>
                <w:rFonts w:cs="Arial"/>
                <w:sz w:val="20"/>
                <w:szCs w:val="20"/>
              </w:rPr>
              <w:t>YTD part day absence count</w:t>
            </w:r>
          </w:p>
        </w:tc>
      </w:tr>
      <w:tr w:rsidR="004A7033" w:rsidRPr="009F006A" w14:paraId="4B7FBD8B" w14:textId="77777777" w:rsidTr="00BB3170">
        <w:tc>
          <w:tcPr>
            <w:tcW w:w="3119" w:type="dxa"/>
          </w:tcPr>
          <w:p w14:paraId="01D1215B" w14:textId="77777777" w:rsidR="004A7033" w:rsidRPr="00225317" w:rsidRDefault="004A7033" w:rsidP="004A7033">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EF942AD" w14:textId="77777777" w:rsidR="004A7033" w:rsidRPr="00B965D5" w:rsidRDefault="004A7033" w:rsidP="003E0A28">
            <w:pPr>
              <w:keepLines w:val="0"/>
              <w:spacing w:after="0" w:line="240" w:lineRule="auto"/>
              <w:rPr>
                <w:rFonts w:cs="Arial"/>
                <w:sz w:val="20"/>
                <w:szCs w:val="20"/>
              </w:rPr>
            </w:pPr>
            <w:r>
              <w:rPr>
                <w:rFonts w:cs="Arial"/>
                <w:sz w:val="20"/>
                <w:szCs w:val="20"/>
              </w:rPr>
              <w:t xml:space="preserve">Absent </w:t>
            </w:r>
            <w:r w:rsidR="003E0A28">
              <w:rPr>
                <w:rFonts w:cs="Arial"/>
                <w:sz w:val="20"/>
                <w:szCs w:val="20"/>
              </w:rPr>
              <w:t>part</w:t>
            </w:r>
            <w:r>
              <w:rPr>
                <w:rFonts w:cs="Arial"/>
                <w:sz w:val="20"/>
                <w:szCs w:val="20"/>
              </w:rPr>
              <w:t xml:space="preserve"> day count: year-to-date sum number of </w:t>
            </w:r>
            <w:r w:rsidR="003E0A28">
              <w:rPr>
                <w:rFonts w:cs="Arial"/>
                <w:sz w:val="20"/>
                <w:szCs w:val="20"/>
              </w:rPr>
              <w:t xml:space="preserve">part </w:t>
            </w:r>
            <w:r>
              <w:rPr>
                <w:rFonts w:cs="Arial"/>
                <w:sz w:val="20"/>
                <w:szCs w:val="20"/>
              </w:rPr>
              <w:t xml:space="preserve">day absences recorded. </w:t>
            </w:r>
          </w:p>
        </w:tc>
      </w:tr>
      <w:tr w:rsidR="004A7033" w:rsidRPr="009F006A" w14:paraId="6331531A" w14:textId="77777777" w:rsidTr="00BB3170">
        <w:tc>
          <w:tcPr>
            <w:tcW w:w="3119" w:type="dxa"/>
          </w:tcPr>
          <w:p w14:paraId="7E974E0A" w14:textId="77777777" w:rsidR="004A7033" w:rsidRPr="00225317" w:rsidRDefault="004A7033" w:rsidP="004A7033">
            <w:pPr>
              <w:spacing w:before="60" w:after="60"/>
              <w:rPr>
                <w:rFonts w:cs="Arial"/>
                <w:sz w:val="20"/>
                <w:szCs w:val="20"/>
              </w:rPr>
            </w:pPr>
            <w:r w:rsidRPr="00225317">
              <w:rPr>
                <w:rFonts w:cs="Arial"/>
                <w:sz w:val="20"/>
                <w:szCs w:val="20"/>
              </w:rPr>
              <w:t>Trend axis</w:t>
            </w:r>
          </w:p>
        </w:tc>
        <w:tc>
          <w:tcPr>
            <w:tcW w:w="5948" w:type="dxa"/>
          </w:tcPr>
          <w:p w14:paraId="0D99DFF4" w14:textId="77777777" w:rsidR="004A7033" w:rsidRPr="00225317"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5B1F2FB4" w14:textId="77777777" w:rsidTr="00BB3170">
        <w:tc>
          <w:tcPr>
            <w:tcW w:w="3119" w:type="dxa"/>
          </w:tcPr>
          <w:p w14:paraId="764E06E0" w14:textId="77777777" w:rsidR="004A7033" w:rsidRPr="00DB580D" w:rsidRDefault="004A7033" w:rsidP="004A7033">
            <w:pPr>
              <w:spacing w:before="60" w:after="60"/>
              <w:rPr>
                <w:rFonts w:cs="Arial"/>
                <w:sz w:val="20"/>
                <w:szCs w:val="20"/>
              </w:rPr>
            </w:pPr>
            <w:r w:rsidRPr="00DB580D">
              <w:rPr>
                <w:rFonts w:cs="Arial"/>
                <w:sz w:val="20"/>
                <w:szCs w:val="20"/>
              </w:rPr>
              <w:t>Target goals</w:t>
            </w:r>
          </w:p>
        </w:tc>
        <w:tc>
          <w:tcPr>
            <w:tcW w:w="5948" w:type="dxa"/>
          </w:tcPr>
          <w:p w14:paraId="2A6AB7F0" w14:textId="77777777" w:rsidR="004A7033" w:rsidRPr="00DB580D"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3045C318" w14:textId="77777777" w:rsidTr="00BB3170">
        <w:tc>
          <w:tcPr>
            <w:tcW w:w="3119" w:type="dxa"/>
          </w:tcPr>
          <w:p w14:paraId="5675EB19" w14:textId="77777777" w:rsidR="004A7033" w:rsidRPr="00DB580D" w:rsidRDefault="004A7033" w:rsidP="004A7033">
            <w:pPr>
              <w:spacing w:before="60" w:after="60"/>
              <w:rPr>
                <w:rFonts w:cs="Arial"/>
                <w:sz w:val="20"/>
                <w:szCs w:val="20"/>
              </w:rPr>
            </w:pPr>
            <w:r w:rsidRPr="00DB580D">
              <w:rPr>
                <w:rFonts w:cs="Arial"/>
                <w:sz w:val="20"/>
                <w:szCs w:val="20"/>
              </w:rPr>
              <w:t>Visualisation specific data filters</w:t>
            </w:r>
          </w:p>
        </w:tc>
        <w:tc>
          <w:tcPr>
            <w:tcW w:w="5948" w:type="dxa"/>
          </w:tcPr>
          <w:p w14:paraId="04C90EB4"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56A66A8B" w14:textId="77777777" w:rsidTr="00BB3170">
        <w:tc>
          <w:tcPr>
            <w:tcW w:w="3119" w:type="dxa"/>
          </w:tcPr>
          <w:p w14:paraId="7F5A2FEE" w14:textId="77777777" w:rsidR="004A7033" w:rsidRPr="00DB580D" w:rsidRDefault="004A7033" w:rsidP="004A7033">
            <w:pPr>
              <w:spacing w:before="60" w:after="60"/>
              <w:rPr>
                <w:rFonts w:cs="Arial"/>
                <w:sz w:val="20"/>
                <w:szCs w:val="20"/>
              </w:rPr>
            </w:pPr>
            <w:r w:rsidRPr="00DB580D">
              <w:rPr>
                <w:rFonts w:cs="Arial"/>
                <w:sz w:val="20"/>
                <w:szCs w:val="20"/>
              </w:rPr>
              <w:t>Hierarchy drill-down</w:t>
            </w:r>
          </w:p>
        </w:tc>
        <w:tc>
          <w:tcPr>
            <w:tcW w:w="5948" w:type="dxa"/>
          </w:tcPr>
          <w:p w14:paraId="41EDB0DA"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278BB064" w14:textId="77777777" w:rsidTr="00BB3170">
        <w:tc>
          <w:tcPr>
            <w:tcW w:w="3119" w:type="dxa"/>
          </w:tcPr>
          <w:p w14:paraId="49523E0C" w14:textId="77777777" w:rsidR="004A7033" w:rsidRPr="00DB580D" w:rsidRDefault="004A7033" w:rsidP="004A7033">
            <w:pPr>
              <w:spacing w:before="60" w:after="60"/>
              <w:rPr>
                <w:rFonts w:cs="Arial"/>
                <w:sz w:val="20"/>
                <w:szCs w:val="20"/>
              </w:rPr>
            </w:pPr>
            <w:r w:rsidRPr="00DB580D">
              <w:rPr>
                <w:rFonts w:cs="Arial"/>
                <w:sz w:val="20"/>
                <w:szCs w:val="20"/>
              </w:rPr>
              <w:t>Visual link to other page</w:t>
            </w:r>
          </w:p>
        </w:tc>
        <w:tc>
          <w:tcPr>
            <w:tcW w:w="5948" w:type="dxa"/>
          </w:tcPr>
          <w:p w14:paraId="73232D3F"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0B7FB081" w14:textId="77777777" w:rsidTr="00BB3170">
        <w:tc>
          <w:tcPr>
            <w:tcW w:w="3119" w:type="dxa"/>
          </w:tcPr>
          <w:p w14:paraId="34FAB263" w14:textId="77777777" w:rsidR="004A7033" w:rsidRPr="00DB580D" w:rsidRDefault="004A7033" w:rsidP="004A7033">
            <w:pPr>
              <w:spacing w:before="60" w:after="60"/>
              <w:rPr>
                <w:rFonts w:cs="Arial"/>
                <w:sz w:val="20"/>
                <w:szCs w:val="20"/>
              </w:rPr>
            </w:pPr>
            <w:r>
              <w:rPr>
                <w:rFonts w:cs="Arial"/>
                <w:sz w:val="20"/>
                <w:szCs w:val="20"/>
              </w:rPr>
              <w:t>Tooltip</w:t>
            </w:r>
          </w:p>
        </w:tc>
        <w:tc>
          <w:tcPr>
            <w:tcW w:w="5948" w:type="dxa"/>
          </w:tcPr>
          <w:p w14:paraId="109A5370" w14:textId="77777777" w:rsidR="004A7033" w:rsidRPr="00DB580D" w:rsidRDefault="004A7033" w:rsidP="004A7033">
            <w:pPr>
              <w:keepLines w:val="0"/>
              <w:spacing w:before="60" w:after="60" w:line="240" w:lineRule="auto"/>
              <w:rPr>
                <w:rFonts w:cs="Arial"/>
                <w:sz w:val="20"/>
                <w:szCs w:val="20"/>
              </w:rPr>
            </w:pPr>
            <w:r>
              <w:rPr>
                <w:rFonts w:cs="Arial"/>
                <w:sz w:val="20"/>
                <w:szCs w:val="20"/>
              </w:rPr>
              <w:t>Power Bi default view (repeat number)</w:t>
            </w:r>
          </w:p>
        </w:tc>
      </w:tr>
      <w:tr w:rsidR="004A7033" w:rsidRPr="009F006A" w14:paraId="05D1FF84" w14:textId="77777777" w:rsidTr="00BB3170">
        <w:tc>
          <w:tcPr>
            <w:tcW w:w="3119" w:type="dxa"/>
          </w:tcPr>
          <w:p w14:paraId="3CA2FCE9" w14:textId="77777777" w:rsidR="004A7033" w:rsidRPr="00DB580D" w:rsidRDefault="004A7033" w:rsidP="004A7033">
            <w:pPr>
              <w:spacing w:before="60" w:after="60"/>
              <w:rPr>
                <w:rFonts w:cs="Arial"/>
                <w:sz w:val="20"/>
                <w:szCs w:val="20"/>
              </w:rPr>
            </w:pPr>
            <w:r w:rsidRPr="00DB580D">
              <w:rPr>
                <w:rFonts w:cs="Arial"/>
                <w:sz w:val="20"/>
                <w:szCs w:val="20"/>
              </w:rPr>
              <w:t>Nice to have function</w:t>
            </w:r>
          </w:p>
        </w:tc>
        <w:tc>
          <w:tcPr>
            <w:tcW w:w="5948" w:type="dxa"/>
          </w:tcPr>
          <w:p w14:paraId="53CD4B63" w14:textId="77777777" w:rsidR="004A7033" w:rsidRPr="006A67BD" w:rsidRDefault="004A7033" w:rsidP="004A7033">
            <w:pPr>
              <w:keepLines w:val="0"/>
              <w:spacing w:before="60" w:after="60" w:line="240" w:lineRule="auto"/>
              <w:rPr>
                <w:rFonts w:cs="Arial"/>
                <w:sz w:val="20"/>
                <w:szCs w:val="20"/>
              </w:rPr>
            </w:pPr>
            <w:r>
              <w:rPr>
                <w:rFonts w:cs="Arial"/>
                <w:sz w:val="20"/>
                <w:szCs w:val="20"/>
              </w:rPr>
              <w:t>n/a</w:t>
            </w:r>
          </w:p>
        </w:tc>
      </w:tr>
    </w:tbl>
    <w:p w14:paraId="644429AB" w14:textId="77777777" w:rsidR="004A7033" w:rsidRDefault="004A7033" w:rsidP="004A7033">
      <w:pPr>
        <w:pStyle w:val="BodyText"/>
        <w:ind w:left="0"/>
        <w:jc w:val="center"/>
      </w:pPr>
    </w:p>
    <w:p w14:paraId="25FF603C" w14:textId="77777777" w:rsidR="00B965D5" w:rsidRDefault="006778B7" w:rsidP="006778B7">
      <w:pPr>
        <w:jc w:val="center"/>
      </w:pPr>
      <w:r>
        <w:rPr>
          <w:noProof/>
          <w:lang w:eastAsia="zh-TW"/>
        </w:rPr>
        <w:drawing>
          <wp:inline distT="0" distB="0" distL="0" distR="0" wp14:anchorId="4E33242C" wp14:editId="1AFF8F1E">
            <wp:extent cx="4648200" cy="21526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200" cy="2152650"/>
                    </a:xfrm>
                    <a:prstGeom prst="rect">
                      <a:avLst/>
                    </a:prstGeom>
                  </pic:spPr>
                </pic:pic>
              </a:graphicData>
            </a:graphic>
          </wp:inline>
        </w:drawing>
      </w:r>
    </w:p>
    <w:p w14:paraId="511BB2D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EA8C22A" w14:textId="77777777" w:rsidR="00B965D5" w:rsidRDefault="00B965D5" w:rsidP="00F05A37"/>
    <w:p w14:paraId="1B2D99DB" w14:textId="77777777" w:rsidR="004A7033" w:rsidRDefault="004A7033" w:rsidP="00F05A37"/>
    <w:p w14:paraId="3F741CCF" w14:textId="77777777" w:rsidR="004A7033" w:rsidRDefault="004A7033" w:rsidP="00F05A37"/>
    <w:p w14:paraId="6481F828" w14:textId="77777777" w:rsidR="004A7033" w:rsidRDefault="004A7033" w:rsidP="00F05A37"/>
    <w:p w14:paraId="6919F0E5" w14:textId="77777777" w:rsidR="004A7033" w:rsidRDefault="004A7033" w:rsidP="00F05A37"/>
    <w:p w14:paraId="233B5D48" w14:textId="77777777" w:rsidR="004A7033" w:rsidRDefault="004A7033" w:rsidP="00F05A37"/>
    <w:p w14:paraId="37764FB3" w14:textId="77777777" w:rsidR="004A7033" w:rsidRDefault="004A7033" w:rsidP="00F05A37"/>
    <w:p w14:paraId="50DC56E0" w14:textId="77777777" w:rsidR="004A7033" w:rsidRDefault="004A7033" w:rsidP="00F05A37"/>
    <w:p w14:paraId="2FFDA8D7" w14:textId="77777777" w:rsidR="004A7033" w:rsidRDefault="004A7033" w:rsidP="004A7033">
      <w:pPr>
        <w:pStyle w:val="Heading2"/>
      </w:pPr>
      <w:bookmarkStart w:id="50" w:name="_Toc54675084"/>
      <w:r>
        <w:lastRenderedPageBreak/>
        <w:t>Percentage of part day absences by time of day</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6E2BF0A8" w14:textId="77777777" w:rsidTr="00BB3170">
        <w:tc>
          <w:tcPr>
            <w:tcW w:w="3119" w:type="dxa"/>
            <w:shd w:val="clear" w:color="auto" w:fill="DBE5F1"/>
          </w:tcPr>
          <w:p w14:paraId="3143154D"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594F29A"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3989C79B" w14:textId="77777777" w:rsidTr="00BB3170">
        <w:tc>
          <w:tcPr>
            <w:tcW w:w="3119" w:type="dxa"/>
          </w:tcPr>
          <w:p w14:paraId="26BC60D5" w14:textId="77777777" w:rsidR="004A7033" w:rsidRPr="00225317" w:rsidRDefault="004A7033" w:rsidP="00BB3170">
            <w:pPr>
              <w:spacing w:before="60" w:after="60"/>
              <w:rPr>
                <w:rFonts w:cs="Arial"/>
                <w:sz w:val="20"/>
                <w:szCs w:val="20"/>
              </w:rPr>
            </w:pPr>
            <w:r>
              <w:rPr>
                <w:rFonts w:cs="Arial"/>
                <w:sz w:val="20"/>
                <w:szCs w:val="20"/>
              </w:rPr>
              <w:t>Description</w:t>
            </w:r>
          </w:p>
        </w:tc>
        <w:tc>
          <w:tcPr>
            <w:tcW w:w="5948" w:type="dxa"/>
          </w:tcPr>
          <w:p w14:paraId="23DB9257" w14:textId="77777777" w:rsidR="004A7033" w:rsidRPr="00225317" w:rsidRDefault="004A7033" w:rsidP="00BB3170">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4A7033" w:rsidRPr="009F006A" w14:paraId="42CBB86E" w14:textId="77777777" w:rsidTr="00BB3170">
        <w:tc>
          <w:tcPr>
            <w:tcW w:w="3119" w:type="dxa"/>
          </w:tcPr>
          <w:p w14:paraId="75BB6164" w14:textId="77777777" w:rsidR="004A7033" w:rsidRDefault="004A7033" w:rsidP="00BB3170">
            <w:pPr>
              <w:spacing w:before="60" w:after="60"/>
              <w:rPr>
                <w:rFonts w:cs="Arial"/>
                <w:sz w:val="20"/>
                <w:szCs w:val="20"/>
              </w:rPr>
            </w:pPr>
            <w:r>
              <w:rPr>
                <w:rFonts w:cs="Arial"/>
                <w:sz w:val="20"/>
                <w:szCs w:val="20"/>
              </w:rPr>
              <w:t>Chart type</w:t>
            </w:r>
          </w:p>
        </w:tc>
        <w:tc>
          <w:tcPr>
            <w:tcW w:w="5948" w:type="dxa"/>
          </w:tcPr>
          <w:p w14:paraId="30944299" w14:textId="77777777" w:rsidR="004A7033" w:rsidRDefault="004A7033" w:rsidP="00BB3170">
            <w:pPr>
              <w:pStyle w:val="ListParagraph"/>
              <w:spacing w:before="60" w:after="60"/>
              <w:ind w:left="0"/>
              <w:rPr>
                <w:rFonts w:cs="Arial"/>
                <w:sz w:val="20"/>
                <w:szCs w:val="20"/>
              </w:rPr>
            </w:pPr>
            <w:r>
              <w:rPr>
                <w:rFonts w:cs="Arial"/>
                <w:sz w:val="20"/>
                <w:szCs w:val="20"/>
              </w:rPr>
              <w:t>Tree-map</w:t>
            </w:r>
          </w:p>
        </w:tc>
      </w:tr>
      <w:tr w:rsidR="004A7033" w:rsidRPr="009F006A" w14:paraId="4382CA61" w14:textId="77777777" w:rsidTr="00BB3170">
        <w:tc>
          <w:tcPr>
            <w:tcW w:w="3119" w:type="dxa"/>
          </w:tcPr>
          <w:p w14:paraId="1C6F2D6E" w14:textId="77777777" w:rsidR="004A7033" w:rsidRPr="00225317" w:rsidRDefault="004A7033" w:rsidP="00BB3170">
            <w:pPr>
              <w:spacing w:before="60" w:after="60"/>
              <w:rPr>
                <w:rFonts w:cs="Arial"/>
                <w:sz w:val="20"/>
                <w:szCs w:val="20"/>
              </w:rPr>
            </w:pPr>
            <w:r>
              <w:rPr>
                <w:rFonts w:cs="Arial"/>
                <w:sz w:val="20"/>
                <w:szCs w:val="20"/>
              </w:rPr>
              <w:t>Default view</w:t>
            </w:r>
          </w:p>
        </w:tc>
        <w:tc>
          <w:tcPr>
            <w:tcW w:w="5948" w:type="dxa"/>
          </w:tcPr>
          <w:p w14:paraId="702E83CA" w14:textId="77777777" w:rsidR="004A7033" w:rsidRPr="00225317" w:rsidRDefault="004A7033"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1A429943" w14:textId="77777777" w:rsidTr="00BB3170">
        <w:tc>
          <w:tcPr>
            <w:tcW w:w="3119" w:type="dxa"/>
          </w:tcPr>
          <w:p w14:paraId="0B9AB798" w14:textId="77777777" w:rsidR="004A7033" w:rsidRPr="00225317" w:rsidRDefault="004A7033" w:rsidP="00BB3170">
            <w:pPr>
              <w:spacing w:before="60" w:after="60"/>
              <w:rPr>
                <w:rFonts w:cs="Arial"/>
                <w:sz w:val="20"/>
                <w:szCs w:val="20"/>
              </w:rPr>
            </w:pPr>
            <w:r w:rsidRPr="00225317">
              <w:rPr>
                <w:rFonts w:cs="Arial"/>
                <w:sz w:val="20"/>
                <w:szCs w:val="20"/>
              </w:rPr>
              <w:t>Chart Title</w:t>
            </w:r>
          </w:p>
        </w:tc>
        <w:tc>
          <w:tcPr>
            <w:tcW w:w="5948" w:type="dxa"/>
          </w:tcPr>
          <w:p w14:paraId="4981F937" w14:textId="77777777" w:rsidR="004A7033" w:rsidRPr="00C058C6" w:rsidRDefault="004A7033" w:rsidP="00BB3170">
            <w:pPr>
              <w:pStyle w:val="ListParagraph"/>
              <w:spacing w:before="60" w:after="60"/>
              <w:ind w:left="0"/>
              <w:rPr>
                <w:rFonts w:cs="Arial"/>
                <w:i/>
                <w:sz w:val="20"/>
                <w:szCs w:val="20"/>
              </w:rPr>
            </w:pPr>
            <w:r w:rsidRPr="00C058C6">
              <w:rPr>
                <w:rFonts w:cs="Arial"/>
                <w:i/>
                <w:sz w:val="20"/>
                <w:szCs w:val="20"/>
              </w:rPr>
              <w:t>No title</w:t>
            </w:r>
          </w:p>
        </w:tc>
      </w:tr>
      <w:tr w:rsidR="004A7033" w:rsidRPr="009F006A" w14:paraId="1F4C0265" w14:textId="77777777" w:rsidTr="00BB3170">
        <w:tc>
          <w:tcPr>
            <w:tcW w:w="3119" w:type="dxa"/>
          </w:tcPr>
          <w:p w14:paraId="07FE507F" w14:textId="77777777" w:rsidR="004A7033" w:rsidRPr="00225317" w:rsidRDefault="004A7033"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262D19B" w14:textId="77777777" w:rsidR="004A7033" w:rsidRDefault="004A7033" w:rsidP="00BB3170">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64100D5C" w14:textId="77777777" w:rsidR="004A7033" w:rsidRDefault="004A7033" w:rsidP="00BB3170">
            <w:pPr>
              <w:pStyle w:val="ListParagraph"/>
              <w:spacing w:before="60" w:after="60"/>
              <w:ind w:left="0"/>
              <w:rPr>
                <w:rFonts w:cs="Arial"/>
                <w:sz w:val="20"/>
                <w:szCs w:val="20"/>
              </w:rPr>
            </w:pPr>
            <w:r>
              <w:rPr>
                <w:rFonts w:cs="Arial"/>
                <w:sz w:val="20"/>
                <w:szCs w:val="20"/>
              </w:rPr>
              <w:t>Measure = percentage of total absences by time of day:</w:t>
            </w:r>
          </w:p>
          <w:p w14:paraId="56DD6B65" w14:textId="77777777" w:rsidR="004A7033"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AM</w:t>
            </w:r>
          </w:p>
          <w:p w14:paraId="076DEDE4" w14:textId="77777777" w:rsidR="004A7033" w:rsidRPr="00C058C6"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4A7033" w:rsidRPr="009F006A" w14:paraId="606FDE5E" w14:textId="77777777" w:rsidTr="00BB3170">
        <w:tc>
          <w:tcPr>
            <w:tcW w:w="3119" w:type="dxa"/>
          </w:tcPr>
          <w:p w14:paraId="4204A9DE" w14:textId="77777777" w:rsidR="004A7033" w:rsidRPr="00225317" w:rsidRDefault="004A7033" w:rsidP="00BB3170">
            <w:pPr>
              <w:spacing w:before="60" w:after="60"/>
              <w:rPr>
                <w:rFonts w:cs="Arial"/>
                <w:sz w:val="20"/>
                <w:szCs w:val="20"/>
              </w:rPr>
            </w:pPr>
            <w:r>
              <w:rPr>
                <w:rFonts w:cs="Arial"/>
                <w:sz w:val="20"/>
                <w:szCs w:val="20"/>
              </w:rPr>
              <w:t>Legend</w:t>
            </w:r>
          </w:p>
        </w:tc>
        <w:tc>
          <w:tcPr>
            <w:tcW w:w="5948" w:type="dxa"/>
          </w:tcPr>
          <w:p w14:paraId="47F586EF" w14:textId="77777777" w:rsidR="004A7033" w:rsidRDefault="004A7033" w:rsidP="00BB3170">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31465E22" w14:textId="77777777" w:rsidR="004A7033" w:rsidRDefault="004A7033" w:rsidP="00BB3170">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739619FC" w14:textId="77777777" w:rsidR="004A7033" w:rsidRDefault="004A7033" w:rsidP="00BB3170">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4A7033" w:rsidRPr="009F006A" w14:paraId="13DACA58" w14:textId="77777777" w:rsidTr="00BB3170">
        <w:tc>
          <w:tcPr>
            <w:tcW w:w="3119" w:type="dxa"/>
          </w:tcPr>
          <w:p w14:paraId="3EB2A5DF" w14:textId="77777777" w:rsidR="004A7033" w:rsidRPr="00DB580D" w:rsidRDefault="004A7033" w:rsidP="00BB3170">
            <w:pPr>
              <w:spacing w:before="60" w:after="60"/>
              <w:rPr>
                <w:rFonts w:cs="Arial"/>
                <w:sz w:val="20"/>
                <w:szCs w:val="20"/>
              </w:rPr>
            </w:pPr>
            <w:r w:rsidRPr="00DB580D">
              <w:rPr>
                <w:rFonts w:cs="Arial"/>
                <w:sz w:val="20"/>
                <w:szCs w:val="20"/>
              </w:rPr>
              <w:t>Visualisation specific data filters</w:t>
            </w:r>
          </w:p>
        </w:tc>
        <w:tc>
          <w:tcPr>
            <w:tcW w:w="5948" w:type="dxa"/>
          </w:tcPr>
          <w:p w14:paraId="6692412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327C0465" w14:textId="77777777" w:rsidTr="00BB3170">
        <w:tc>
          <w:tcPr>
            <w:tcW w:w="3119" w:type="dxa"/>
          </w:tcPr>
          <w:p w14:paraId="4B913C87" w14:textId="77777777" w:rsidR="004A7033" w:rsidRPr="00DB580D" w:rsidRDefault="004A7033" w:rsidP="00BB3170">
            <w:pPr>
              <w:spacing w:before="60" w:after="60"/>
              <w:rPr>
                <w:rFonts w:cs="Arial"/>
                <w:sz w:val="20"/>
                <w:szCs w:val="20"/>
              </w:rPr>
            </w:pPr>
            <w:r w:rsidRPr="00DB580D">
              <w:rPr>
                <w:rFonts w:cs="Arial"/>
                <w:sz w:val="20"/>
                <w:szCs w:val="20"/>
              </w:rPr>
              <w:t>Hierarchy drill-down</w:t>
            </w:r>
          </w:p>
        </w:tc>
        <w:tc>
          <w:tcPr>
            <w:tcW w:w="5948" w:type="dxa"/>
          </w:tcPr>
          <w:p w14:paraId="1DCBE77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7FCBDDAC" w14:textId="77777777" w:rsidTr="00BB3170">
        <w:tc>
          <w:tcPr>
            <w:tcW w:w="3119" w:type="dxa"/>
          </w:tcPr>
          <w:p w14:paraId="5AC15EB2" w14:textId="77777777" w:rsidR="004A7033" w:rsidRPr="00DB580D" w:rsidRDefault="004A7033" w:rsidP="00BB3170">
            <w:pPr>
              <w:spacing w:before="60" w:after="60"/>
              <w:rPr>
                <w:rFonts w:cs="Arial"/>
                <w:sz w:val="20"/>
                <w:szCs w:val="20"/>
              </w:rPr>
            </w:pPr>
            <w:r w:rsidRPr="00DB580D">
              <w:rPr>
                <w:rFonts w:cs="Arial"/>
                <w:sz w:val="20"/>
                <w:szCs w:val="20"/>
              </w:rPr>
              <w:t>Visual link to other page</w:t>
            </w:r>
          </w:p>
        </w:tc>
        <w:tc>
          <w:tcPr>
            <w:tcW w:w="5948" w:type="dxa"/>
          </w:tcPr>
          <w:p w14:paraId="475AC1DC"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26788EEC" w14:textId="77777777" w:rsidTr="00BB3170">
        <w:tc>
          <w:tcPr>
            <w:tcW w:w="3119" w:type="dxa"/>
          </w:tcPr>
          <w:p w14:paraId="4B041DFF" w14:textId="77777777" w:rsidR="004A7033" w:rsidRPr="00DB580D" w:rsidRDefault="004A7033" w:rsidP="00BB3170">
            <w:pPr>
              <w:spacing w:before="60" w:after="60"/>
              <w:rPr>
                <w:rFonts w:cs="Arial"/>
                <w:sz w:val="20"/>
                <w:szCs w:val="20"/>
              </w:rPr>
            </w:pPr>
            <w:r>
              <w:rPr>
                <w:rFonts w:cs="Arial"/>
                <w:sz w:val="20"/>
                <w:szCs w:val="20"/>
              </w:rPr>
              <w:t>Tooltip</w:t>
            </w:r>
          </w:p>
        </w:tc>
        <w:tc>
          <w:tcPr>
            <w:tcW w:w="5948" w:type="dxa"/>
          </w:tcPr>
          <w:p w14:paraId="77FFAC0E" w14:textId="77777777" w:rsidR="004A7033" w:rsidRPr="00DB580D" w:rsidRDefault="004A7033" w:rsidP="00BB3170">
            <w:pPr>
              <w:keepLines w:val="0"/>
              <w:spacing w:before="60" w:after="60" w:line="240" w:lineRule="auto"/>
              <w:rPr>
                <w:rFonts w:cs="Arial"/>
                <w:sz w:val="20"/>
                <w:szCs w:val="20"/>
              </w:rPr>
            </w:pPr>
            <w:r>
              <w:rPr>
                <w:rFonts w:cs="Arial"/>
                <w:sz w:val="20"/>
                <w:szCs w:val="20"/>
              </w:rPr>
              <w:t>Power Bi default view: Part day type “AM” Percentage of total: “68.1%”</w:t>
            </w:r>
          </w:p>
        </w:tc>
      </w:tr>
      <w:tr w:rsidR="004A7033" w:rsidRPr="009F006A" w14:paraId="135E28BF" w14:textId="77777777" w:rsidTr="00BB3170">
        <w:tc>
          <w:tcPr>
            <w:tcW w:w="3119" w:type="dxa"/>
          </w:tcPr>
          <w:p w14:paraId="7A0FB4B2" w14:textId="77777777" w:rsidR="004A7033" w:rsidRPr="00DB580D" w:rsidRDefault="004A7033" w:rsidP="00BB3170">
            <w:pPr>
              <w:spacing w:before="60" w:after="60"/>
              <w:rPr>
                <w:rFonts w:cs="Arial"/>
                <w:sz w:val="20"/>
                <w:szCs w:val="20"/>
              </w:rPr>
            </w:pPr>
            <w:r w:rsidRPr="00DB580D">
              <w:rPr>
                <w:rFonts w:cs="Arial"/>
                <w:sz w:val="20"/>
                <w:szCs w:val="20"/>
              </w:rPr>
              <w:t>Nice to have function</w:t>
            </w:r>
          </w:p>
        </w:tc>
        <w:tc>
          <w:tcPr>
            <w:tcW w:w="5948" w:type="dxa"/>
          </w:tcPr>
          <w:p w14:paraId="4793FD03" w14:textId="77777777" w:rsidR="004A7033" w:rsidRPr="006A67BD" w:rsidRDefault="004A7033" w:rsidP="00BB3170">
            <w:pPr>
              <w:keepLines w:val="0"/>
              <w:spacing w:before="60" w:after="60" w:line="240" w:lineRule="auto"/>
              <w:rPr>
                <w:rFonts w:cs="Arial"/>
                <w:sz w:val="20"/>
                <w:szCs w:val="20"/>
              </w:rPr>
            </w:pPr>
            <w:r>
              <w:rPr>
                <w:rFonts w:cs="Arial"/>
                <w:sz w:val="20"/>
                <w:szCs w:val="20"/>
              </w:rPr>
              <w:t>n/a</w:t>
            </w:r>
          </w:p>
        </w:tc>
      </w:tr>
    </w:tbl>
    <w:p w14:paraId="1E4DD3E6" w14:textId="77777777" w:rsidR="004A7033" w:rsidRDefault="004A7033" w:rsidP="004A7033"/>
    <w:p w14:paraId="2AC6CDFC" w14:textId="77777777" w:rsidR="004A7033" w:rsidRDefault="004A7033" w:rsidP="004A7033">
      <w:pPr>
        <w:rPr>
          <w:sz w:val="20"/>
          <w:szCs w:val="20"/>
        </w:rPr>
      </w:pPr>
    </w:p>
    <w:p w14:paraId="27D91590" w14:textId="77777777" w:rsidR="004A7033" w:rsidRDefault="004A7033" w:rsidP="004A7033">
      <w:pPr>
        <w:jc w:val="center"/>
        <w:rPr>
          <w:sz w:val="20"/>
          <w:szCs w:val="20"/>
        </w:rPr>
      </w:pPr>
      <w:r>
        <w:rPr>
          <w:noProof/>
          <w:lang w:eastAsia="zh-TW"/>
        </w:rPr>
        <w:drawing>
          <wp:inline distT="0" distB="0" distL="0" distR="0" wp14:anchorId="59223149" wp14:editId="0FC9B0FD">
            <wp:extent cx="4048125" cy="7334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733425"/>
                    </a:xfrm>
                    <a:prstGeom prst="rect">
                      <a:avLst/>
                    </a:prstGeom>
                  </pic:spPr>
                </pic:pic>
              </a:graphicData>
            </a:graphic>
          </wp:inline>
        </w:drawing>
      </w:r>
    </w:p>
    <w:p w14:paraId="4E1D070F"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AA4AACF" w14:textId="77777777" w:rsidR="004A7033" w:rsidRDefault="004A7033" w:rsidP="004A7033">
      <w:pPr>
        <w:rPr>
          <w:sz w:val="20"/>
          <w:szCs w:val="20"/>
        </w:rPr>
      </w:pPr>
    </w:p>
    <w:p w14:paraId="2A39914E" w14:textId="77777777" w:rsidR="004A7033" w:rsidRDefault="004A7033" w:rsidP="00F05A37"/>
    <w:p w14:paraId="7D882976" w14:textId="77777777" w:rsidR="00353212" w:rsidRDefault="00353212" w:rsidP="00F05A37"/>
    <w:p w14:paraId="6BAB82AF" w14:textId="77777777" w:rsidR="00353212" w:rsidRDefault="00353212" w:rsidP="00F05A37"/>
    <w:p w14:paraId="2DC1664A" w14:textId="77777777" w:rsidR="00353212" w:rsidRDefault="00353212" w:rsidP="00F05A37"/>
    <w:p w14:paraId="6F7E0251" w14:textId="77777777" w:rsidR="00353212" w:rsidRDefault="00353212" w:rsidP="00F05A37"/>
    <w:p w14:paraId="502BCAAC" w14:textId="77777777" w:rsidR="00353212" w:rsidRDefault="00353212" w:rsidP="00F05A37"/>
    <w:p w14:paraId="3B0AFC08" w14:textId="77777777" w:rsidR="00353212" w:rsidRDefault="00353212" w:rsidP="00F05A37"/>
    <w:p w14:paraId="2F7386B0" w14:textId="77777777" w:rsidR="006778B7" w:rsidRDefault="00BB3170" w:rsidP="006778B7">
      <w:pPr>
        <w:pStyle w:val="Heading2"/>
      </w:pPr>
      <w:bookmarkStart w:id="51" w:name="_Toc54675085"/>
      <w:r>
        <w:lastRenderedPageBreak/>
        <w:t>Count of absences by reason type</w:t>
      </w:r>
      <w:bookmarkEnd w:id="5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6778B7" w:rsidRPr="009F006A" w14:paraId="5159EE77" w14:textId="77777777" w:rsidTr="00BB3170">
        <w:tc>
          <w:tcPr>
            <w:tcW w:w="3119" w:type="dxa"/>
            <w:shd w:val="clear" w:color="auto" w:fill="DBE5F1"/>
          </w:tcPr>
          <w:p w14:paraId="7E02E839" w14:textId="77777777" w:rsidR="006778B7" w:rsidRPr="00CB759B" w:rsidRDefault="006778B7"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5093CE30" w14:textId="77777777" w:rsidR="006778B7" w:rsidRPr="00CB759B" w:rsidRDefault="006778B7" w:rsidP="00BB3170">
            <w:pPr>
              <w:pStyle w:val="ECR-Heading3"/>
              <w:numPr>
                <w:ilvl w:val="0"/>
                <w:numId w:val="0"/>
              </w:numPr>
              <w:spacing w:before="60" w:after="60"/>
              <w:rPr>
                <w:sz w:val="18"/>
                <w:szCs w:val="18"/>
              </w:rPr>
            </w:pPr>
            <w:r>
              <w:rPr>
                <w:sz w:val="18"/>
                <w:szCs w:val="18"/>
              </w:rPr>
              <w:t>Functionality</w:t>
            </w:r>
          </w:p>
        </w:tc>
      </w:tr>
      <w:tr w:rsidR="006778B7" w:rsidRPr="009F006A" w14:paraId="6AEA3DAC" w14:textId="77777777" w:rsidTr="00BB3170">
        <w:tc>
          <w:tcPr>
            <w:tcW w:w="3119" w:type="dxa"/>
          </w:tcPr>
          <w:p w14:paraId="021E1BB5" w14:textId="77777777" w:rsidR="006778B7" w:rsidRPr="00225317" w:rsidRDefault="006778B7" w:rsidP="00BB3170">
            <w:pPr>
              <w:spacing w:before="60" w:after="60"/>
              <w:rPr>
                <w:rFonts w:cs="Arial"/>
                <w:sz w:val="20"/>
                <w:szCs w:val="20"/>
              </w:rPr>
            </w:pPr>
            <w:r>
              <w:rPr>
                <w:rFonts w:cs="Arial"/>
                <w:sz w:val="20"/>
                <w:szCs w:val="20"/>
              </w:rPr>
              <w:t>Description</w:t>
            </w:r>
          </w:p>
        </w:tc>
        <w:tc>
          <w:tcPr>
            <w:tcW w:w="5948" w:type="dxa"/>
          </w:tcPr>
          <w:p w14:paraId="5819A560" w14:textId="77777777" w:rsidR="006778B7" w:rsidRPr="00225317" w:rsidRDefault="006778B7" w:rsidP="00BB3170">
            <w:pPr>
              <w:pStyle w:val="ListParagraph"/>
              <w:spacing w:before="60" w:after="60"/>
              <w:ind w:left="0"/>
              <w:rPr>
                <w:rFonts w:cs="Arial"/>
                <w:sz w:val="20"/>
                <w:szCs w:val="20"/>
              </w:rPr>
            </w:pPr>
            <w:r w:rsidRPr="00DB580D">
              <w:rPr>
                <w:sz w:val="20"/>
                <w:szCs w:val="20"/>
              </w:rPr>
              <w:t>This chart will show the</w:t>
            </w:r>
            <w:r w:rsidR="00BB3170">
              <w:rPr>
                <w:sz w:val="20"/>
                <w:szCs w:val="20"/>
              </w:rPr>
              <w:t xml:space="preserve"> count of absences by reason type. Users can use this graph to investigate non-penalty and penalty reasons. </w:t>
            </w:r>
            <w:r w:rsidRPr="00DB580D">
              <w:rPr>
                <w:sz w:val="20"/>
                <w:szCs w:val="20"/>
              </w:rPr>
              <w:t xml:space="preserve"> </w:t>
            </w:r>
            <w:r w:rsidR="00BB3170">
              <w:rPr>
                <w:sz w:val="20"/>
                <w:szCs w:val="20"/>
              </w:rPr>
              <w:t xml:space="preserve">User is expected to be able to either select a reason type or reason description and all other graphs on the report are to adjust highlighting on what the user has selected. </w:t>
            </w:r>
          </w:p>
        </w:tc>
      </w:tr>
      <w:tr w:rsidR="006778B7" w:rsidRPr="009F006A" w14:paraId="1F418F8A" w14:textId="77777777" w:rsidTr="00BB3170">
        <w:tc>
          <w:tcPr>
            <w:tcW w:w="3119" w:type="dxa"/>
          </w:tcPr>
          <w:p w14:paraId="374CF29C" w14:textId="77777777" w:rsidR="006778B7" w:rsidRDefault="006778B7" w:rsidP="00BB3170">
            <w:pPr>
              <w:spacing w:before="60" w:after="60"/>
              <w:rPr>
                <w:rFonts w:cs="Arial"/>
                <w:sz w:val="20"/>
                <w:szCs w:val="20"/>
              </w:rPr>
            </w:pPr>
            <w:r>
              <w:rPr>
                <w:rFonts w:cs="Arial"/>
                <w:sz w:val="20"/>
                <w:szCs w:val="20"/>
              </w:rPr>
              <w:t>Chart type</w:t>
            </w:r>
          </w:p>
        </w:tc>
        <w:tc>
          <w:tcPr>
            <w:tcW w:w="5948" w:type="dxa"/>
          </w:tcPr>
          <w:p w14:paraId="1E041FB8" w14:textId="77777777" w:rsidR="006778B7" w:rsidRDefault="006778B7" w:rsidP="00BB3170">
            <w:pPr>
              <w:pStyle w:val="ListParagraph"/>
              <w:spacing w:before="60" w:after="60"/>
              <w:ind w:left="0"/>
              <w:rPr>
                <w:rFonts w:cs="Arial"/>
                <w:sz w:val="20"/>
                <w:szCs w:val="20"/>
              </w:rPr>
            </w:pPr>
            <w:r>
              <w:rPr>
                <w:rFonts w:cs="Arial"/>
                <w:sz w:val="20"/>
                <w:szCs w:val="20"/>
              </w:rPr>
              <w:t>Clustered</w:t>
            </w:r>
            <w:r w:rsidR="00BB3170">
              <w:rPr>
                <w:rFonts w:cs="Arial"/>
                <w:sz w:val="20"/>
                <w:szCs w:val="20"/>
              </w:rPr>
              <w:t xml:space="preserve"> column</w:t>
            </w:r>
            <w:r>
              <w:rPr>
                <w:rFonts w:cs="Arial"/>
                <w:sz w:val="20"/>
                <w:szCs w:val="20"/>
              </w:rPr>
              <w:t xml:space="preserve"> chart</w:t>
            </w:r>
          </w:p>
        </w:tc>
      </w:tr>
      <w:tr w:rsidR="006778B7" w:rsidRPr="009F006A" w14:paraId="3E10FB08" w14:textId="77777777" w:rsidTr="00BB3170">
        <w:tc>
          <w:tcPr>
            <w:tcW w:w="3119" w:type="dxa"/>
          </w:tcPr>
          <w:p w14:paraId="312C75BA" w14:textId="77777777" w:rsidR="006778B7" w:rsidRPr="00225317" w:rsidRDefault="006778B7" w:rsidP="00BB3170">
            <w:pPr>
              <w:spacing w:before="60" w:after="60"/>
              <w:rPr>
                <w:rFonts w:cs="Arial"/>
                <w:sz w:val="20"/>
                <w:szCs w:val="20"/>
              </w:rPr>
            </w:pPr>
            <w:r>
              <w:rPr>
                <w:rFonts w:cs="Arial"/>
                <w:sz w:val="20"/>
                <w:szCs w:val="20"/>
              </w:rPr>
              <w:t>Default view</w:t>
            </w:r>
          </w:p>
        </w:tc>
        <w:tc>
          <w:tcPr>
            <w:tcW w:w="5948" w:type="dxa"/>
          </w:tcPr>
          <w:p w14:paraId="11AD3D2F" w14:textId="77777777" w:rsidR="006778B7" w:rsidRPr="00225317" w:rsidRDefault="006778B7"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6778B7" w:rsidRPr="009F006A" w14:paraId="10205E14" w14:textId="77777777" w:rsidTr="00BB3170">
        <w:tc>
          <w:tcPr>
            <w:tcW w:w="3119" w:type="dxa"/>
          </w:tcPr>
          <w:p w14:paraId="2C7B3C45" w14:textId="77777777" w:rsidR="006778B7" w:rsidRPr="00225317" w:rsidRDefault="006778B7" w:rsidP="00BB3170">
            <w:pPr>
              <w:spacing w:before="60" w:after="60"/>
              <w:rPr>
                <w:rFonts w:cs="Arial"/>
                <w:sz w:val="20"/>
                <w:szCs w:val="20"/>
              </w:rPr>
            </w:pPr>
            <w:r w:rsidRPr="00225317">
              <w:rPr>
                <w:rFonts w:cs="Arial"/>
                <w:sz w:val="20"/>
                <w:szCs w:val="20"/>
              </w:rPr>
              <w:t>Chart Title</w:t>
            </w:r>
          </w:p>
        </w:tc>
        <w:tc>
          <w:tcPr>
            <w:tcW w:w="5948" w:type="dxa"/>
          </w:tcPr>
          <w:p w14:paraId="0EC3FF28" w14:textId="77777777" w:rsidR="006778B7" w:rsidRPr="00225317" w:rsidRDefault="00BB3170" w:rsidP="00BB3170">
            <w:pPr>
              <w:pStyle w:val="ListParagraph"/>
              <w:spacing w:before="60" w:after="60"/>
              <w:ind w:left="0"/>
              <w:rPr>
                <w:rFonts w:cs="Arial"/>
                <w:sz w:val="20"/>
                <w:szCs w:val="20"/>
              </w:rPr>
            </w:pPr>
            <w:r>
              <w:rPr>
                <w:rFonts w:cs="Arial"/>
                <w:sz w:val="20"/>
                <w:szCs w:val="20"/>
              </w:rPr>
              <w:t>Reason type</w:t>
            </w:r>
          </w:p>
        </w:tc>
      </w:tr>
      <w:tr w:rsidR="006778B7" w:rsidRPr="009F006A" w14:paraId="20F05D2D" w14:textId="77777777" w:rsidTr="00BB3170">
        <w:tc>
          <w:tcPr>
            <w:tcW w:w="3119" w:type="dxa"/>
          </w:tcPr>
          <w:p w14:paraId="44C5CFC0" w14:textId="77777777" w:rsidR="006778B7" w:rsidRPr="00225317" w:rsidRDefault="006778B7"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3BFD236" w14:textId="77777777" w:rsidR="006778B7" w:rsidRPr="00BB3170" w:rsidRDefault="00BB3170" w:rsidP="00BB3170">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6778B7" w:rsidRPr="009F006A" w14:paraId="30555F97" w14:textId="77777777" w:rsidTr="00BB3170">
        <w:tc>
          <w:tcPr>
            <w:tcW w:w="3119" w:type="dxa"/>
          </w:tcPr>
          <w:p w14:paraId="40334F0E" w14:textId="77777777" w:rsidR="006778B7" w:rsidRPr="00225317" w:rsidRDefault="006778B7" w:rsidP="00BB3170">
            <w:pPr>
              <w:spacing w:before="60" w:after="60"/>
              <w:rPr>
                <w:rFonts w:cs="Arial"/>
                <w:sz w:val="20"/>
                <w:szCs w:val="20"/>
              </w:rPr>
            </w:pPr>
            <w:r>
              <w:rPr>
                <w:rFonts w:cs="Arial"/>
                <w:sz w:val="20"/>
                <w:szCs w:val="20"/>
              </w:rPr>
              <w:t>X axis</w:t>
            </w:r>
          </w:p>
        </w:tc>
        <w:tc>
          <w:tcPr>
            <w:tcW w:w="5948" w:type="dxa"/>
          </w:tcPr>
          <w:p w14:paraId="0B6C9F69"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Value = </w:t>
            </w:r>
            <w:r w:rsidR="00BB3170">
              <w:rPr>
                <w:rFonts w:cs="Arial"/>
                <w:sz w:val="20"/>
                <w:szCs w:val="20"/>
              </w:rPr>
              <w:t>Reason type -&gt; reason description</w:t>
            </w:r>
          </w:p>
          <w:p w14:paraId="612C3205"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7787D077"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6778B7" w:rsidRPr="009F006A" w14:paraId="6AD2D56E" w14:textId="77777777" w:rsidTr="00BB3170">
        <w:tc>
          <w:tcPr>
            <w:tcW w:w="3119" w:type="dxa"/>
          </w:tcPr>
          <w:p w14:paraId="5640EF28" w14:textId="77777777" w:rsidR="006778B7" w:rsidRPr="00225317" w:rsidRDefault="006778B7" w:rsidP="00BB3170">
            <w:pPr>
              <w:spacing w:before="60" w:after="60"/>
              <w:rPr>
                <w:rFonts w:cs="Arial"/>
                <w:sz w:val="20"/>
                <w:szCs w:val="20"/>
              </w:rPr>
            </w:pPr>
            <w:r>
              <w:rPr>
                <w:rFonts w:cs="Arial"/>
                <w:sz w:val="20"/>
                <w:szCs w:val="20"/>
              </w:rPr>
              <w:t>Y axis</w:t>
            </w:r>
          </w:p>
        </w:tc>
        <w:tc>
          <w:tcPr>
            <w:tcW w:w="5948" w:type="dxa"/>
          </w:tcPr>
          <w:p w14:paraId="1423C06E" w14:textId="77777777" w:rsidR="006778B7" w:rsidRDefault="006778B7" w:rsidP="00BB3170">
            <w:pPr>
              <w:pStyle w:val="ListParagraph"/>
              <w:spacing w:before="60" w:after="60"/>
              <w:ind w:left="0"/>
              <w:rPr>
                <w:rFonts w:cs="Arial"/>
                <w:sz w:val="20"/>
                <w:szCs w:val="20"/>
              </w:rPr>
            </w:pPr>
            <w:r>
              <w:rPr>
                <w:rFonts w:cs="Arial"/>
                <w:sz w:val="20"/>
                <w:szCs w:val="20"/>
              </w:rPr>
              <w:t xml:space="preserve">Value = </w:t>
            </w:r>
            <w:r w:rsidR="00BB3170" w:rsidRPr="00BB3170">
              <w:rPr>
                <w:rFonts w:cs="Arial"/>
                <w:sz w:val="20"/>
                <w:szCs w:val="20"/>
              </w:rPr>
              <w:t>auto-adjusting number format</w:t>
            </w:r>
          </w:p>
          <w:p w14:paraId="3A99E8D8" w14:textId="77777777" w:rsidR="006778B7" w:rsidRDefault="006778B7"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3D8678BE" w14:textId="77777777" w:rsidR="006778B7" w:rsidRDefault="006778B7"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6778B7" w:rsidRPr="009F006A" w14:paraId="74ADDFEC" w14:textId="77777777" w:rsidTr="00BB3170">
        <w:tc>
          <w:tcPr>
            <w:tcW w:w="3119" w:type="dxa"/>
          </w:tcPr>
          <w:p w14:paraId="3552D6F2" w14:textId="77777777" w:rsidR="006778B7" w:rsidRPr="00DB580D" w:rsidRDefault="006778B7" w:rsidP="00BB3170">
            <w:pPr>
              <w:spacing w:before="60" w:after="60"/>
              <w:rPr>
                <w:rFonts w:cs="Arial"/>
                <w:sz w:val="20"/>
                <w:szCs w:val="20"/>
              </w:rPr>
            </w:pPr>
            <w:r w:rsidRPr="00DB580D">
              <w:rPr>
                <w:rFonts w:cs="Arial"/>
                <w:sz w:val="20"/>
                <w:szCs w:val="20"/>
              </w:rPr>
              <w:t>Visualisation specific data filters</w:t>
            </w:r>
          </w:p>
        </w:tc>
        <w:tc>
          <w:tcPr>
            <w:tcW w:w="5948" w:type="dxa"/>
          </w:tcPr>
          <w:p w14:paraId="460CD0AA" w14:textId="77777777" w:rsidR="006778B7" w:rsidRPr="00DB580D" w:rsidRDefault="006778B7" w:rsidP="00BB3170">
            <w:pPr>
              <w:keepLines w:val="0"/>
              <w:spacing w:before="60" w:after="60" w:line="240" w:lineRule="auto"/>
              <w:rPr>
                <w:rFonts w:cs="Arial"/>
                <w:sz w:val="20"/>
                <w:szCs w:val="20"/>
              </w:rPr>
            </w:pPr>
            <w:r>
              <w:rPr>
                <w:rFonts w:cs="Arial"/>
                <w:sz w:val="20"/>
                <w:szCs w:val="20"/>
              </w:rPr>
              <w:t>Current calendar year-to-date calculation</w:t>
            </w:r>
          </w:p>
        </w:tc>
      </w:tr>
      <w:tr w:rsidR="006778B7" w:rsidRPr="009F006A" w14:paraId="18E4BB87" w14:textId="77777777" w:rsidTr="00BB3170">
        <w:tc>
          <w:tcPr>
            <w:tcW w:w="3119" w:type="dxa"/>
          </w:tcPr>
          <w:p w14:paraId="4D745C97" w14:textId="77777777" w:rsidR="006778B7" w:rsidRPr="00DB580D" w:rsidRDefault="006778B7" w:rsidP="00BB3170">
            <w:pPr>
              <w:spacing w:before="60" w:after="60"/>
              <w:rPr>
                <w:rFonts w:cs="Arial"/>
                <w:sz w:val="20"/>
                <w:szCs w:val="20"/>
              </w:rPr>
            </w:pPr>
            <w:r w:rsidRPr="00DB580D">
              <w:rPr>
                <w:rFonts w:cs="Arial"/>
                <w:sz w:val="20"/>
                <w:szCs w:val="20"/>
              </w:rPr>
              <w:t>Hierarchy drill-down</w:t>
            </w:r>
          </w:p>
        </w:tc>
        <w:tc>
          <w:tcPr>
            <w:tcW w:w="5948" w:type="dxa"/>
          </w:tcPr>
          <w:p w14:paraId="0410F0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7BDFA1FC" w14:textId="77777777" w:rsidTr="00BB3170">
        <w:tc>
          <w:tcPr>
            <w:tcW w:w="3119" w:type="dxa"/>
          </w:tcPr>
          <w:p w14:paraId="19FADE6C" w14:textId="77777777" w:rsidR="006778B7" w:rsidRPr="00DB580D" w:rsidRDefault="006778B7" w:rsidP="00BB3170">
            <w:pPr>
              <w:spacing w:before="60" w:after="60"/>
              <w:rPr>
                <w:rFonts w:cs="Arial"/>
                <w:sz w:val="20"/>
                <w:szCs w:val="20"/>
              </w:rPr>
            </w:pPr>
            <w:r w:rsidRPr="00DB580D">
              <w:rPr>
                <w:rFonts w:cs="Arial"/>
                <w:sz w:val="20"/>
                <w:szCs w:val="20"/>
              </w:rPr>
              <w:t>Visual link to other page</w:t>
            </w:r>
          </w:p>
        </w:tc>
        <w:tc>
          <w:tcPr>
            <w:tcW w:w="5948" w:type="dxa"/>
          </w:tcPr>
          <w:p w14:paraId="483387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5F79D802" w14:textId="77777777" w:rsidTr="00BB3170">
        <w:tc>
          <w:tcPr>
            <w:tcW w:w="3119" w:type="dxa"/>
          </w:tcPr>
          <w:p w14:paraId="4D5639A1" w14:textId="77777777" w:rsidR="006778B7" w:rsidRPr="00DB580D" w:rsidRDefault="006778B7" w:rsidP="00BB3170">
            <w:pPr>
              <w:spacing w:before="60" w:after="60"/>
              <w:rPr>
                <w:rFonts w:cs="Arial"/>
                <w:sz w:val="20"/>
                <w:szCs w:val="20"/>
              </w:rPr>
            </w:pPr>
            <w:r>
              <w:rPr>
                <w:rFonts w:cs="Arial"/>
                <w:sz w:val="20"/>
                <w:szCs w:val="20"/>
              </w:rPr>
              <w:t>Tooltip</w:t>
            </w:r>
          </w:p>
        </w:tc>
        <w:tc>
          <w:tcPr>
            <w:tcW w:w="5948" w:type="dxa"/>
          </w:tcPr>
          <w:p w14:paraId="7FEDC3B4" w14:textId="77777777" w:rsidR="006778B7" w:rsidRPr="00DB580D" w:rsidRDefault="006778B7" w:rsidP="00BB3170">
            <w:pPr>
              <w:keepLines w:val="0"/>
              <w:spacing w:before="60" w:after="60" w:line="240" w:lineRule="auto"/>
              <w:rPr>
                <w:rFonts w:cs="Arial"/>
                <w:sz w:val="20"/>
                <w:szCs w:val="20"/>
              </w:rPr>
            </w:pPr>
            <w:r>
              <w:rPr>
                <w:rFonts w:cs="Arial"/>
                <w:sz w:val="20"/>
                <w:szCs w:val="20"/>
              </w:rPr>
              <w:t>Power Bi default view (repeat number)</w:t>
            </w:r>
          </w:p>
        </w:tc>
      </w:tr>
      <w:tr w:rsidR="006778B7" w:rsidRPr="009F006A" w14:paraId="0EDCE66D" w14:textId="77777777" w:rsidTr="00BB3170">
        <w:tc>
          <w:tcPr>
            <w:tcW w:w="3119" w:type="dxa"/>
          </w:tcPr>
          <w:p w14:paraId="6060BC3C" w14:textId="77777777" w:rsidR="006778B7" w:rsidRPr="00DB580D" w:rsidRDefault="006778B7" w:rsidP="00BB3170">
            <w:pPr>
              <w:spacing w:before="60" w:after="60"/>
              <w:rPr>
                <w:rFonts w:cs="Arial"/>
                <w:sz w:val="20"/>
                <w:szCs w:val="20"/>
              </w:rPr>
            </w:pPr>
            <w:r w:rsidRPr="00DB580D">
              <w:rPr>
                <w:rFonts w:cs="Arial"/>
                <w:sz w:val="20"/>
                <w:szCs w:val="20"/>
              </w:rPr>
              <w:t>Nice to have function</w:t>
            </w:r>
          </w:p>
        </w:tc>
        <w:tc>
          <w:tcPr>
            <w:tcW w:w="5948" w:type="dxa"/>
          </w:tcPr>
          <w:p w14:paraId="7A223F22" w14:textId="77777777" w:rsidR="006778B7" w:rsidRPr="006A67BD" w:rsidRDefault="00BB3170" w:rsidP="00BB3170">
            <w:pPr>
              <w:keepLines w:val="0"/>
              <w:spacing w:before="60" w:after="60" w:line="240" w:lineRule="auto"/>
              <w:rPr>
                <w:rFonts w:cs="Arial"/>
                <w:sz w:val="20"/>
                <w:szCs w:val="20"/>
              </w:rPr>
            </w:pPr>
            <w:r>
              <w:rPr>
                <w:rFonts w:cs="Arial"/>
                <w:sz w:val="20"/>
                <w:szCs w:val="20"/>
              </w:rPr>
              <w:t>n/a</w:t>
            </w:r>
          </w:p>
        </w:tc>
      </w:tr>
    </w:tbl>
    <w:p w14:paraId="4B80ACCD" w14:textId="77777777" w:rsidR="006778B7" w:rsidRDefault="006778B7" w:rsidP="006778B7"/>
    <w:p w14:paraId="22722012"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0F452616" w14:textId="77777777" w:rsidR="00712405" w:rsidRDefault="00712405" w:rsidP="006778B7">
      <w:r>
        <w:rPr>
          <w:noProof/>
          <w:lang w:eastAsia="zh-TW"/>
        </w:rPr>
        <w:drawing>
          <wp:anchor distT="0" distB="0" distL="114300" distR="114300" simplePos="0" relativeHeight="251675648" behindDoc="1" locked="0" layoutInCell="1" allowOverlap="1" wp14:anchorId="479789DD" wp14:editId="1B90C6B8">
            <wp:simplePos x="0" y="0"/>
            <wp:positionH relativeFrom="margin">
              <wp:align>left</wp:align>
            </wp:positionH>
            <wp:positionV relativeFrom="paragraph">
              <wp:posOffset>125527</wp:posOffset>
            </wp:positionV>
            <wp:extent cx="2631057" cy="1064316"/>
            <wp:effectExtent l="0" t="0" r="0" b="254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057" cy="1064316"/>
                    </a:xfrm>
                    <a:prstGeom prst="rect">
                      <a:avLst/>
                    </a:prstGeom>
                  </pic:spPr>
                </pic:pic>
              </a:graphicData>
            </a:graphic>
            <wp14:sizeRelH relativeFrom="page">
              <wp14:pctWidth>0</wp14:pctWidth>
            </wp14:sizeRelH>
            <wp14:sizeRelV relativeFrom="page">
              <wp14:pctHeight>0</wp14:pctHeight>
            </wp14:sizeRelV>
          </wp:anchor>
        </w:drawing>
      </w:r>
    </w:p>
    <w:p w14:paraId="6AD2E1C5" w14:textId="77777777" w:rsidR="006778B7" w:rsidRDefault="006778B7" w:rsidP="00F05A37"/>
    <w:p w14:paraId="372C4338" w14:textId="77777777" w:rsidR="006778B7" w:rsidRDefault="00353212" w:rsidP="00F05A37">
      <w:r>
        <w:rPr>
          <w:noProof/>
          <w:lang w:eastAsia="zh-TW"/>
        </w:rPr>
        <w:drawing>
          <wp:anchor distT="0" distB="0" distL="114300" distR="114300" simplePos="0" relativeHeight="251656191" behindDoc="0" locked="0" layoutInCell="1" allowOverlap="1" wp14:anchorId="1C2435BF" wp14:editId="342E9D01">
            <wp:simplePos x="0" y="0"/>
            <wp:positionH relativeFrom="column">
              <wp:posOffset>2170575</wp:posOffset>
            </wp:positionH>
            <wp:positionV relativeFrom="paragraph">
              <wp:posOffset>6194</wp:posOffset>
            </wp:positionV>
            <wp:extent cx="2544792" cy="1031945"/>
            <wp:effectExtent l="0" t="0" r="8255"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2805" cy="1035194"/>
                    </a:xfrm>
                    <a:prstGeom prst="rect">
                      <a:avLst/>
                    </a:prstGeom>
                  </pic:spPr>
                </pic:pic>
              </a:graphicData>
            </a:graphic>
            <wp14:sizeRelH relativeFrom="page">
              <wp14:pctWidth>0</wp14:pctWidth>
            </wp14:sizeRelH>
            <wp14:sizeRelV relativeFrom="page">
              <wp14:pctHeight>0</wp14:pctHeight>
            </wp14:sizeRelV>
          </wp:anchor>
        </w:drawing>
      </w:r>
    </w:p>
    <w:p w14:paraId="381B908A" w14:textId="77777777" w:rsidR="006778B7" w:rsidRDefault="006778B7" w:rsidP="00F05A37"/>
    <w:p w14:paraId="1484C5C4" w14:textId="77777777" w:rsidR="00570B94" w:rsidRDefault="00570B94" w:rsidP="00F05A37"/>
    <w:p w14:paraId="44A3BC8E" w14:textId="77777777" w:rsidR="00570B94" w:rsidRDefault="00570B94" w:rsidP="00F05A37"/>
    <w:p w14:paraId="588570F2" w14:textId="77777777" w:rsidR="00570B94" w:rsidRDefault="00353212" w:rsidP="00F05A37">
      <w:r>
        <w:t>Business rule:</w:t>
      </w:r>
    </w:p>
    <w:p w14:paraId="124ADA32" w14:textId="77777777" w:rsidR="00353212" w:rsidRDefault="00353212" w:rsidP="00353212">
      <w:pPr>
        <w:pStyle w:val="ListParagraph"/>
        <w:numPr>
          <w:ilvl w:val="0"/>
          <w:numId w:val="26"/>
        </w:numPr>
      </w:pPr>
      <w:r>
        <w:t>It is expected that users can select a reason type and the rest of the report will adjust to show results for those reasons specifically. It is expected that the student table adjust to show you results for students who have at least one of the absence from the reason selected or the year-to-date.</w:t>
      </w:r>
    </w:p>
    <w:p w14:paraId="5CA16151" w14:textId="77777777" w:rsidR="00570B94" w:rsidRDefault="00570B94" w:rsidP="00F05A37"/>
    <w:p w14:paraId="361F4043" w14:textId="77777777" w:rsidR="00570B94" w:rsidRDefault="00570B94" w:rsidP="00F05A37"/>
    <w:p w14:paraId="67F10A07" w14:textId="77777777" w:rsidR="00570B94" w:rsidRDefault="00570B94" w:rsidP="00570B94">
      <w:pPr>
        <w:pStyle w:val="Heading2"/>
      </w:pPr>
      <w:bookmarkStart w:id="52" w:name="_Toc54675086"/>
      <w:r>
        <w:lastRenderedPageBreak/>
        <w:t>Daily absence count by type</w:t>
      </w:r>
      <w:bookmarkEnd w:id="5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570B94" w:rsidRPr="009F006A" w14:paraId="3D0789BC" w14:textId="77777777" w:rsidTr="00712405">
        <w:tc>
          <w:tcPr>
            <w:tcW w:w="3119" w:type="dxa"/>
            <w:shd w:val="clear" w:color="auto" w:fill="DBE5F1"/>
          </w:tcPr>
          <w:p w14:paraId="251A9785" w14:textId="77777777" w:rsidR="00570B94" w:rsidRPr="00CB759B" w:rsidRDefault="00570B94"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8338F27" w14:textId="77777777" w:rsidR="00570B94" w:rsidRPr="00CB759B" w:rsidRDefault="00570B94" w:rsidP="00712405">
            <w:pPr>
              <w:pStyle w:val="ECR-Heading3"/>
              <w:numPr>
                <w:ilvl w:val="0"/>
                <w:numId w:val="0"/>
              </w:numPr>
              <w:spacing w:before="60" w:after="60"/>
              <w:rPr>
                <w:sz w:val="18"/>
                <w:szCs w:val="18"/>
              </w:rPr>
            </w:pPr>
            <w:r>
              <w:rPr>
                <w:sz w:val="18"/>
                <w:szCs w:val="18"/>
              </w:rPr>
              <w:t>Functionality</w:t>
            </w:r>
          </w:p>
        </w:tc>
      </w:tr>
      <w:tr w:rsidR="00570B94" w:rsidRPr="009F006A" w14:paraId="6860FAD5" w14:textId="77777777" w:rsidTr="00712405">
        <w:tc>
          <w:tcPr>
            <w:tcW w:w="3119" w:type="dxa"/>
          </w:tcPr>
          <w:p w14:paraId="653BBE79" w14:textId="77777777" w:rsidR="00570B94" w:rsidRPr="00225317" w:rsidRDefault="00570B94" w:rsidP="00712405">
            <w:pPr>
              <w:spacing w:before="60" w:after="60"/>
              <w:rPr>
                <w:rFonts w:cs="Arial"/>
                <w:sz w:val="20"/>
                <w:szCs w:val="20"/>
              </w:rPr>
            </w:pPr>
            <w:r>
              <w:rPr>
                <w:rFonts w:cs="Arial"/>
                <w:sz w:val="20"/>
                <w:szCs w:val="20"/>
              </w:rPr>
              <w:t>Description</w:t>
            </w:r>
          </w:p>
        </w:tc>
        <w:tc>
          <w:tcPr>
            <w:tcW w:w="5948" w:type="dxa"/>
          </w:tcPr>
          <w:p w14:paraId="4007053E" w14:textId="77777777" w:rsidR="00570B94" w:rsidRPr="00225317" w:rsidRDefault="00570B94" w:rsidP="00570B94">
            <w:pPr>
              <w:pStyle w:val="ListParagraph"/>
              <w:spacing w:before="60" w:after="60"/>
              <w:ind w:left="0"/>
              <w:rPr>
                <w:rFonts w:cs="Arial"/>
                <w:sz w:val="20"/>
                <w:szCs w:val="20"/>
              </w:rPr>
            </w:pPr>
            <w:r w:rsidRPr="00DB580D">
              <w:rPr>
                <w:sz w:val="20"/>
                <w:szCs w:val="20"/>
              </w:rPr>
              <w:t>This chart will show the</w:t>
            </w:r>
            <w:r>
              <w:rPr>
                <w:sz w:val="20"/>
                <w:szCs w:val="20"/>
              </w:rPr>
              <w:t xml:space="preserve"> absence count for both penalty and non-penalty types for every individual school day (calendar YTD).</w:t>
            </w:r>
          </w:p>
        </w:tc>
      </w:tr>
      <w:tr w:rsidR="00570B94" w:rsidRPr="009F006A" w14:paraId="282C8D5F" w14:textId="77777777" w:rsidTr="00712405">
        <w:tc>
          <w:tcPr>
            <w:tcW w:w="3119" w:type="dxa"/>
          </w:tcPr>
          <w:p w14:paraId="6B839904" w14:textId="77777777" w:rsidR="00570B94" w:rsidRDefault="00570B94" w:rsidP="00712405">
            <w:pPr>
              <w:spacing w:before="60" w:after="60"/>
              <w:rPr>
                <w:rFonts w:cs="Arial"/>
                <w:sz w:val="20"/>
                <w:szCs w:val="20"/>
              </w:rPr>
            </w:pPr>
            <w:r>
              <w:rPr>
                <w:rFonts w:cs="Arial"/>
                <w:sz w:val="20"/>
                <w:szCs w:val="20"/>
              </w:rPr>
              <w:t>Chart type</w:t>
            </w:r>
          </w:p>
        </w:tc>
        <w:tc>
          <w:tcPr>
            <w:tcW w:w="5948" w:type="dxa"/>
          </w:tcPr>
          <w:p w14:paraId="32920DEA" w14:textId="77777777" w:rsidR="00570B94" w:rsidRDefault="00712405" w:rsidP="00712405">
            <w:pPr>
              <w:pStyle w:val="ListParagraph"/>
              <w:spacing w:before="60" w:after="60"/>
              <w:ind w:left="0"/>
              <w:rPr>
                <w:rFonts w:cs="Arial"/>
                <w:sz w:val="20"/>
                <w:szCs w:val="20"/>
              </w:rPr>
            </w:pPr>
            <w:r>
              <w:rPr>
                <w:rFonts w:cs="Arial"/>
                <w:sz w:val="20"/>
                <w:szCs w:val="20"/>
              </w:rPr>
              <w:t>Stacked column chart</w:t>
            </w:r>
          </w:p>
        </w:tc>
      </w:tr>
      <w:tr w:rsidR="00570B94" w:rsidRPr="009F006A" w14:paraId="597AFA02" w14:textId="77777777" w:rsidTr="00712405">
        <w:tc>
          <w:tcPr>
            <w:tcW w:w="3119" w:type="dxa"/>
          </w:tcPr>
          <w:p w14:paraId="5038344D" w14:textId="77777777" w:rsidR="00570B94" w:rsidRPr="00225317" w:rsidRDefault="00570B94" w:rsidP="00712405">
            <w:pPr>
              <w:spacing w:before="60" w:after="60"/>
              <w:rPr>
                <w:rFonts w:cs="Arial"/>
                <w:sz w:val="20"/>
                <w:szCs w:val="20"/>
              </w:rPr>
            </w:pPr>
            <w:r>
              <w:rPr>
                <w:rFonts w:cs="Arial"/>
                <w:sz w:val="20"/>
                <w:szCs w:val="20"/>
              </w:rPr>
              <w:t>Default view</w:t>
            </w:r>
          </w:p>
        </w:tc>
        <w:tc>
          <w:tcPr>
            <w:tcW w:w="5948" w:type="dxa"/>
          </w:tcPr>
          <w:p w14:paraId="173B500E" w14:textId="77777777" w:rsidR="00570B94" w:rsidRPr="00225317" w:rsidRDefault="00570B94"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570B94" w:rsidRPr="009F006A" w14:paraId="2CBB2A1A" w14:textId="77777777" w:rsidTr="00712405">
        <w:tc>
          <w:tcPr>
            <w:tcW w:w="3119" w:type="dxa"/>
          </w:tcPr>
          <w:p w14:paraId="5DD5FF28" w14:textId="77777777" w:rsidR="00570B94" w:rsidRPr="00225317" w:rsidRDefault="00570B94" w:rsidP="00712405">
            <w:pPr>
              <w:spacing w:before="60" w:after="60"/>
              <w:rPr>
                <w:rFonts w:cs="Arial"/>
                <w:sz w:val="20"/>
                <w:szCs w:val="20"/>
              </w:rPr>
            </w:pPr>
            <w:r w:rsidRPr="00225317">
              <w:rPr>
                <w:rFonts w:cs="Arial"/>
                <w:sz w:val="20"/>
                <w:szCs w:val="20"/>
              </w:rPr>
              <w:t>Chart Title</w:t>
            </w:r>
          </w:p>
        </w:tc>
        <w:tc>
          <w:tcPr>
            <w:tcW w:w="5948" w:type="dxa"/>
          </w:tcPr>
          <w:p w14:paraId="75AA98F7" w14:textId="77777777" w:rsidR="00570B94" w:rsidRPr="00225317" w:rsidRDefault="00570B94" w:rsidP="00712405">
            <w:pPr>
              <w:pStyle w:val="ListParagraph"/>
              <w:spacing w:before="60" w:after="60"/>
              <w:ind w:left="0"/>
              <w:rPr>
                <w:rFonts w:cs="Arial"/>
                <w:sz w:val="20"/>
                <w:szCs w:val="20"/>
              </w:rPr>
            </w:pPr>
            <w:r>
              <w:rPr>
                <w:rFonts w:cs="Arial"/>
                <w:sz w:val="20"/>
                <w:szCs w:val="20"/>
              </w:rPr>
              <w:t>Absences</w:t>
            </w:r>
          </w:p>
        </w:tc>
      </w:tr>
      <w:tr w:rsidR="00570B94" w:rsidRPr="009F006A" w14:paraId="73F8F8E6" w14:textId="77777777" w:rsidTr="00712405">
        <w:tc>
          <w:tcPr>
            <w:tcW w:w="3119" w:type="dxa"/>
          </w:tcPr>
          <w:p w14:paraId="234AF05A" w14:textId="77777777" w:rsidR="00570B94" w:rsidRPr="00225317" w:rsidRDefault="00570B94"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CF37C6C" w14:textId="77777777" w:rsidR="00570B94" w:rsidRPr="00712405" w:rsidRDefault="00712405" w:rsidP="00712405">
            <w:pPr>
              <w:pStyle w:val="ListParagraph"/>
              <w:spacing w:before="60" w:after="60"/>
              <w:ind w:left="0"/>
              <w:rPr>
                <w:rFonts w:cs="Arial"/>
                <w:sz w:val="20"/>
                <w:szCs w:val="20"/>
              </w:rPr>
            </w:pPr>
            <w:r>
              <w:rPr>
                <w:rFonts w:cs="Arial"/>
                <w:sz w:val="20"/>
                <w:szCs w:val="20"/>
              </w:rPr>
              <w:t>Column</w:t>
            </w:r>
            <w:r w:rsidR="00570B94">
              <w:rPr>
                <w:rFonts w:cs="Arial"/>
                <w:sz w:val="20"/>
                <w:szCs w:val="20"/>
              </w:rPr>
              <w:t xml:space="preserve">: </w:t>
            </w:r>
            <w:r>
              <w:rPr>
                <w:rFonts w:cs="Arial"/>
                <w:sz w:val="20"/>
                <w:szCs w:val="20"/>
              </w:rPr>
              <w:t>count of penalty absences on day &amp; count of non-penalty absences on day</w:t>
            </w:r>
          </w:p>
        </w:tc>
      </w:tr>
      <w:tr w:rsidR="00570B94" w:rsidRPr="009F006A" w14:paraId="7CBEC72D" w14:textId="77777777" w:rsidTr="00712405">
        <w:tc>
          <w:tcPr>
            <w:tcW w:w="3119" w:type="dxa"/>
          </w:tcPr>
          <w:p w14:paraId="31717C34" w14:textId="77777777" w:rsidR="00570B94" w:rsidRPr="00225317" w:rsidRDefault="00570B94" w:rsidP="00712405">
            <w:pPr>
              <w:spacing w:before="60" w:after="60"/>
              <w:rPr>
                <w:rFonts w:cs="Arial"/>
                <w:sz w:val="20"/>
                <w:szCs w:val="20"/>
              </w:rPr>
            </w:pPr>
            <w:r>
              <w:rPr>
                <w:rFonts w:cs="Arial"/>
                <w:sz w:val="20"/>
                <w:szCs w:val="20"/>
              </w:rPr>
              <w:t>X axis</w:t>
            </w:r>
          </w:p>
        </w:tc>
        <w:tc>
          <w:tcPr>
            <w:tcW w:w="5948" w:type="dxa"/>
          </w:tcPr>
          <w:p w14:paraId="69B6990D" w14:textId="77777777" w:rsidR="00570B94" w:rsidRDefault="00570B94" w:rsidP="00712405">
            <w:pPr>
              <w:pStyle w:val="ListParagraph"/>
              <w:spacing w:before="60" w:after="60"/>
              <w:ind w:left="0"/>
              <w:rPr>
                <w:rFonts w:cs="Arial"/>
                <w:sz w:val="20"/>
                <w:szCs w:val="20"/>
              </w:rPr>
            </w:pPr>
            <w:r>
              <w:rPr>
                <w:rFonts w:cs="Arial"/>
                <w:sz w:val="20"/>
                <w:szCs w:val="20"/>
              </w:rPr>
              <w:t>Value = date</w:t>
            </w:r>
          </w:p>
          <w:p w14:paraId="1D1A707A" w14:textId="77777777" w:rsidR="00570B94" w:rsidRDefault="00570B94" w:rsidP="00712405">
            <w:pPr>
              <w:pStyle w:val="ListParagraph"/>
              <w:spacing w:before="60" w:after="60"/>
              <w:ind w:left="0"/>
              <w:rPr>
                <w:rFonts w:cs="Arial"/>
                <w:sz w:val="20"/>
                <w:szCs w:val="20"/>
              </w:rPr>
            </w:pPr>
            <w:r>
              <w:rPr>
                <w:rFonts w:cs="Arial"/>
                <w:sz w:val="20"/>
                <w:szCs w:val="20"/>
              </w:rPr>
              <w:t>Title = off</w:t>
            </w:r>
          </w:p>
          <w:p w14:paraId="1A59A940" w14:textId="77777777" w:rsidR="00570B94" w:rsidRDefault="00570B94" w:rsidP="00712405">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570B94" w:rsidRPr="009F006A" w14:paraId="15B15A1F" w14:textId="77777777" w:rsidTr="00712405">
        <w:tc>
          <w:tcPr>
            <w:tcW w:w="3119" w:type="dxa"/>
          </w:tcPr>
          <w:p w14:paraId="3DEBFBC3" w14:textId="77777777" w:rsidR="00570B94" w:rsidRPr="00225317" w:rsidRDefault="00570B94" w:rsidP="00712405">
            <w:pPr>
              <w:spacing w:before="60" w:after="60"/>
              <w:rPr>
                <w:rFonts w:cs="Arial"/>
                <w:sz w:val="20"/>
                <w:szCs w:val="20"/>
              </w:rPr>
            </w:pPr>
            <w:r>
              <w:rPr>
                <w:rFonts w:cs="Arial"/>
                <w:sz w:val="20"/>
                <w:szCs w:val="20"/>
              </w:rPr>
              <w:t>Y axis</w:t>
            </w:r>
          </w:p>
        </w:tc>
        <w:tc>
          <w:tcPr>
            <w:tcW w:w="5948" w:type="dxa"/>
          </w:tcPr>
          <w:p w14:paraId="21264FC5" w14:textId="77777777" w:rsidR="00570B94" w:rsidRDefault="00570B94" w:rsidP="00712405">
            <w:pPr>
              <w:pStyle w:val="ListParagraph"/>
              <w:spacing w:before="60" w:after="60"/>
              <w:ind w:left="0"/>
              <w:rPr>
                <w:rFonts w:cs="Arial"/>
                <w:sz w:val="20"/>
                <w:szCs w:val="20"/>
              </w:rPr>
            </w:pPr>
            <w:r>
              <w:rPr>
                <w:rFonts w:cs="Arial"/>
                <w:sz w:val="20"/>
                <w:szCs w:val="20"/>
              </w:rPr>
              <w:t xml:space="preserve">Value = </w:t>
            </w:r>
            <w:r w:rsidR="00712405">
              <w:rPr>
                <w:rFonts w:cs="Arial"/>
                <w:sz w:val="20"/>
                <w:szCs w:val="20"/>
              </w:rPr>
              <w:t>auto-adjusting number</w:t>
            </w:r>
          </w:p>
          <w:p w14:paraId="55CEE992"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sidRPr="00712405">
              <w:rPr>
                <w:rFonts w:cs="Arial"/>
                <w:i/>
                <w:sz w:val="20"/>
                <w:szCs w:val="20"/>
              </w:rPr>
              <w:t>off</w:t>
            </w:r>
          </w:p>
          <w:p w14:paraId="7DE357EF" w14:textId="77777777" w:rsidR="00570B94" w:rsidRDefault="00570B94" w:rsidP="00712405">
            <w:pPr>
              <w:pStyle w:val="ListParagraph"/>
              <w:spacing w:before="60" w:after="60"/>
              <w:ind w:left="0"/>
              <w:rPr>
                <w:rFonts w:cs="Arial"/>
                <w:sz w:val="20"/>
                <w:szCs w:val="20"/>
              </w:rPr>
            </w:pPr>
            <w:r>
              <w:rPr>
                <w:rFonts w:cs="Arial"/>
                <w:sz w:val="20"/>
                <w:szCs w:val="20"/>
              </w:rPr>
              <w:t xml:space="preserve">Functionality = </w:t>
            </w:r>
            <w:r w:rsidRPr="00712405">
              <w:rPr>
                <w:rFonts w:cs="Arial"/>
                <w:i/>
                <w:sz w:val="20"/>
                <w:szCs w:val="20"/>
              </w:rPr>
              <w:t>n/a</w:t>
            </w:r>
          </w:p>
        </w:tc>
      </w:tr>
      <w:tr w:rsidR="00570B94" w:rsidRPr="009F006A" w14:paraId="5A3BA4D8" w14:textId="77777777" w:rsidTr="00712405">
        <w:tc>
          <w:tcPr>
            <w:tcW w:w="3119" w:type="dxa"/>
          </w:tcPr>
          <w:p w14:paraId="4FDB1920" w14:textId="77777777" w:rsidR="00570B94" w:rsidRPr="00225317" w:rsidRDefault="00570B94" w:rsidP="00712405">
            <w:pPr>
              <w:spacing w:before="60" w:after="60"/>
              <w:rPr>
                <w:rFonts w:cs="Arial"/>
                <w:sz w:val="20"/>
                <w:szCs w:val="20"/>
              </w:rPr>
            </w:pPr>
            <w:r>
              <w:rPr>
                <w:rFonts w:cs="Arial"/>
                <w:sz w:val="20"/>
                <w:szCs w:val="20"/>
              </w:rPr>
              <w:t>Legend</w:t>
            </w:r>
          </w:p>
        </w:tc>
        <w:tc>
          <w:tcPr>
            <w:tcW w:w="5948" w:type="dxa"/>
          </w:tcPr>
          <w:p w14:paraId="235FAD81" w14:textId="77777777" w:rsidR="00570B94" w:rsidRDefault="00570B94" w:rsidP="00712405">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288FEF47"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34DB4039" w14:textId="77777777" w:rsidR="00570B94" w:rsidRDefault="00570B94" w:rsidP="00712405">
            <w:pPr>
              <w:pStyle w:val="ListParagraph"/>
              <w:spacing w:before="60" w:after="60"/>
              <w:ind w:left="0"/>
              <w:rPr>
                <w:rFonts w:cs="Arial"/>
                <w:sz w:val="20"/>
                <w:szCs w:val="20"/>
              </w:rPr>
            </w:pPr>
            <w:r>
              <w:rPr>
                <w:rFonts w:cs="Arial"/>
                <w:sz w:val="20"/>
                <w:szCs w:val="20"/>
              </w:rPr>
              <w:t>Formatting = bottom centre</w:t>
            </w:r>
          </w:p>
        </w:tc>
      </w:tr>
      <w:tr w:rsidR="00570B94" w:rsidRPr="009F006A" w14:paraId="6E7A1325" w14:textId="77777777" w:rsidTr="00712405">
        <w:tc>
          <w:tcPr>
            <w:tcW w:w="3119" w:type="dxa"/>
          </w:tcPr>
          <w:p w14:paraId="3D2FE004" w14:textId="77777777" w:rsidR="00570B94" w:rsidRPr="00DB580D" w:rsidRDefault="00570B94" w:rsidP="00712405">
            <w:pPr>
              <w:spacing w:before="60" w:after="60"/>
              <w:rPr>
                <w:rFonts w:cs="Arial"/>
                <w:sz w:val="20"/>
                <w:szCs w:val="20"/>
              </w:rPr>
            </w:pPr>
            <w:r w:rsidRPr="00DB580D">
              <w:rPr>
                <w:rFonts w:cs="Arial"/>
                <w:sz w:val="20"/>
                <w:szCs w:val="20"/>
              </w:rPr>
              <w:t>Visualisation specific data filters</w:t>
            </w:r>
          </w:p>
        </w:tc>
        <w:tc>
          <w:tcPr>
            <w:tcW w:w="5948" w:type="dxa"/>
          </w:tcPr>
          <w:p w14:paraId="70B1C25B" w14:textId="77777777" w:rsidR="00570B94" w:rsidRPr="00DB580D" w:rsidRDefault="00570B94" w:rsidP="00712405">
            <w:pPr>
              <w:keepLines w:val="0"/>
              <w:spacing w:before="60" w:after="60" w:line="240" w:lineRule="auto"/>
              <w:rPr>
                <w:rFonts w:cs="Arial"/>
                <w:sz w:val="20"/>
                <w:szCs w:val="20"/>
              </w:rPr>
            </w:pPr>
            <w:r>
              <w:rPr>
                <w:rFonts w:cs="Arial"/>
                <w:sz w:val="20"/>
                <w:szCs w:val="20"/>
              </w:rPr>
              <w:t>Current calendar displayed on x axis only</w:t>
            </w:r>
          </w:p>
        </w:tc>
      </w:tr>
      <w:tr w:rsidR="00570B94" w:rsidRPr="009F006A" w14:paraId="6A69BA67" w14:textId="77777777" w:rsidTr="00712405">
        <w:tc>
          <w:tcPr>
            <w:tcW w:w="3119" w:type="dxa"/>
          </w:tcPr>
          <w:p w14:paraId="5C3D5678" w14:textId="77777777" w:rsidR="00570B94" w:rsidRPr="00DB580D" w:rsidRDefault="00570B94" w:rsidP="00712405">
            <w:pPr>
              <w:spacing w:before="60" w:after="60"/>
              <w:rPr>
                <w:rFonts w:cs="Arial"/>
                <w:sz w:val="20"/>
                <w:szCs w:val="20"/>
              </w:rPr>
            </w:pPr>
            <w:r w:rsidRPr="00DB580D">
              <w:rPr>
                <w:rFonts w:cs="Arial"/>
                <w:sz w:val="20"/>
                <w:szCs w:val="20"/>
              </w:rPr>
              <w:t>Hierarchy drill-down</w:t>
            </w:r>
          </w:p>
        </w:tc>
        <w:tc>
          <w:tcPr>
            <w:tcW w:w="5948" w:type="dxa"/>
          </w:tcPr>
          <w:p w14:paraId="382B2651"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6404D64E" w14:textId="77777777" w:rsidTr="00712405">
        <w:tc>
          <w:tcPr>
            <w:tcW w:w="3119" w:type="dxa"/>
          </w:tcPr>
          <w:p w14:paraId="7520FE78" w14:textId="77777777" w:rsidR="00570B94" w:rsidRPr="00DB580D" w:rsidRDefault="00570B94" w:rsidP="00712405">
            <w:pPr>
              <w:spacing w:before="60" w:after="60"/>
              <w:rPr>
                <w:rFonts w:cs="Arial"/>
                <w:sz w:val="20"/>
                <w:szCs w:val="20"/>
              </w:rPr>
            </w:pPr>
            <w:r w:rsidRPr="00DB580D">
              <w:rPr>
                <w:rFonts w:cs="Arial"/>
                <w:sz w:val="20"/>
                <w:szCs w:val="20"/>
              </w:rPr>
              <w:t>Visual link to other page</w:t>
            </w:r>
          </w:p>
        </w:tc>
        <w:tc>
          <w:tcPr>
            <w:tcW w:w="5948" w:type="dxa"/>
          </w:tcPr>
          <w:p w14:paraId="0DCF47DE"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22663F23" w14:textId="77777777" w:rsidTr="00712405">
        <w:tc>
          <w:tcPr>
            <w:tcW w:w="3119" w:type="dxa"/>
          </w:tcPr>
          <w:p w14:paraId="289E5331" w14:textId="77777777" w:rsidR="00570B94" w:rsidRPr="00DB580D" w:rsidRDefault="00570B94" w:rsidP="00712405">
            <w:pPr>
              <w:spacing w:before="60" w:after="60"/>
              <w:rPr>
                <w:rFonts w:cs="Arial"/>
                <w:sz w:val="20"/>
                <w:szCs w:val="20"/>
              </w:rPr>
            </w:pPr>
            <w:r>
              <w:rPr>
                <w:rFonts w:cs="Arial"/>
                <w:sz w:val="20"/>
                <w:szCs w:val="20"/>
              </w:rPr>
              <w:t>Tooltip</w:t>
            </w:r>
          </w:p>
        </w:tc>
        <w:tc>
          <w:tcPr>
            <w:tcW w:w="5948" w:type="dxa"/>
          </w:tcPr>
          <w:p w14:paraId="5CEA4502" w14:textId="77777777" w:rsidR="00570B94" w:rsidRPr="00DB580D" w:rsidRDefault="00570B94" w:rsidP="00712405">
            <w:pPr>
              <w:keepLines w:val="0"/>
              <w:spacing w:before="60" w:after="60" w:line="240" w:lineRule="auto"/>
              <w:rPr>
                <w:rFonts w:cs="Arial"/>
                <w:sz w:val="20"/>
                <w:szCs w:val="20"/>
              </w:rPr>
            </w:pPr>
            <w:r>
              <w:rPr>
                <w:rFonts w:cs="Arial"/>
                <w:sz w:val="20"/>
                <w:szCs w:val="20"/>
              </w:rPr>
              <w:t xml:space="preserve">Power Bi default view: date at data point, </w:t>
            </w:r>
            <w:r w:rsidR="00712405">
              <w:rPr>
                <w:rFonts w:cs="Arial"/>
                <w:sz w:val="20"/>
                <w:szCs w:val="20"/>
              </w:rPr>
              <w:t>non-penalty absence count, penalty absence count</w:t>
            </w:r>
          </w:p>
        </w:tc>
      </w:tr>
      <w:tr w:rsidR="00570B94" w:rsidRPr="009F006A" w14:paraId="43343DE9" w14:textId="77777777" w:rsidTr="00712405">
        <w:tc>
          <w:tcPr>
            <w:tcW w:w="3119" w:type="dxa"/>
          </w:tcPr>
          <w:p w14:paraId="4790DA49" w14:textId="77777777" w:rsidR="00570B94" w:rsidRPr="00DB580D" w:rsidRDefault="00570B94" w:rsidP="00712405">
            <w:pPr>
              <w:spacing w:before="60" w:after="60"/>
              <w:rPr>
                <w:rFonts w:cs="Arial"/>
                <w:sz w:val="20"/>
                <w:szCs w:val="20"/>
              </w:rPr>
            </w:pPr>
            <w:r w:rsidRPr="00DB580D">
              <w:rPr>
                <w:rFonts w:cs="Arial"/>
                <w:sz w:val="20"/>
                <w:szCs w:val="20"/>
              </w:rPr>
              <w:t>Nice to have function</w:t>
            </w:r>
          </w:p>
        </w:tc>
        <w:tc>
          <w:tcPr>
            <w:tcW w:w="5948" w:type="dxa"/>
          </w:tcPr>
          <w:p w14:paraId="1B1301AE" w14:textId="77777777" w:rsidR="00570B94" w:rsidRPr="006A67BD" w:rsidRDefault="00570B94" w:rsidP="00712405">
            <w:pPr>
              <w:keepLines w:val="0"/>
              <w:spacing w:before="60" w:after="60" w:line="240" w:lineRule="auto"/>
              <w:rPr>
                <w:rFonts w:cs="Arial"/>
                <w:sz w:val="20"/>
                <w:szCs w:val="20"/>
              </w:rPr>
            </w:pPr>
            <w:r>
              <w:rPr>
                <w:rFonts w:cs="Arial"/>
                <w:sz w:val="20"/>
                <w:szCs w:val="20"/>
              </w:rPr>
              <w:t>n/a</w:t>
            </w:r>
          </w:p>
        </w:tc>
      </w:tr>
    </w:tbl>
    <w:p w14:paraId="4637FB58"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6CB247CB" w14:textId="77777777" w:rsidR="00570B94" w:rsidRDefault="00712405" w:rsidP="00570B94">
      <w:r>
        <w:rPr>
          <w:noProof/>
          <w:lang w:eastAsia="zh-TW"/>
        </w:rPr>
        <w:drawing>
          <wp:inline distT="0" distB="0" distL="0" distR="0" wp14:anchorId="7B4A072D" wp14:editId="6202450D">
            <wp:extent cx="5759450" cy="15341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34160"/>
                    </a:xfrm>
                    <a:prstGeom prst="rect">
                      <a:avLst/>
                    </a:prstGeom>
                  </pic:spPr>
                </pic:pic>
              </a:graphicData>
            </a:graphic>
          </wp:inline>
        </w:drawing>
      </w:r>
    </w:p>
    <w:p w14:paraId="0E791502" w14:textId="77777777" w:rsidR="00712405" w:rsidRDefault="00712405" w:rsidP="00570B94"/>
    <w:p w14:paraId="5627B4AF" w14:textId="77777777" w:rsidR="00712405" w:rsidRDefault="00712405" w:rsidP="00570B94"/>
    <w:p w14:paraId="4C4B77F0" w14:textId="77777777" w:rsidR="00712405" w:rsidRDefault="00712405" w:rsidP="00570B94"/>
    <w:p w14:paraId="06450E47" w14:textId="77777777" w:rsidR="00712405" w:rsidRDefault="00712405" w:rsidP="00570B94"/>
    <w:p w14:paraId="22417656" w14:textId="77777777" w:rsidR="00353212" w:rsidRDefault="00353212" w:rsidP="00353212">
      <w:pPr>
        <w:pStyle w:val="Heading2"/>
      </w:pPr>
      <w:bookmarkStart w:id="53" w:name="_Toc54675087"/>
      <w:r>
        <w:lastRenderedPageBreak/>
        <w:t>Proportion of students by attendance rate range</w:t>
      </w:r>
      <w:bookmarkEnd w:id="5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53212" w:rsidRPr="009F006A" w14:paraId="79C32E7B" w14:textId="77777777" w:rsidTr="00CC4A29">
        <w:tc>
          <w:tcPr>
            <w:tcW w:w="3119" w:type="dxa"/>
            <w:shd w:val="clear" w:color="auto" w:fill="DBE5F1"/>
          </w:tcPr>
          <w:p w14:paraId="44659217" w14:textId="77777777" w:rsidR="00353212" w:rsidRPr="00CB759B" w:rsidRDefault="00353212" w:rsidP="00CC4A2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7A255D3" w14:textId="77777777" w:rsidR="00353212" w:rsidRPr="00CB759B" w:rsidRDefault="00353212" w:rsidP="00CC4A29">
            <w:pPr>
              <w:pStyle w:val="ECR-Heading3"/>
              <w:numPr>
                <w:ilvl w:val="0"/>
                <w:numId w:val="0"/>
              </w:numPr>
              <w:spacing w:before="60" w:after="60"/>
              <w:rPr>
                <w:sz w:val="18"/>
                <w:szCs w:val="18"/>
              </w:rPr>
            </w:pPr>
            <w:r>
              <w:rPr>
                <w:sz w:val="18"/>
                <w:szCs w:val="18"/>
              </w:rPr>
              <w:t>Functionality</w:t>
            </w:r>
          </w:p>
        </w:tc>
      </w:tr>
      <w:tr w:rsidR="00353212" w:rsidRPr="009F006A" w14:paraId="1AA696AD" w14:textId="77777777" w:rsidTr="00CC4A29">
        <w:tc>
          <w:tcPr>
            <w:tcW w:w="3119" w:type="dxa"/>
          </w:tcPr>
          <w:p w14:paraId="4FDB12AD" w14:textId="77777777" w:rsidR="00353212" w:rsidRPr="00225317" w:rsidRDefault="00353212" w:rsidP="00CC4A29">
            <w:pPr>
              <w:spacing w:before="60" w:after="60"/>
              <w:rPr>
                <w:rFonts w:cs="Arial"/>
                <w:sz w:val="20"/>
                <w:szCs w:val="20"/>
              </w:rPr>
            </w:pPr>
            <w:r>
              <w:rPr>
                <w:rFonts w:cs="Arial"/>
                <w:sz w:val="20"/>
                <w:szCs w:val="20"/>
              </w:rPr>
              <w:t>Description</w:t>
            </w:r>
          </w:p>
        </w:tc>
        <w:tc>
          <w:tcPr>
            <w:tcW w:w="5948" w:type="dxa"/>
          </w:tcPr>
          <w:p w14:paraId="22686991" w14:textId="77777777" w:rsidR="00353212" w:rsidRPr="00225317" w:rsidRDefault="00353212" w:rsidP="00CC4A29">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353212" w:rsidRPr="009F006A" w14:paraId="368C4CE5" w14:textId="77777777" w:rsidTr="00CC4A29">
        <w:tc>
          <w:tcPr>
            <w:tcW w:w="3119" w:type="dxa"/>
          </w:tcPr>
          <w:p w14:paraId="03EF2AC4" w14:textId="77777777" w:rsidR="00353212" w:rsidRDefault="00353212" w:rsidP="00CC4A29">
            <w:pPr>
              <w:spacing w:before="60" w:after="60"/>
              <w:rPr>
                <w:rFonts w:cs="Arial"/>
                <w:sz w:val="20"/>
                <w:szCs w:val="20"/>
              </w:rPr>
            </w:pPr>
            <w:r>
              <w:rPr>
                <w:rFonts w:cs="Arial"/>
                <w:sz w:val="20"/>
                <w:szCs w:val="20"/>
              </w:rPr>
              <w:t>Chart type</w:t>
            </w:r>
          </w:p>
        </w:tc>
        <w:tc>
          <w:tcPr>
            <w:tcW w:w="5948" w:type="dxa"/>
          </w:tcPr>
          <w:p w14:paraId="0948525C" w14:textId="77777777" w:rsidR="00353212" w:rsidRDefault="00353212" w:rsidP="00CC4A29">
            <w:pPr>
              <w:pStyle w:val="ListParagraph"/>
              <w:spacing w:before="60" w:after="60"/>
              <w:ind w:left="0"/>
              <w:rPr>
                <w:rFonts w:cs="Arial"/>
                <w:sz w:val="20"/>
                <w:szCs w:val="20"/>
              </w:rPr>
            </w:pPr>
            <w:r>
              <w:rPr>
                <w:rFonts w:cs="Arial"/>
                <w:sz w:val="20"/>
                <w:szCs w:val="20"/>
              </w:rPr>
              <w:t>Clustered bar chart</w:t>
            </w:r>
          </w:p>
        </w:tc>
      </w:tr>
      <w:tr w:rsidR="00353212" w:rsidRPr="009F006A" w14:paraId="3DB95E50" w14:textId="77777777" w:rsidTr="00CC4A29">
        <w:tc>
          <w:tcPr>
            <w:tcW w:w="3119" w:type="dxa"/>
          </w:tcPr>
          <w:p w14:paraId="3F6EACE1" w14:textId="77777777" w:rsidR="00353212" w:rsidRPr="00225317" w:rsidRDefault="00353212" w:rsidP="00CC4A29">
            <w:pPr>
              <w:spacing w:before="60" w:after="60"/>
              <w:rPr>
                <w:rFonts w:cs="Arial"/>
                <w:sz w:val="20"/>
                <w:szCs w:val="20"/>
              </w:rPr>
            </w:pPr>
            <w:r>
              <w:rPr>
                <w:rFonts w:cs="Arial"/>
                <w:sz w:val="20"/>
                <w:szCs w:val="20"/>
              </w:rPr>
              <w:t>Default view</w:t>
            </w:r>
          </w:p>
        </w:tc>
        <w:tc>
          <w:tcPr>
            <w:tcW w:w="5948" w:type="dxa"/>
          </w:tcPr>
          <w:p w14:paraId="13EB1CB7" w14:textId="77777777" w:rsidR="00353212" w:rsidRPr="00225317" w:rsidRDefault="00353212" w:rsidP="00CC4A29">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53212" w:rsidRPr="009F006A" w14:paraId="0D1AE111" w14:textId="77777777" w:rsidTr="00CC4A29">
        <w:tc>
          <w:tcPr>
            <w:tcW w:w="3119" w:type="dxa"/>
          </w:tcPr>
          <w:p w14:paraId="0B6407FF" w14:textId="77777777" w:rsidR="00353212" w:rsidRPr="00225317" w:rsidRDefault="00353212" w:rsidP="00CC4A29">
            <w:pPr>
              <w:spacing w:before="60" w:after="60"/>
              <w:rPr>
                <w:rFonts w:cs="Arial"/>
                <w:sz w:val="20"/>
                <w:szCs w:val="20"/>
              </w:rPr>
            </w:pPr>
            <w:r w:rsidRPr="00225317">
              <w:rPr>
                <w:rFonts w:cs="Arial"/>
                <w:sz w:val="20"/>
                <w:szCs w:val="20"/>
              </w:rPr>
              <w:t>Chart Title</w:t>
            </w:r>
          </w:p>
        </w:tc>
        <w:tc>
          <w:tcPr>
            <w:tcW w:w="5948" w:type="dxa"/>
          </w:tcPr>
          <w:p w14:paraId="17936874" w14:textId="77777777" w:rsidR="00353212" w:rsidRPr="00225317" w:rsidRDefault="00353212" w:rsidP="00CC4A29">
            <w:pPr>
              <w:pStyle w:val="ListParagraph"/>
              <w:spacing w:before="60" w:after="60"/>
              <w:ind w:left="0"/>
              <w:rPr>
                <w:rFonts w:cs="Arial"/>
                <w:sz w:val="20"/>
                <w:szCs w:val="20"/>
              </w:rPr>
            </w:pPr>
            <w:r>
              <w:rPr>
                <w:rFonts w:cs="Arial"/>
                <w:sz w:val="20"/>
                <w:szCs w:val="20"/>
              </w:rPr>
              <w:t>YTD students by attendance rate range</w:t>
            </w:r>
          </w:p>
        </w:tc>
      </w:tr>
      <w:tr w:rsidR="00353212" w:rsidRPr="009F006A" w14:paraId="51E46274" w14:textId="77777777" w:rsidTr="00CC4A29">
        <w:tc>
          <w:tcPr>
            <w:tcW w:w="3119" w:type="dxa"/>
          </w:tcPr>
          <w:p w14:paraId="5B39021F" w14:textId="77777777" w:rsidR="00353212" w:rsidRPr="00225317" w:rsidRDefault="00353212" w:rsidP="00CC4A2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33AE6" w14:textId="77777777" w:rsidR="00353212" w:rsidRPr="00DB580D" w:rsidRDefault="00353212" w:rsidP="00CC4A29">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3DC76904"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0% &lt;20%</w:t>
            </w:r>
          </w:p>
          <w:p w14:paraId="261481AA"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20% &lt;40%</w:t>
            </w:r>
          </w:p>
          <w:p w14:paraId="7BBF2DF9"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40%&lt;60%</w:t>
            </w:r>
          </w:p>
          <w:p w14:paraId="705393C7"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60%&lt;80%</w:t>
            </w:r>
          </w:p>
          <w:p w14:paraId="51592FE7" w14:textId="77777777" w:rsidR="00353212" w:rsidRPr="00F2602E"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80%,100%</w:t>
            </w:r>
          </w:p>
          <w:p w14:paraId="658F9F6F" w14:textId="77777777" w:rsidR="00353212" w:rsidRPr="006A6C04" w:rsidRDefault="00353212" w:rsidP="00CC4A29">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53212" w:rsidRPr="009F006A" w14:paraId="18C13FB2" w14:textId="77777777" w:rsidTr="00CC4A29">
        <w:tc>
          <w:tcPr>
            <w:tcW w:w="3119" w:type="dxa"/>
          </w:tcPr>
          <w:p w14:paraId="41A1E304" w14:textId="77777777" w:rsidR="00353212" w:rsidRPr="00225317" w:rsidRDefault="00353212" w:rsidP="00CC4A29">
            <w:pPr>
              <w:spacing w:before="60" w:after="60"/>
              <w:rPr>
                <w:rFonts w:cs="Arial"/>
                <w:sz w:val="20"/>
                <w:szCs w:val="20"/>
              </w:rPr>
            </w:pPr>
            <w:r>
              <w:rPr>
                <w:rFonts w:cs="Arial"/>
                <w:sz w:val="20"/>
                <w:szCs w:val="20"/>
              </w:rPr>
              <w:t>X axis</w:t>
            </w:r>
          </w:p>
        </w:tc>
        <w:tc>
          <w:tcPr>
            <w:tcW w:w="5948" w:type="dxa"/>
          </w:tcPr>
          <w:p w14:paraId="7A8EF959" w14:textId="77777777" w:rsidR="00353212" w:rsidRDefault="00353212" w:rsidP="00CC4A29">
            <w:pPr>
              <w:pStyle w:val="ListParagraph"/>
              <w:spacing w:before="60" w:after="60"/>
              <w:ind w:left="0"/>
              <w:rPr>
                <w:rFonts w:cs="Arial"/>
                <w:sz w:val="20"/>
                <w:szCs w:val="20"/>
              </w:rPr>
            </w:pPr>
            <w:r>
              <w:rPr>
                <w:rFonts w:cs="Arial"/>
                <w:sz w:val="20"/>
                <w:szCs w:val="20"/>
              </w:rPr>
              <w:t>Value = 0%-100%</w:t>
            </w:r>
          </w:p>
          <w:p w14:paraId="5A00D6EC" w14:textId="77777777" w:rsidR="00353212" w:rsidRDefault="00353212" w:rsidP="00CC4A29">
            <w:pPr>
              <w:pStyle w:val="ListParagraph"/>
              <w:spacing w:before="60" w:after="60"/>
              <w:ind w:left="0"/>
              <w:rPr>
                <w:rFonts w:cs="Arial"/>
                <w:sz w:val="20"/>
                <w:szCs w:val="20"/>
              </w:rPr>
            </w:pPr>
            <w:r>
              <w:rPr>
                <w:rFonts w:cs="Arial"/>
                <w:sz w:val="20"/>
                <w:szCs w:val="20"/>
              </w:rPr>
              <w:t>Title = off</w:t>
            </w:r>
          </w:p>
          <w:p w14:paraId="6D4204DB" w14:textId="77777777" w:rsidR="00353212" w:rsidRDefault="00353212" w:rsidP="00CC4A29">
            <w:pPr>
              <w:pStyle w:val="ListParagraph"/>
              <w:spacing w:before="60" w:after="60"/>
              <w:ind w:left="0"/>
              <w:rPr>
                <w:rFonts w:cs="Arial"/>
                <w:sz w:val="20"/>
                <w:szCs w:val="20"/>
              </w:rPr>
            </w:pPr>
            <w:r>
              <w:rPr>
                <w:rFonts w:cs="Arial"/>
                <w:sz w:val="20"/>
                <w:szCs w:val="20"/>
              </w:rPr>
              <w:t>Functionality expected = n/a</w:t>
            </w:r>
          </w:p>
        </w:tc>
      </w:tr>
      <w:tr w:rsidR="00353212" w:rsidRPr="009F006A" w14:paraId="49F821B8" w14:textId="77777777" w:rsidTr="00CC4A29">
        <w:tc>
          <w:tcPr>
            <w:tcW w:w="3119" w:type="dxa"/>
          </w:tcPr>
          <w:p w14:paraId="48B54623" w14:textId="77777777" w:rsidR="00353212" w:rsidRPr="00225317" w:rsidRDefault="00353212" w:rsidP="00CC4A29">
            <w:pPr>
              <w:spacing w:before="60" w:after="60"/>
              <w:rPr>
                <w:rFonts w:cs="Arial"/>
                <w:sz w:val="20"/>
                <w:szCs w:val="20"/>
              </w:rPr>
            </w:pPr>
            <w:r>
              <w:rPr>
                <w:rFonts w:cs="Arial"/>
                <w:sz w:val="20"/>
                <w:szCs w:val="20"/>
              </w:rPr>
              <w:t>Y axis</w:t>
            </w:r>
          </w:p>
        </w:tc>
        <w:tc>
          <w:tcPr>
            <w:tcW w:w="5948" w:type="dxa"/>
          </w:tcPr>
          <w:p w14:paraId="6D508893" w14:textId="77777777" w:rsidR="00353212" w:rsidRDefault="00353212" w:rsidP="00CC4A29">
            <w:pPr>
              <w:pStyle w:val="ListParagraph"/>
              <w:spacing w:before="60" w:after="60"/>
              <w:ind w:left="0"/>
              <w:rPr>
                <w:rFonts w:cs="Arial"/>
                <w:sz w:val="20"/>
                <w:szCs w:val="20"/>
              </w:rPr>
            </w:pPr>
            <w:r>
              <w:rPr>
                <w:rFonts w:cs="Arial"/>
                <w:sz w:val="20"/>
                <w:szCs w:val="20"/>
              </w:rPr>
              <w:t xml:space="preserve">Value = </w:t>
            </w:r>
            <w:r w:rsidRPr="00360ADD">
              <w:rPr>
                <w:rFonts w:cs="Arial"/>
                <w:i/>
                <w:sz w:val="20"/>
                <w:szCs w:val="20"/>
              </w:rPr>
              <w:t>off</w:t>
            </w:r>
          </w:p>
          <w:p w14:paraId="459463C4" w14:textId="77777777" w:rsidR="00353212" w:rsidRDefault="00353212" w:rsidP="00CC4A29">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8C4337D" w14:textId="77777777" w:rsidR="00353212" w:rsidRDefault="00353212" w:rsidP="00CC4A29">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53212" w:rsidRPr="009F006A" w14:paraId="579AA7A7" w14:textId="77777777" w:rsidTr="00CC4A29">
        <w:tc>
          <w:tcPr>
            <w:tcW w:w="3119" w:type="dxa"/>
          </w:tcPr>
          <w:p w14:paraId="4F326B7B" w14:textId="77777777" w:rsidR="00353212" w:rsidRPr="00DB580D" w:rsidRDefault="00353212" w:rsidP="00CC4A29">
            <w:pPr>
              <w:spacing w:before="60" w:after="60"/>
              <w:rPr>
                <w:rFonts w:cs="Arial"/>
                <w:sz w:val="20"/>
                <w:szCs w:val="20"/>
              </w:rPr>
            </w:pPr>
            <w:r w:rsidRPr="00DB580D">
              <w:rPr>
                <w:rFonts w:cs="Arial"/>
                <w:sz w:val="20"/>
                <w:szCs w:val="20"/>
              </w:rPr>
              <w:t>Visualisation specific data filters</w:t>
            </w:r>
          </w:p>
        </w:tc>
        <w:tc>
          <w:tcPr>
            <w:tcW w:w="5948" w:type="dxa"/>
          </w:tcPr>
          <w:p w14:paraId="5C522D24" w14:textId="77777777" w:rsidR="00353212" w:rsidRPr="00DB580D" w:rsidRDefault="00353212" w:rsidP="00CC4A29">
            <w:pPr>
              <w:keepLines w:val="0"/>
              <w:spacing w:before="60" w:after="60" w:line="240" w:lineRule="auto"/>
              <w:rPr>
                <w:rFonts w:cs="Arial"/>
                <w:sz w:val="20"/>
                <w:szCs w:val="20"/>
              </w:rPr>
            </w:pPr>
            <w:r>
              <w:rPr>
                <w:rFonts w:cs="Arial"/>
                <w:sz w:val="20"/>
                <w:szCs w:val="20"/>
              </w:rPr>
              <w:t>Current calendar year-to-date calculation</w:t>
            </w:r>
          </w:p>
        </w:tc>
      </w:tr>
      <w:tr w:rsidR="00353212" w:rsidRPr="009F006A" w14:paraId="422C95C5" w14:textId="77777777" w:rsidTr="00CC4A29">
        <w:tc>
          <w:tcPr>
            <w:tcW w:w="3119" w:type="dxa"/>
          </w:tcPr>
          <w:p w14:paraId="631E88E2" w14:textId="77777777" w:rsidR="00353212" w:rsidRPr="00DB580D" w:rsidRDefault="00353212" w:rsidP="00CC4A29">
            <w:pPr>
              <w:spacing w:before="60" w:after="60"/>
              <w:rPr>
                <w:rFonts w:cs="Arial"/>
                <w:sz w:val="20"/>
                <w:szCs w:val="20"/>
              </w:rPr>
            </w:pPr>
            <w:r w:rsidRPr="00DB580D">
              <w:rPr>
                <w:rFonts w:cs="Arial"/>
                <w:sz w:val="20"/>
                <w:szCs w:val="20"/>
              </w:rPr>
              <w:t>Hierarchy drill-down</w:t>
            </w:r>
          </w:p>
        </w:tc>
        <w:tc>
          <w:tcPr>
            <w:tcW w:w="5948" w:type="dxa"/>
          </w:tcPr>
          <w:p w14:paraId="2576306D"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D776EA1" w14:textId="77777777" w:rsidTr="00CC4A29">
        <w:tc>
          <w:tcPr>
            <w:tcW w:w="3119" w:type="dxa"/>
          </w:tcPr>
          <w:p w14:paraId="437A8E0B" w14:textId="77777777" w:rsidR="00353212" w:rsidRPr="00DB580D" w:rsidRDefault="00353212" w:rsidP="00CC4A29">
            <w:pPr>
              <w:spacing w:before="60" w:after="60"/>
              <w:rPr>
                <w:rFonts w:cs="Arial"/>
                <w:sz w:val="20"/>
                <w:szCs w:val="20"/>
              </w:rPr>
            </w:pPr>
            <w:r w:rsidRPr="00DB580D">
              <w:rPr>
                <w:rFonts w:cs="Arial"/>
                <w:sz w:val="20"/>
                <w:szCs w:val="20"/>
              </w:rPr>
              <w:t>Visual link to other page</w:t>
            </w:r>
          </w:p>
        </w:tc>
        <w:tc>
          <w:tcPr>
            <w:tcW w:w="5948" w:type="dxa"/>
          </w:tcPr>
          <w:p w14:paraId="4FA80FEA"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37A85FF" w14:textId="77777777" w:rsidTr="00CC4A29">
        <w:tc>
          <w:tcPr>
            <w:tcW w:w="3119" w:type="dxa"/>
          </w:tcPr>
          <w:p w14:paraId="69DC0288" w14:textId="77777777" w:rsidR="00353212" w:rsidRPr="00DB580D" w:rsidRDefault="00353212" w:rsidP="00CC4A29">
            <w:pPr>
              <w:spacing w:before="60" w:after="60"/>
              <w:rPr>
                <w:rFonts w:cs="Arial"/>
                <w:sz w:val="20"/>
                <w:szCs w:val="20"/>
              </w:rPr>
            </w:pPr>
            <w:r>
              <w:rPr>
                <w:rFonts w:cs="Arial"/>
                <w:sz w:val="20"/>
                <w:szCs w:val="20"/>
              </w:rPr>
              <w:t>Tooltip</w:t>
            </w:r>
          </w:p>
        </w:tc>
        <w:tc>
          <w:tcPr>
            <w:tcW w:w="5948" w:type="dxa"/>
          </w:tcPr>
          <w:p w14:paraId="385A18E9" w14:textId="77777777" w:rsidR="00353212" w:rsidRPr="00DB580D" w:rsidRDefault="00353212" w:rsidP="00CC4A29">
            <w:pPr>
              <w:keepLines w:val="0"/>
              <w:spacing w:before="60" w:after="60" w:line="240" w:lineRule="auto"/>
              <w:rPr>
                <w:rFonts w:cs="Arial"/>
                <w:sz w:val="20"/>
                <w:szCs w:val="20"/>
              </w:rPr>
            </w:pPr>
            <w:r>
              <w:rPr>
                <w:rFonts w:cs="Arial"/>
                <w:sz w:val="20"/>
                <w:szCs w:val="20"/>
              </w:rPr>
              <w:t>Power Bi default view (repeat number)</w:t>
            </w:r>
          </w:p>
        </w:tc>
      </w:tr>
      <w:tr w:rsidR="00353212" w:rsidRPr="009F006A" w14:paraId="55E533A5" w14:textId="77777777" w:rsidTr="00CC4A29">
        <w:tc>
          <w:tcPr>
            <w:tcW w:w="3119" w:type="dxa"/>
          </w:tcPr>
          <w:p w14:paraId="3E73824B" w14:textId="77777777" w:rsidR="00353212" w:rsidRPr="00DB580D" w:rsidRDefault="00353212" w:rsidP="00CC4A29">
            <w:pPr>
              <w:spacing w:before="60" w:after="60"/>
              <w:rPr>
                <w:rFonts w:cs="Arial"/>
                <w:sz w:val="20"/>
                <w:szCs w:val="20"/>
              </w:rPr>
            </w:pPr>
            <w:r w:rsidRPr="00DB580D">
              <w:rPr>
                <w:rFonts w:cs="Arial"/>
                <w:sz w:val="20"/>
                <w:szCs w:val="20"/>
              </w:rPr>
              <w:t>Nice to have function</w:t>
            </w:r>
          </w:p>
        </w:tc>
        <w:tc>
          <w:tcPr>
            <w:tcW w:w="5948" w:type="dxa"/>
          </w:tcPr>
          <w:p w14:paraId="705A5E6B" w14:textId="77777777" w:rsidR="00353212" w:rsidRPr="006A67BD" w:rsidRDefault="00353212" w:rsidP="00CC4A29">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54FB15AF" w14:textId="77777777" w:rsidR="00353212" w:rsidRDefault="00353212" w:rsidP="00353212"/>
    <w:p w14:paraId="3F7BC51F" w14:textId="77777777" w:rsidR="00353212" w:rsidRDefault="00353212" w:rsidP="00353212">
      <w:pPr>
        <w:jc w:val="center"/>
        <w:rPr>
          <w:sz w:val="20"/>
          <w:szCs w:val="20"/>
        </w:rPr>
      </w:pPr>
      <w:r>
        <w:rPr>
          <w:noProof/>
          <w:lang w:eastAsia="zh-TW"/>
        </w:rPr>
        <w:drawing>
          <wp:inline distT="0" distB="0" distL="0" distR="0" wp14:anchorId="0C1FFFBC" wp14:editId="42A27403">
            <wp:extent cx="1354347" cy="1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0808" cy="1641900"/>
                    </a:xfrm>
                    <a:prstGeom prst="rect">
                      <a:avLst/>
                    </a:prstGeom>
                  </pic:spPr>
                </pic:pic>
              </a:graphicData>
            </a:graphic>
          </wp:inline>
        </w:drawing>
      </w:r>
    </w:p>
    <w:p w14:paraId="0A461B58" w14:textId="77777777" w:rsidR="00353212" w:rsidRDefault="00353212" w:rsidP="00570B94">
      <w:r>
        <w:t>Business rule:</w:t>
      </w:r>
    </w:p>
    <w:p w14:paraId="3E93B3B8" w14:textId="77777777" w:rsidR="00353212" w:rsidRDefault="00353212" w:rsidP="00353212">
      <w:pPr>
        <w:pStyle w:val="ListParagraph"/>
        <w:numPr>
          <w:ilvl w:val="0"/>
          <w:numId w:val="25"/>
        </w:numPr>
      </w:pPr>
      <w:r>
        <w:t>It is expected when a user selects a bar from the rate range, that all the graphs on this page adjust to show result for students with that result.</w:t>
      </w:r>
    </w:p>
    <w:p w14:paraId="43626EE3" w14:textId="77777777" w:rsidR="00712405" w:rsidRDefault="00712405" w:rsidP="00712405">
      <w:pPr>
        <w:pStyle w:val="Heading2"/>
      </w:pPr>
      <w:bookmarkStart w:id="54" w:name="_Toc54675088"/>
      <w:r>
        <w:lastRenderedPageBreak/>
        <w:t>Count of absences by reason type</w:t>
      </w:r>
      <w:bookmarkEnd w:id="5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712405" w:rsidRPr="009F006A" w14:paraId="4BA3290A" w14:textId="77777777" w:rsidTr="00712405">
        <w:tc>
          <w:tcPr>
            <w:tcW w:w="3119" w:type="dxa"/>
            <w:shd w:val="clear" w:color="auto" w:fill="DBE5F1"/>
          </w:tcPr>
          <w:p w14:paraId="3244DA86" w14:textId="77777777" w:rsidR="00712405" w:rsidRPr="00CB759B" w:rsidRDefault="00712405"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801B47" w14:textId="77777777" w:rsidR="00712405" w:rsidRPr="00CB759B" w:rsidRDefault="00712405" w:rsidP="00712405">
            <w:pPr>
              <w:pStyle w:val="ECR-Heading3"/>
              <w:numPr>
                <w:ilvl w:val="0"/>
                <w:numId w:val="0"/>
              </w:numPr>
              <w:spacing w:before="60" w:after="60"/>
              <w:rPr>
                <w:sz w:val="18"/>
                <w:szCs w:val="18"/>
              </w:rPr>
            </w:pPr>
            <w:r>
              <w:rPr>
                <w:sz w:val="18"/>
                <w:szCs w:val="18"/>
              </w:rPr>
              <w:t>Functionality</w:t>
            </w:r>
          </w:p>
        </w:tc>
      </w:tr>
      <w:tr w:rsidR="00712405" w:rsidRPr="009F006A" w14:paraId="07297A74" w14:textId="77777777" w:rsidTr="00712405">
        <w:tc>
          <w:tcPr>
            <w:tcW w:w="3119" w:type="dxa"/>
          </w:tcPr>
          <w:p w14:paraId="4D6A51F4" w14:textId="77777777" w:rsidR="00712405" w:rsidRPr="00225317" w:rsidRDefault="00712405" w:rsidP="00712405">
            <w:pPr>
              <w:spacing w:before="60" w:after="60"/>
              <w:rPr>
                <w:rFonts w:cs="Arial"/>
                <w:sz w:val="20"/>
                <w:szCs w:val="20"/>
              </w:rPr>
            </w:pPr>
            <w:r>
              <w:rPr>
                <w:rFonts w:cs="Arial"/>
                <w:sz w:val="20"/>
                <w:szCs w:val="20"/>
              </w:rPr>
              <w:t>Description</w:t>
            </w:r>
          </w:p>
        </w:tc>
        <w:tc>
          <w:tcPr>
            <w:tcW w:w="5948" w:type="dxa"/>
          </w:tcPr>
          <w:p w14:paraId="02D6D802" w14:textId="77777777" w:rsidR="00712405" w:rsidRPr="00225317" w:rsidRDefault="00712405" w:rsidP="00880D1F">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and day of week. Users can use this graph to </w:t>
            </w:r>
            <w:r w:rsidR="00880D1F">
              <w:rPr>
                <w:sz w:val="20"/>
                <w:szCs w:val="20"/>
              </w:rPr>
              <w:t>identify absence type trends. It is expected all reason types be on display (penalty and non-penalty) however users can filter the list down by using graph 5.5</w:t>
            </w:r>
            <w:r>
              <w:rPr>
                <w:sz w:val="20"/>
                <w:szCs w:val="20"/>
              </w:rPr>
              <w:t xml:space="preserve"> </w:t>
            </w:r>
          </w:p>
        </w:tc>
      </w:tr>
      <w:tr w:rsidR="00712405" w:rsidRPr="009F006A" w14:paraId="4924B6FC" w14:textId="77777777" w:rsidTr="00712405">
        <w:tc>
          <w:tcPr>
            <w:tcW w:w="3119" w:type="dxa"/>
          </w:tcPr>
          <w:p w14:paraId="5D4B70AF" w14:textId="77777777" w:rsidR="00712405" w:rsidRDefault="00712405" w:rsidP="00712405">
            <w:pPr>
              <w:spacing w:before="60" w:after="60"/>
              <w:rPr>
                <w:rFonts w:cs="Arial"/>
                <w:sz w:val="20"/>
                <w:szCs w:val="20"/>
              </w:rPr>
            </w:pPr>
            <w:r>
              <w:rPr>
                <w:rFonts w:cs="Arial"/>
                <w:sz w:val="20"/>
                <w:szCs w:val="20"/>
              </w:rPr>
              <w:t>Chart type</w:t>
            </w:r>
          </w:p>
        </w:tc>
        <w:tc>
          <w:tcPr>
            <w:tcW w:w="5948" w:type="dxa"/>
          </w:tcPr>
          <w:p w14:paraId="322ED16B" w14:textId="77777777" w:rsidR="00712405" w:rsidRDefault="00880D1F" w:rsidP="00712405">
            <w:pPr>
              <w:pStyle w:val="ListParagraph"/>
              <w:spacing w:before="60" w:after="60"/>
              <w:ind w:left="0"/>
              <w:rPr>
                <w:rFonts w:cs="Arial"/>
                <w:sz w:val="20"/>
                <w:szCs w:val="20"/>
              </w:rPr>
            </w:pPr>
            <w:r>
              <w:rPr>
                <w:rFonts w:cs="Arial"/>
                <w:sz w:val="20"/>
                <w:szCs w:val="20"/>
              </w:rPr>
              <w:t>Matrix</w:t>
            </w:r>
          </w:p>
        </w:tc>
      </w:tr>
      <w:tr w:rsidR="00712405" w:rsidRPr="009F006A" w14:paraId="00CE173F" w14:textId="77777777" w:rsidTr="00712405">
        <w:tc>
          <w:tcPr>
            <w:tcW w:w="3119" w:type="dxa"/>
          </w:tcPr>
          <w:p w14:paraId="208CB578" w14:textId="77777777" w:rsidR="00712405" w:rsidRPr="00225317" w:rsidRDefault="00712405" w:rsidP="00712405">
            <w:pPr>
              <w:spacing w:before="60" w:after="60"/>
              <w:rPr>
                <w:rFonts w:cs="Arial"/>
                <w:sz w:val="20"/>
                <w:szCs w:val="20"/>
              </w:rPr>
            </w:pPr>
            <w:r>
              <w:rPr>
                <w:rFonts w:cs="Arial"/>
                <w:sz w:val="20"/>
                <w:szCs w:val="20"/>
              </w:rPr>
              <w:t>Default view</w:t>
            </w:r>
          </w:p>
        </w:tc>
        <w:tc>
          <w:tcPr>
            <w:tcW w:w="5948" w:type="dxa"/>
          </w:tcPr>
          <w:p w14:paraId="511A80DA" w14:textId="77777777" w:rsidR="00712405" w:rsidRPr="00225317" w:rsidRDefault="00712405"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712405" w:rsidRPr="009F006A" w14:paraId="01FD8997" w14:textId="77777777" w:rsidTr="00712405">
        <w:tc>
          <w:tcPr>
            <w:tcW w:w="3119" w:type="dxa"/>
          </w:tcPr>
          <w:p w14:paraId="7D5E7C83" w14:textId="77777777" w:rsidR="00712405" w:rsidRPr="00225317" w:rsidRDefault="00712405" w:rsidP="00712405">
            <w:pPr>
              <w:spacing w:before="60" w:after="60"/>
              <w:rPr>
                <w:rFonts w:cs="Arial"/>
                <w:sz w:val="20"/>
                <w:szCs w:val="20"/>
              </w:rPr>
            </w:pPr>
            <w:r w:rsidRPr="00225317">
              <w:rPr>
                <w:rFonts w:cs="Arial"/>
                <w:sz w:val="20"/>
                <w:szCs w:val="20"/>
              </w:rPr>
              <w:t>Chart Title</w:t>
            </w:r>
          </w:p>
        </w:tc>
        <w:tc>
          <w:tcPr>
            <w:tcW w:w="5948" w:type="dxa"/>
          </w:tcPr>
          <w:p w14:paraId="2CDBA960" w14:textId="77777777" w:rsidR="00712405" w:rsidRPr="00225317" w:rsidRDefault="00880D1F" w:rsidP="00712405">
            <w:pPr>
              <w:pStyle w:val="ListParagraph"/>
              <w:spacing w:before="60" w:after="60"/>
              <w:ind w:left="0"/>
              <w:rPr>
                <w:rFonts w:cs="Arial"/>
                <w:sz w:val="20"/>
                <w:szCs w:val="20"/>
              </w:rPr>
            </w:pPr>
            <w:r>
              <w:rPr>
                <w:rFonts w:cs="Arial"/>
                <w:sz w:val="20"/>
                <w:szCs w:val="20"/>
              </w:rPr>
              <w:t>Absences by day of week</w:t>
            </w:r>
          </w:p>
        </w:tc>
      </w:tr>
      <w:tr w:rsidR="00712405" w:rsidRPr="009F006A" w14:paraId="071FE3FC" w14:textId="77777777" w:rsidTr="00712405">
        <w:tc>
          <w:tcPr>
            <w:tcW w:w="3119" w:type="dxa"/>
          </w:tcPr>
          <w:p w14:paraId="769424CB" w14:textId="77777777" w:rsidR="00712405" w:rsidRPr="00225317" w:rsidRDefault="00712405"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C546FC5" w14:textId="77777777" w:rsidR="00880D1F" w:rsidRDefault="00880D1F" w:rsidP="00712405">
            <w:pPr>
              <w:keepLines w:val="0"/>
              <w:spacing w:after="0" w:line="240" w:lineRule="auto"/>
              <w:rPr>
                <w:sz w:val="20"/>
                <w:szCs w:val="20"/>
              </w:rPr>
            </w:pPr>
            <w:r>
              <w:rPr>
                <w:sz w:val="20"/>
                <w:szCs w:val="20"/>
              </w:rPr>
              <w:t>Column horizontal heading = day of week</w:t>
            </w:r>
          </w:p>
          <w:p w14:paraId="3E5091E3" w14:textId="77777777" w:rsidR="00712405" w:rsidRDefault="00880D1F" w:rsidP="00712405">
            <w:pPr>
              <w:keepLines w:val="0"/>
              <w:spacing w:after="0" w:line="240" w:lineRule="auto"/>
              <w:rPr>
                <w:sz w:val="20"/>
                <w:szCs w:val="20"/>
              </w:rPr>
            </w:pPr>
            <w:r>
              <w:rPr>
                <w:sz w:val="20"/>
                <w:szCs w:val="20"/>
              </w:rPr>
              <w:t>Column vertical heading = absence reason description</w:t>
            </w:r>
            <w:r w:rsidR="00712405" w:rsidRPr="00BB3170">
              <w:rPr>
                <w:sz w:val="20"/>
                <w:szCs w:val="20"/>
              </w:rPr>
              <w:t xml:space="preserve">  </w:t>
            </w:r>
          </w:p>
          <w:p w14:paraId="33F98995" w14:textId="77777777" w:rsidR="00880D1F" w:rsidRPr="00BB3170" w:rsidRDefault="00880D1F" w:rsidP="00712405">
            <w:pPr>
              <w:keepLines w:val="0"/>
              <w:spacing w:after="0" w:line="240" w:lineRule="auto"/>
              <w:rPr>
                <w:sz w:val="20"/>
                <w:szCs w:val="20"/>
              </w:rPr>
            </w:pPr>
            <w:r>
              <w:rPr>
                <w:sz w:val="20"/>
                <w:szCs w:val="20"/>
              </w:rPr>
              <w:t>Value = total calendar YTD count of absences for reason description on day of week.</w:t>
            </w:r>
          </w:p>
        </w:tc>
      </w:tr>
      <w:tr w:rsidR="00712405" w:rsidRPr="009F006A" w14:paraId="39861150" w14:textId="77777777" w:rsidTr="00712405">
        <w:tc>
          <w:tcPr>
            <w:tcW w:w="3119" w:type="dxa"/>
          </w:tcPr>
          <w:p w14:paraId="6D79FFA1" w14:textId="77777777" w:rsidR="00712405" w:rsidRPr="00225317" w:rsidRDefault="00880D1F" w:rsidP="00712405">
            <w:pPr>
              <w:spacing w:before="60" w:after="60"/>
              <w:rPr>
                <w:rFonts w:cs="Arial"/>
                <w:sz w:val="20"/>
                <w:szCs w:val="20"/>
              </w:rPr>
            </w:pPr>
            <w:r>
              <w:rPr>
                <w:rFonts w:cs="Arial"/>
                <w:sz w:val="20"/>
                <w:szCs w:val="20"/>
              </w:rPr>
              <w:t>Conditional formatting</w:t>
            </w:r>
          </w:p>
        </w:tc>
        <w:tc>
          <w:tcPr>
            <w:tcW w:w="5948" w:type="dxa"/>
          </w:tcPr>
          <w:p w14:paraId="7C50AF75" w14:textId="77777777" w:rsidR="00712405" w:rsidRDefault="00880D1F" w:rsidP="00712405">
            <w:pPr>
              <w:pStyle w:val="ListParagraph"/>
              <w:spacing w:before="60" w:after="60"/>
              <w:ind w:left="0"/>
              <w:rPr>
                <w:rFonts w:cs="Arial"/>
                <w:sz w:val="20"/>
                <w:szCs w:val="20"/>
              </w:rPr>
            </w:pPr>
            <w:r>
              <w:rPr>
                <w:rFonts w:cs="Arial"/>
                <w:sz w:val="20"/>
                <w:szCs w:val="20"/>
              </w:rPr>
              <w:t>Totals =  turned on</w:t>
            </w:r>
          </w:p>
          <w:p w14:paraId="3E6811F7" w14:textId="77777777" w:rsidR="00880D1F" w:rsidRDefault="00880D1F" w:rsidP="00880D1F">
            <w:pPr>
              <w:pStyle w:val="ListParagraph"/>
              <w:spacing w:before="60" w:after="60"/>
              <w:ind w:left="0"/>
              <w:rPr>
                <w:rFonts w:cs="Arial"/>
                <w:sz w:val="20"/>
                <w:szCs w:val="20"/>
              </w:rPr>
            </w:pPr>
            <w:r>
              <w:rPr>
                <w:rFonts w:cs="Arial"/>
                <w:sz w:val="20"/>
                <w:szCs w:val="20"/>
              </w:rPr>
              <w:t>Heatmap = turned on, is expected that the user can identify higher numbers (or hot-spots) based on colour gradient applied to matrix</w:t>
            </w:r>
          </w:p>
        </w:tc>
      </w:tr>
      <w:tr w:rsidR="00712405" w:rsidRPr="009F006A" w14:paraId="6537B2B3" w14:textId="77777777" w:rsidTr="00712405">
        <w:tc>
          <w:tcPr>
            <w:tcW w:w="3119" w:type="dxa"/>
          </w:tcPr>
          <w:p w14:paraId="67530912" w14:textId="77777777" w:rsidR="00712405" w:rsidRPr="00DB580D" w:rsidRDefault="00712405" w:rsidP="00712405">
            <w:pPr>
              <w:spacing w:before="60" w:after="60"/>
              <w:rPr>
                <w:rFonts w:cs="Arial"/>
                <w:sz w:val="20"/>
                <w:szCs w:val="20"/>
              </w:rPr>
            </w:pPr>
            <w:r w:rsidRPr="00DB580D">
              <w:rPr>
                <w:rFonts w:cs="Arial"/>
                <w:sz w:val="20"/>
                <w:szCs w:val="20"/>
              </w:rPr>
              <w:t>Visualisation specific data filters</w:t>
            </w:r>
          </w:p>
        </w:tc>
        <w:tc>
          <w:tcPr>
            <w:tcW w:w="5948" w:type="dxa"/>
          </w:tcPr>
          <w:p w14:paraId="778FDDAA" w14:textId="77777777" w:rsidR="00712405" w:rsidRPr="00DB580D" w:rsidRDefault="00712405" w:rsidP="00712405">
            <w:pPr>
              <w:keepLines w:val="0"/>
              <w:spacing w:before="60" w:after="60" w:line="240" w:lineRule="auto"/>
              <w:rPr>
                <w:rFonts w:cs="Arial"/>
                <w:sz w:val="20"/>
                <w:szCs w:val="20"/>
              </w:rPr>
            </w:pPr>
            <w:r>
              <w:rPr>
                <w:rFonts w:cs="Arial"/>
                <w:sz w:val="20"/>
                <w:szCs w:val="20"/>
              </w:rPr>
              <w:t>Current calendar year-to-date calculation</w:t>
            </w:r>
          </w:p>
        </w:tc>
      </w:tr>
      <w:tr w:rsidR="00712405" w:rsidRPr="009F006A" w14:paraId="2A331230" w14:textId="77777777" w:rsidTr="00712405">
        <w:tc>
          <w:tcPr>
            <w:tcW w:w="3119" w:type="dxa"/>
          </w:tcPr>
          <w:p w14:paraId="24CF6541" w14:textId="77777777" w:rsidR="00712405" w:rsidRPr="00DB580D" w:rsidRDefault="00712405" w:rsidP="00712405">
            <w:pPr>
              <w:spacing w:before="60" w:after="60"/>
              <w:rPr>
                <w:rFonts w:cs="Arial"/>
                <w:sz w:val="20"/>
                <w:szCs w:val="20"/>
              </w:rPr>
            </w:pPr>
            <w:r w:rsidRPr="00DB580D">
              <w:rPr>
                <w:rFonts w:cs="Arial"/>
                <w:sz w:val="20"/>
                <w:szCs w:val="20"/>
              </w:rPr>
              <w:t>Hierarchy drill-down</w:t>
            </w:r>
          </w:p>
        </w:tc>
        <w:tc>
          <w:tcPr>
            <w:tcW w:w="5948" w:type="dxa"/>
          </w:tcPr>
          <w:p w14:paraId="436C3B7D"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AB09690" w14:textId="77777777" w:rsidTr="00712405">
        <w:tc>
          <w:tcPr>
            <w:tcW w:w="3119" w:type="dxa"/>
          </w:tcPr>
          <w:p w14:paraId="044D84DF" w14:textId="77777777" w:rsidR="00712405" w:rsidRPr="00DB580D" w:rsidRDefault="00712405" w:rsidP="00712405">
            <w:pPr>
              <w:spacing w:before="60" w:after="60"/>
              <w:rPr>
                <w:rFonts w:cs="Arial"/>
                <w:sz w:val="20"/>
                <w:szCs w:val="20"/>
              </w:rPr>
            </w:pPr>
            <w:r w:rsidRPr="00DB580D">
              <w:rPr>
                <w:rFonts w:cs="Arial"/>
                <w:sz w:val="20"/>
                <w:szCs w:val="20"/>
              </w:rPr>
              <w:t>Visual link to other page</w:t>
            </w:r>
          </w:p>
        </w:tc>
        <w:tc>
          <w:tcPr>
            <w:tcW w:w="5948" w:type="dxa"/>
          </w:tcPr>
          <w:p w14:paraId="2CEF12CA"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0960F39" w14:textId="77777777" w:rsidTr="00712405">
        <w:tc>
          <w:tcPr>
            <w:tcW w:w="3119" w:type="dxa"/>
          </w:tcPr>
          <w:p w14:paraId="138D0196" w14:textId="77777777" w:rsidR="00712405" w:rsidRPr="00DB580D" w:rsidRDefault="00712405" w:rsidP="00712405">
            <w:pPr>
              <w:spacing w:before="60" w:after="60"/>
              <w:rPr>
                <w:rFonts w:cs="Arial"/>
                <w:sz w:val="20"/>
                <w:szCs w:val="20"/>
              </w:rPr>
            </w:pPr>
            <w:r>
              <w:rPr>
                <w:rFonts w:cs="Arial"/>
                <w:sz w:val="20"/>
                <w:szCs w:val="20"/>
              </w:rPr>
              <w:t>Tooltip</w:t>
            </w:r>
          </w:p>
        </w:tc>
        <w:tc>
          <w:tcPr>
            <w:tcW w:w="5948" w:type="dxa"/>
          </w:tcPr>
          <w:p w14:paraId="238280DB" w14:textId="77777777" w:rsidR="00712405" w:rsidRPr="00DB580D" w:rsidRDefault="00712405" w:rsidP="00712405">
            <w:pPr>
              <w:keepLines w:val="0"/>
              <w:spacing w:before="60" w:after="60" w:line="240" w:lineRule="auto"/>
              <w:rPr>
                <w:rFonts w:cs="Arial"/>
                <w:sz w:val="20"/>
                <w:szCs w:val="20"/>
              </w:rPr>
            </w:pPr>
            <w:r>
              <w:rPr>
                <w:rFonts w:cs="Arial"/>
                <w:sz w:val="20"/>
                <w:szCs w:val="20"/>
              </w:rPr>
              <w:t>Power Bi default view (repeat number)</w:t>
            </w:r>
          </w:p>
        </w:tc>
      </w:tr>
      <w:tr w:rsidR="00712405" w:rsidRPr="009F006A" w14:paraId="3FFFF86D" w14:textId="77777777" w:rsidTr="00712405">
        <w:tc>
          <w:tcPr>
            <w:tcW w:w="3119" w:type="dxa"/>
          </w:tcPr>
          <w:p w14:paraId="77D2EA5A" w14:textId="77777777" w:rsidR="00712405" w:rsidRPr="00DB580D" w:rsidRDefault="00712405" w:rsidP="00712405">
            <w:pPr>
              <w:spacing w:before="60" w:after="60"/>
              <w:rPr>
                <w:rFonts w:cs="Arial"/>
                <w:sz w:val="20"/>
                <w:szCs w:val="20"/>
              </w:rPr>
            </w:pPr>
            <w:r w:rsidRPr="00DB580D">
              <w:rPr>
                <w:rFonts w:cs="Arial"/>
                <w:sz w:val="20"/>
                <w:szCs w:val="20"/>
              </w:rPr>
              <w:t>Nice to have function</w:t>
            </w:r>
          </w:p>
        </w:tc>
        <w:tc>
          <w:tcPr>
            <w:tcW w:w="5948" w:type="dxa"/>
          </w:tcPr>
          <w:p w14:paraId="71756711" w14:textId="77777777" w:rsidR="00712405" w:rsidRPr="006A67BD" w:rsidRDefault="00712405" w:rsidP="00712405">
            <w:pPr>
              <w:keepLines w:val="0"/>
              <w:spacing w:before="60" w:after="60" w:line="240" w:lineRule="auto"/>
              <w:rPr>
                <w:rFonts w:cs="Arial"/>
                <w:sz w:val="20"/>
                <w:szCs w:val="20"/>
              </w:rPr>
            </w:pPr>
            <w:r>
              <w:rPr>
                <w:rFonts w:cs="Arial"/>
                <w:sz w:val="20"/>
                <w:szCs w:val="20"/>
              </w:rPr>
              <w:t>n/a</w:t>
            </w:r>
          </w:p>
        </w:tc>
      </w:tr>
    </w:tbl>
    <w:p w14:paraId="59EA542C" w14:textId="77777777" w:rsidR="00712405" w:rsidRDefault="00712405" w:rsidP="00712405"/>
    <w:p w14:paraId="0DAC0F61"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1CD6A53A" w14:textId="77777777" w:rsidR="00712405" w:rsidRDefault="00712405" w:rsidP="00570B94"/>
    <w:p w14:paraId="718D6341" w14:textId="77777777" w:rsidR="00712405" w:rsidRDefault="00712405" w:rsidP="00712405">
      <w:pPr>
        <w:jc w:val="center"/>
      </w:pPr>
      <w:r>
        <w:rPr>
          <w:noProof/>
          <w:lang w:eastAsia="zh-TW"/>
        </w:rPr>
        <w:drawing>
          <wp:inline distT="0" distB="0" distL="0" distR="0" wp14:anchorId="6D497114" wp14:editId="3583EBE0">
            <wp:extent cx="4386943" cy="227279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2587" cy="2275718"/>
                    </a:xfrm>
                    <a:prstGeom prst="rect">
                      <a:avLst/>
                    </a:prstGeom>
                  </pic:spPr>
                </pic:pic>
              </a:graphicData>
            </a:graphic>
          </wp:inline>
        </w:drawing>
      </w:r>
    </w:p>
    <w:p w14:paraId="5825B5DD" w14:textId="77777777" w:rsidR="00712405" w:rsidRDefault="00712405" w:rsidP="00570B94"/>
    <w:p w14:paraId="39BEC5DD" w14:textId="77777777" w:rsidR="00712405" w:rsidRDefault="00712405" w:rsidP="00570B94"/>
    <w:p w14:paraId="66B97C4F" w14:textId="77777777" w:rsidR="00712405" w:rsidRDefault="00712405" w:rsidP="00570B94"/>
    <w:p w14:paraId="74E2D869" w14:textId="77777777" w:rsidR="00712405" w:rsidRDefault="00712405" w:rsidP="00570B94"/>
    <w:p w14:paraId="3D951BB2" w14:textId="77777777" w:rsidR="00880D1F" w:rsidRDefault="00C41282" w:rsidP="00880D1F">
      <w:pPr>
        <w:pStyle w:val="Heading2"/>
      </w:pPr>
      <w:bookmarkStart w:id="55" w:name="_Toc54675089"/>
      <w:r>
        <w:lastRenderedPageBreak/>
        <w:t>Student table</w:t>
      </w:r>
      <w:bookmarkEnd w:id="5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880D1F" w:rsidRPr="009F006A" w14:paraId="0BD18A6A" w14:textId="77777777" w:rsidTr="00880D1F">
        <w:tc>
          <w:tcPr>
            <w:tcW w:w="3119" w:type="dxa"/>
            <w:shd w:val="clear" w:color="auto" w:fill="DBE5F1"/>
          </w:tcPr>
          <w:p w14:paraId="1C5456B4" w14:textId="77777777" w:rsidR="00880D1F" w:rsidRPr="00CB759B" w:rsidRDefault="00880D1F" w:rsidP="00880D1F">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8F0577" w14:textId="77777777" w:rsidR="00880D1F" w:rsidRPr="00CB759B" w:rsidRDefault="00880D1F" w:rsidP="00880D1F">
            <w:pPr>
              <w:pStyle w:val="ECR-Heading3"/>
              <w:numPr>
                <w:ilvl w:val="0"/>
                <w:numId w:val="0"/>
              </w:numPr>
              <w:spacing w:before="60" w:after="60"/>
              <w:rPr>
                <w:sz w:val="18"/>
                <w:szCs w:val="18"/>
              </w:rPr>
            </w:pPr>
            <w:r>
              <w:rPr>
                <w:sz w:val="18"/>
                <w:szCs w:val="18"/>
              </w:rPr>
              <w:t>Functionality</w:t>
            </w:r>
          </w:p>
        </w:tc>
      </w:tr>
      <w:tr w:rsidR="00880D1F" w:rsidRPr="009F006A" w14:paraId="6B4C07EF" w14:textId="77777777" w:rsidTr="00880D1F">
        <w:tc>
          <w:tcPr>
            <w:tcW w:w="3119" w:type="dxa"/>
          </w:tcPr>
          <w:p w14:paraId="00B7B25E" w14:textId="77777777" w:rsidR="00880D1F" w:rsidRPr="00225317" w:rsidRDefault="00880D1F" w:rsidP="00880D1F">
            <w:pPr>
              <w:spacing w:before="60" w:after="60"/>
              <w:rPr>
                <w:rFonts w:cs="Arial"/>
                <w:sz w:val="20"/>
                <w:szCs w:val="20"/>
              </w:rPr>
            </w:pPr>
            <w:r>
              <w:rPr>
                <w:rFonts w:cs="Arial"/>
                <w:sz w:val="20"/>
                <w:szCs w:val="20"/>
              </w:rPr>
              <w:t>Description</w:t>
            </w:r>
          </w:p>
        </w:tc>
        <w:tc>
          <w:tcPr>
            <w:tcW w:w="5948" w:type="dxa"/>
          </w:tcPr>
          <w:p w14:paraId="224279EC" w14:textId="77777777" w:rsidR="00880D1F" w:rsidRPr="00225317" w:rsidRDefault="00880D1F" w:rsidP="00DF1BDC">
            <w:pPr>
              <w:pStyle w:val="ListParagraph"/>
              <w:spacing w:before="60" w:after="60"/>
              <w:ind w:left="0"/>
              <w:rPr>
                <w:rFonts w:cs="Arial"/>
                <w:sz w:val="20"/>
                <w:szCs w:val="20"/>
              </w:rPr>
            </w:pPr>
            <w:r w:rsidRPr="00DB580D">
              <w:rPr>
                <w:sz w:val="20"/>
                <w:szCs w:val="20"/>
              </w:rPr>
              <w:t xml:space="preserve">This chart will show </w:t>
            </w:r>
            <w:r w:rsidR="00DF1BDC">
              <w:rPr>
                <w:sz w:val="20"/>
                <w:szCs w:val="20"/>
              </w:rPr>
              <w:t xml:space="preserve">aggregated absence counts and attendance rate for each individual student. </w:t>
            </w:r>
          </w:p>
        </w:tc>
      </w:tr>
      <w:tr w:rsidR="00880D1F" w:rsidRPr="009F006A" w14:paraId="651D8D57" w14:textId="77777777" w:rsidTr="00880D1F">
        <w:tc>
          <w:tcPr>
            <w:tcW w:w="3119" w:type="dxa"/>
          </w:tcPr>
          <w:p w14:paraId="5ED93FD1" w14:textId="77777777" w:rsidR="00880D1F" w:rsidRDefault="00880D1F" w:rsidP="00880D1F">
            <w:pPr>
              <w:spacing w:before="60" w:after="60"/>
              <w:rPr>
                <w:rFonts w:cs="Arial"/>
                <w:sz w:val="20"/>
                <w:szCs w:val="20"/>
              </w:rPr>
            </w:pPr>
            <w:r>
              <w:rPr>
                <w:rFonts w:cs="Arial"/>
                <w:sz w:val="20"/>
                <w:szCs w:val="20"/>
              </w:rPr>
              <w:t>Chart type</w:t>
            </w:r>
          </w:p>
        </w:tc>
        <w:tc>
          <w:tcPr>
            <w:tcW w:w="5948" w:type="dxa"/>
          </w:tcPr>
          <w:p w14:paraId="4F720B05" w14:textId="77777777" w:rsidR="00880D1F" w:rsidRDefault="00DF1BDC" w:rsidP="00880D1F">
            <w:pPr>
              <w:pStyle w:val="ListParagraph"/>
              <w:spacing w:before="60" w:after="60"/>
              <w:ind w:left="0"/>
              <w:rPr>
                <w:rFonts w:cs="Arial"/>
                <w:sz w:val="20"/>
                <w:szCs w:val="20"/>
              </w:rPr>
            </w:pPr>
            <w:r>
              <w:rPr>
                <w:rFonts w:cs="Arial"/>
                <w:sz w:val="20"/>
                <w:szCs w:val="20"/>
              </w:rPr>
              <w:t>Table</w:t>
            </w:r>
          </w:p>
        </w:tc>
      </w:tr>
      <w:tr w:rsidR="00880D1F" w:rsidRPr="009F006A" w14:paraId="2F792844" w14:textId="77777777" w:rsidTr="00880D1F">
        <w:tc>
          <w:tcPr>
            <w:tcW w:w="3119" w:type="dxa"/>
          </w:tcPr>
          <w:p w14:paraId="39C42A3B" w14:textId="77777777" w:rsidR="00880D1F" w:rsidRPr="00225317" w:rsidRDefault="00880D1F" w:rsidP="00880D1F">
            <w:pPr>
              <w:spacing w:before="60" w:after="60"/>
              <w:rPr>
                <w:rFonts w:cs="Arial"/>
                <w:sz w:val="20"/>
                <w:szCs w:val="20"/>
              </w:rPr>
            </w:pPr>
            <w:r>
              <w:rPr>
                <w:rFonts w:cs="Arial"/>
                <w:sz w:val="20"/>
                <w:szCs w:val="20"/>
              </w:rPr>
              <w:t>Default view</w:t>
            </w:r>
          </w:p>
        </w:tc>
        <w:tc>
          <w:tcPr>
            <w:tcW w:w="5948" w:type="dxa"/>
          </w:tcPr>
          <w:p w14:paraId="3594FB4A" w14:textId="77777777" w:rsidR="00880D1F" w:rsidRPr="00225317" w:rsidRDefault="00880D1F" w:rsidP="00880D1F">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880D1F" w:rsidRPr="009F006A" w14:paraId="2DCA1955" w14:textId="77777777" w:rsidTr="00880D1F">
        <w:tc>
          <w:tcPr>
            <w:tcW w:w="3119" w:type="dxa"/>
          </w:tcPr>
          <w:p w14:paraId="560A7F22" w14:textId="77777777" w:rsidR="00880D1F" w:rsidRPr="00225317" w:rsidRDefault="00880D1F" w:rsidP="00880D1F">
            <w:pPr>
              <w:spacing w:before="60" w:after="60"/>
              <w:rPr>
                <w:rFonts w:cs="Arial"/>
                <w:sz w:val="20"/>
                <w:szCs w:val="20"/>
              </w:rPr>
            </w:pPr>
            <w:r w:rsidRPr="00225317">
              <w:rPr>
                <w:rFonts w:cs="Arial"/>
                <w:sz w:val="20"/>
                <w:szCs w:val="20"/>
              </w:rPr>
              <w:t>Chart Title</w:t>
            </w:r>
          </w:p>
        </w:tc>
        <w:tc>
          <w:tcPr>
            <w:tcW w:w="5948" w:type="dxa"/>
          </w:tcPr>
          <w:p w14:paraId="6BBC31A9" w14:textId="77777777" w:rsidR="00880D1F" w:rsidRPr="00DF1BDC" w:rsidRDefault="00DF1BDC" w:rsidP="00880D1F">
            <w:pPr>
              <w:pStyle w:val="ListParagraph"/>
              <w:spacing w:before="60" w:after="60"/>
              <w:ind w:left="0"/>
              <w:rPr>
                <w:rFonts w:cs="Arial"/>
                <w:i/>
                <w:sz w:val="20"/>
                <w:szCs w:val="20"/>
              </w:rPr>
            </w:pPr>
            <w:r w:rsidRPr="00DF1BDC">
              <w:rPr>
                <w:rFonts w:cs="Arial"/>
                <w:i/>
                <w:sz w:val="20"/>
                <w:szCs w:val="20"/>
              </w:rPr>
              <w:t>No title</w:t>
            </w:r>
          </w:p>
        </w:tc>
      </w:tr>
      <w:tr w:rsidR="00880D1F" w:rsidRPr="009F006A" w14:paraId="4E4D0BB9" w14:textId="77777777" w:rsidTr="00880D1F">
        <w:tc>
          <w:tcPr>
            <w:tcW w:w="3119" w:type="dxa"/>
          </w:tcPr>
          <w:p w14:paraId="3D3A8BF3" w14:textId="77777777" w:rsidR="00880D1F" w:rsidRPr="00225317" w:rsidRDefault="00DF1BDC" w:rsidP="00880D1F">
            <w:pPr>
              <w:spacing w:before="60" w:after="60"/>
              <w:rPr>
                <w:rFonts w:cs="Arial"/>
                <w:sz w:val="20"/>
                <w:szCs w:val="20"/>
              </w:rPr>
            </w:pPr>
            <w:r>
              <w:rPr>
                <w:rFonts w:cs="Arial"/>
                <w:sz w:val="20"/>
                <w:szCs w:val="20"/>
              </w:rPr>
              <w:t xml:space="preserve">Headings – values </w:t>
            </w:r>
          </w:p>
        </w:tc>
        <w:tc>
          <w:tcPr>
            <w:tcW w:w="5948" w:type="dxa"/>
          </w:tcPr>
          <w:p w14:paraId="0A17BA5A" w14:textId="77777777" w:rsidR="00880D1F" w:rsidRDefault="00DF1BDC" w:rsidP="00880D1F">
            <w:pPr>
              <w:keepLines w:val="0"/>
              <w:spacing w:after="0" w:line="240" w:lineRule="auto"/>
              <w:rPr>
                <w:sz w:val="20"/>
                <w:szCs w:val="20"/>
              </w:rPr>
            </w:pPr>
            <w:r>
              <w:rPr>
                <w:sz w:val="20"/>
                <w:szCs w:val="20"/>
              </w:rPr>
              <w:t>Student name = student name or anonymous student number based on security</w:t>
            </w:r>
          </w:p>
          <w:p w14:paraId="4B54D6B3" w14:textId="77777777" w:rsidR="00DF1BDC" w:rsidRDefault="00DF1BDC" w:rsidP="00880D1F">
            <w:pPr>
              <w:keepLines w:val="0"/>
              <w:spacing w:after="0" w:line="240" w:lineRule="auto"/>
              <w:rPr>
                <w:sz w:val="20"/>
                <w:szCs w:val="20"/>
              </w:rPr>
            </w:pPr>
            <w:r>
              <w:rPr>
                <w:sz w:val="20"/>
                <w:szCs w:val="20"/>
              </w:rPr>
              <w:t>Attendance rate = current YTD attendance rate for student</w:t>
            </w:r>
          </w:p>
          <w:p w14:paraId="10BD8039" w14:textId="77777777" w:rsidR="00DF1BDC" w:rsidRDefault="00DF1BDC" w:rsidP="00880D1F">
            <w:pPr>
              <w:keepLines w:val="0"/>
              <w:spacing w:after="0" w:line="240" w:lineRule="auto"/>
              <w:rPr>
                <w:sz w:val="20"/>
                <w:szCs w:val="20"/>
              </w:rPr>
            </w:pPr>
            <w:r>
              <w:rPr>
                <w:sz w:val="20"/>
                <w:szCs w:val="20"/>
              </w:rPr>
              <w:t>Full days absent = total number of full days absent for the student for the YTD</w:t>
            </w:r>
          </w:p>
          <w:p w14:paraId="50ECD376" w14:textId="77777777" w:rsidR="00DF1BDC" w:rsidRDefault="00DF1BDC" w:rsidP="00880D1F">
            <w:pPr>
              <w:keepLines w:val="0"/>
              <w:spacing w:after="0" w:line="240" w:lineRule="auto"/>
              <w:rPr>
                <w:sz w:val="20"/>
                <w:szCs w:val="20"/>
              </w:rPr>
            </w:pPr>
            <w:r>
              <w:rPr>
                <w:sz w:val="20"/>
                <w:szCs w:val="20"/>
              </w:rPr>
              <w:t>AM part days absent = total number of part AM days absent for the student for YTD</w:t>
            </w:r>
          </w:p>
          <w:p w14:paraId="28793E05" w14:textId="77777777" w:rsidR="00DF1BDC" w:rsidRPr="00BB3170" w:rsidRDefault="00DF1BDC" w:rsidP="00880D1F">
            <w:pPr>
              <w:keepLines w:val="0"/>
              <w:spacing w:after="0" w:line="240" w:lineRule="auto"/>
              <w:rPr>
                <w:sz w:val="20"/>
                <w:szCs w:val="20"/>
              </w:rPr>
            </w:pPr>
            <w:r>
              <w:rPr>
                <w:sz w:val="20"/>
                <w:szCs w:val="20"/>
              </w:rPr>
              <w:t>PM part days absent = total number of part PM days absent for the student for YTD</w:t>
            </w:r>
          </w:p>
        </w:tc>
      </w:tr>
      <w:tr w:rsidR="00880D1F" w:rsidRPr="009F006A" w14:paraId="2896C406" w14:textId="77777777" w:rsidTr="00880D1F">
        <w:tc>
          <w:tcPr>
            <w:tcW w:w="3119" w:type="dxa"/>
          </w:tcPr>
          <w:p w14:paraId="7CC7A41A" w14:textId="77777777" w:rsidR="00880D1F" w:rsidRPr="00DB580D" w:rsidRDefault="00880D1F" w:rsidP="00880D1F">
            <w:pPr>
              <w:spacing w:before="60" w:after="60"/>
              <w:rPr>
                <w:rFonts w:cs="Arial"/>
                <w:sz w:val="20"/>
                <w:szCs w:val="20"/>
              </w:rPr>
            </w:pPr>
            <w:r w:rsidRPr="00DB580D">
              <w:rPr>
                <w:rFonts w:cs="Arial"/>
                <w:sz w:val="20"/>
                <w:szCs w:val="20"/>
              </w:rPr>
              <w:t>Visualisation specific data filters</w:t>
            </w:r>
          </w:p>
        </w:tc>
        <w:tc>
          <w:tcPr>
            <w:tcW w:w="5948" w:type="dxa"/>
          </w:tcPr>
          <w:p w14:paraId="11EF68DE" w14:textId="77777777" w:rsidR="00880D1F" w:rsidRPr="00DB580D" w:rsidRDefault="00880D1F" w:rsidP="00880D1F">
            <w:pPr>
              <w:keepLines w:val="0"/>
              <w:spacing w:before="60" w:after="60" w:line="240" w:lineRule="auto"/>
              <w:rPr>
                <w:rFonts w:cs="Arial"/>
                <w:sz w:val="20"/>
                <w:szCs w:val="20"/>
              </w:rPr>
            </w:pPr>
            <w:r>
              <w:rPr>
                <w:rFonts w:cs="Arial"/>
                <w:sz w:val="20"/>
                <w:szCs w:val="20"/>
              </w:rPr>
              <w:t>Current calendar year-to-date calculation</w:t>
            </w:r>
            <w:r w:rsidR="00DF1BDC">
              <w:rPr>
                <w:rFonts w:cs="Arial"/>
                <w:sz w:val="20"/>
                <w:szCs w:val="20"/>
              </w:rPr>
              <w:t>s</w:t>
            </w:r>
          </w:p>
        </w:tc>
      </w:tr>
      <w:tr w:rsidR="00880D1F" w:rsidRPr="009F006A" w14:paraId="6D1846C4" w14:textId="77777777" w:rsidTr="00880D1F">
        <w:tc>
          <w:tcPr>
            <w:tcW w:w="3119" w:type="dxa"/>
          </w:tcPr>
          <w:p w14:paraId="3AEAD693" w14:textId="77777777" w:rsidR="00880D1F" w:rsidRPr="00DB580D" w:rsidRDefault="00880D1F" w:rsidP="00880D1F">
            <w:pPr>
              <w:spacing w:before="60" w:after="60"/>
              <w:rPr>
                <w:rFonts w:cs="Arial"/>
                <w:sz w:val="20"/>
                <w:szCs w:val="20"/>
              </w:rPr>
            </w:pPr>
            <w:r w:rsidRPr="00DB580D">
              <w:rPr>
                <w:rFonts w:cs="Arial"/>
                <w:sz w:val="20"/>
                <w:szCs w:val="20"/>
              </w:rPr>
              <w:t>Hierarchy drill-down</w:t>
            </w:r>
          </w:p>
        </w:tc>
        <w:tc>
          <w:tcPr>
            <w:tcW w:w="5948" w:type="dxa"/>
          </w:tcPr>
          <w:p w14:paraId="5E368850"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6F7FB345" w14:textId="77777777" w:rsidTr="00880D1F">
        <w:tc>
          <w:tcPr>
            <w:tcW w:w="3119" w:type="dxa"/>
          </w:tcPr>
          <w:p w14:paraId="575FC802" w14:textId="77777777" w:rsidR="00880D1F" w:rsidRPr="00DB580D" w:rsidRDefault="00880D1F" w:rsidP="00880D1F">
            <w:pPr>
              <w:spacing w:before="60" w:after="60"/>
              <w:rPr>
                <w:rFonts w:cs="Arial"/>
                <w:sz w:val="20"/>
                <w:szCs w:val="20"/>
              </w:rPr>
            </w:pPr>
            <w:r w:rsidRPr="00DB580D">
              <w:rPr>
                <w:rFonts w:cs="Arial"/>
                <w:sz w:val="20"/>
                <w:szCs w:val="20"/>
              </w:rPr>
              <w:t>Visual link to other page</w:t>
            </w:r>
          </w:p>
        </w:tc>
        <w:tc>
          <w:tcPr>
            <w:tcW w:w="5948" w:type="dxa"/>
          </w:tcPr>
          <w:p w14:paraId="1088E9D8"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4A766443" w14:textId="77777777" w:rsidTr="00880D1F">
        <w:tc>
          <w:tcPr>
            <w:tcW w:w="3119" w:type="dxa"/>
          </w:tcPr>
          <w:p w14:paraId="110D59ED" w14:textId="77777777" w:rsidR="00880D1F" w:rsidRPr="00DB580D" w:rsidRDefault="00880D1F" w:rsidP="00880D1F">
            <w:pPr>
              <w:spacing w:before="60" w:after="60"/>
              <w:rPr>
                <w:rFonts w:cs="Arial"/>
                <w:sz w:val="20"/>
                <w:szCs w:val="20"/>
              </w:rPr>
            </w:pPr>
            <w:r>
              <w:rPr>
                <w:rFonts w:cs="Arial"/>
                <w:sz w:val="20"/>
                <w:szCs w:val="20"/>
              </w:rPr>
              <w:t>Tooltip</w:t>
            </w:r>
          </w:p>
        </w:tc>
        <w:tc>
          <w:tcPr>
            <w:tcW w:w="5948" w:type="dxa"/>
          </w:tcPr>
          <w:p w14:paraId="483F9650" w14:textId="77777777" w:rsidR="00880D1F" w:rsidRPr="00DB580D" w:rsidRDefault="00880D1F" w:rsidP="00880D1F">
            <w:pPr>
              <w:keepLines w:val="0"/>
              <w:spacing w:before="60" w:after="60" w:line="240" w:lineRule="auto"/>
              <w:rPr>
                <w:rFonts w:cs="Arial"/>
                <w:sz w:val="20"/>
                <w:szCs w:val="20"/>
              </w:rPr>
            </w:pPr>
            <w:r>
              <w:rPr>
                <w:rFonts w:cs="Arial"/>
                <w:sz w:val="20"/>
                <w:szCs w:val="20"/>
              </w:rPr>
              <w:t>Power Bi default view (repeat number)</w:t>
            </w:r>
          </w:p>
        </w:tc>
      </w:tr>
      <w:tr w:rsidR="00880D1F" w:rsidRPr="009F006A" w14:paraId="2F5295AE" w14:textId="77777777" w:rsidTr="00880D1F">
        <w:tc>
          <w:tcPr>
            <w:tcW w:w="3119" w:type="dxa"/>
          </w:tcPr>
          <w:p w14:paraId="3AF13914" w14:textId="77777777" w:rsidR="00880D1F" w:rsidRPr="00DB580D" w:rsidRDefault="00880D1F" w:rsidP="00880D1F">
            <w:pPr>
              <w:spacing w:before="60" w:after="60"/>
              <w:rPr>
                <w:rFonts w:cs="Arial"/>
                <w:sz w:val="20"/>
                <w:szCs w:val="20"/>
              </w:rPr>
            </w:pPr>
            <w:r w:rsidRPr="00DB580D">
              <w:rPr>
                <w:rFonts w:cs="Arial"/>
                <w:sz w:val="20"/>
                <w:szCs w:val="20"/>
              </w:rPr>
              <w:t>Nice to have function</w:t>
            </w:r>
          </w:p>
        </w:tc>
        <w:tc>
          <w:tcPr>
            <w:tcW w:w="5948" w:type="dxa"/>
          </w:tcPr>
          <w:p w14:paraId="53278CD4" w14:textId="77777777" w:rsidR="00880D1F" w:rsidRPr="006A67BD" w:rsidRDefault="00C41282" w:rsidP="00880D1F">
            <w:pPr>
              <w:keepLines w:val="0"/>
              <w:spacing w:before="60" w:after="60" w:line="240" w:lineRule="auto"/>
              <w:rPr>
                <w:rFonts w:cs="Arial"/>
                <w:sz w:val="20"/>
                <w:szCs w:val="20"/>
              </w:rPr>
            </w:pPr>
            <w:r>
              <w:rPr>
                <w:rFonts w:cs="Arial"/>
                <w:sz w:val="20"/>
                <w:szCs w:val="20"/>
              </w:rPr>
              <w:t xml:space="preserve">It would be nice if this table could act as a navigation point to the student profile report e.g click on Donald duck and get taken to the student profile for Donald </w:t>
            </w:r>
          </w:p>
        </w:tc>
      </w:tr>
    </w:tbl>
    <w:p w14:paraId="0E4506EF" w14:textId="77777777" w:rsidR="00880D1F" w:rsidRDefault="00880D1F" w:rsidP="00880D1F"/>
    <w:p w14:paraId="0927C6AF" w14:textId="77777777" w:rsidR="00880D1F" w:rsidRDefault="00DF1BDC" w:rsidP="00570B94">
      <w:r>
        <w:rPr>
          <w:noProof/>
          <w:lang w:eastAsia="zh-TW"/>
        </w:rPr>
        <w:drawing>
          <wp:inline distT="0" distB="0" distL="0" distR="0" wp14:anchorId="20FCC186" wp14:editId="1B9900A8">
            <wp:extent cx="5759450" cy="3194050"/>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194050"/>
                    </a:xfrm>
                    <a:prstGeom prst="rect">
                      <a:avLst/>
                    </a:prstGeom>
                  </pic:spPr>
                </pic:pic>
              </a:graphicData>
            </a:graphic>
          </wp:inline>
        </w:drawing>
      </w:r>
    </w:p>
    <w:p w14:paraId="55FDE278" w14:textId="77777777" w:rsidR="00880D1F" w:rsidRDefault="00880D1F" w:rsidP="00570B94"/>
    <w:p w14:paraId="07E5E698" w14:textId="77777777" w:rsidR="00880D1F" w:rsidRDefault="00880D1F" w:rsidP="00570B94"/>
    <w:p w14:paraId="19CC1642" w14:textId="77777777" w:rsidR="00C41282" w:rsidRDefault="00C41282" w:rsidP="00570B94"/>
    <w:p w14:paraId="457EAEEE" w14:textId="77777777" w:rsidR="00C41282" w:rsidRDefault="00C41282" w:rsidP="00C41282">
      <w:pPr>
        <w:pStyle w:val="Heading1"/>
      </w:pPr>
      <w:bookmarkStart w:id="56" w:name="_Toc54675090"/>
      <w:r>
        <w:lastRenderedPageBreak/>
        <w:t xml:space="preserve">Page </w:t>
      </w:r>
      <w:r w:rsidR="00353212">
        <w:t>4</w:t>
      </w:r>
      <w:r>
        <w:t xml:space="preserve"> Report Layout - detail visulisation requirements***</w:t>
      </w:r>
      <w:bookmarkEnd w:id="56"/>
    </w:p>
    <w:p w14:paraId="2809A8D8" w14:textId="77777777" w:rsidR="00C41282" w:rsidRDefault="00C41282" w:rsidP="00C41282">
      <w:pPr>
        <w:pStyle w:val="BodyText"/>
        <w:ind w:left="0"/>
      </w:pPr>
    </w:p>
    <w:p w14:paraId="159F2BC8" w14:textId="77777777" w:rsidR="00C41282" w:rsidRDefault="00C41282" w:rsidP="00C41282">
      <w:pPr>
        <w:pStyle w:val="Heading2"/>
      </w:pPr>
      <w:bookmarkStart w:id="57" w:name="_Toc54675091"/>
      <w:r>
        <w:t>User Navigation Filters</w:t>
      </w:r>
      <w:bookmarkEnd w:id="57"/>
    </w:p>
    <w:p w14:paraId="165F4BCF" w14:textId="77777777" w:rsidR="00C41282" w:rsidRPr="00597C4E" w:rsidRDefault="00C41282" w:rsidP="00C41282">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C41282" w14:paraId="1C42E5C7" w14:textId="77777777" w:rsidTr="003E0A28">
        <w:trPr>
          <w:tblHeader/>
        </w:trPr>
        <w:tc>
          <w:tcPr>
            <w:tcW w:w="1538" w:type="dxa"/>
            <w:shd w:val="clear" w:color="auto" w:fill="DBE5F1"/>
          </w:tcPr>
          <w:p w14:paraId="60EC07DC" w14:textId="77777777" w:rsidR="00C41282" w:rsidRPr="00F51042" w:rsidRDefault="00C41282" w:rsidP="003E0A28">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59F65D95"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5B711516" w14:textId="77777777" w:rsidR="00C41282" w:rsidRPr="00CB759B" w:rsidRDefault="00C41282" w:rsidP="003E0A28">
            <w:pPr>
              <w:pStyle w:val="ECR-Heading3"/>
              <w:numPr>
                <w:ilvl w:val="0"/>
                <w:numId w:val="0"/>
              </w:numPr>
              <w:spacing w:before="60" w:after="60"/>
              <w:rPr>
                <w:sz w:val="18"/>
                <w:szCs w:val="18"/>
              </w:rPr>
            </w:pPr>
            <w:r>
              <w:rPr>
                <w:sz w:val="18"/>
                <w:szCs w:val="18"/>
              </w:rPr>
              <w:t>Default</w:t>
            </w:r>
          </w:p>
        </w:tc>
      </w:tr>
      <w:tr w:rsidR="00C41282" w14:paraId="17F2648F" w14:textId="77777777" w:rsidTr="00C41282">
        <w:tc>
          <w:tcPr>
            <w:tcW w:w="1538" w:type="dxa"/>
          </w:tcPr>
          <w:p w14:paraId="4D75D5A3" w14:textId="77777777" w:rsidR="00C41282" w:rsidRPr="00CB759B" w:rsidRDefault="00C41282" w:rsidP="003E0A28">
            <w:pPr>
              <w:pStyle w:val="ListParagraph"/>
              <w:spacing w:after="60"/>
              <w:ind w:left="0"/>
              <w:rPr>
                <w:rFonts w:cs="Arial"/>
                <w:sz w:val="18"/>
                <w:szCs w:val="18"/>
              </w:rPr>
            </w:pPr>
            <w:r>
              <w:rPr>
                <w:rFonts w:cs="Arial"/>
                <w:sz w:val="18"/>
                <w:szCs w:val="18"/>
              </w:rPr>
              <w:t>Date*</w:t>
            </w:r>
          </w:p>
        </w:tc>
        <w:tc>
          <w:tcPr>
            <w:tcW w:w="6114" w:type="dxa"/>
          </w:tcPr>
          <w:p w14:paraId="3C91BFF5" w14:textId="77777777" w:rsidR="00C41282" w:rsidRDefault="00C41282" w:rsidP="003E0A28">
            <w:pPr>
              <w:keepLines w:val="0"/>
              <w:spacing w:before="60" w:after="60" w:line="240" w:lineRule="auto"/>
              <w:rPr>
                <w:rFonts w:cs="Arial"/>
                <w:sz w:val="18"/>
                <w:szCs w:val="18"/>
              </w:rPr>
            </w:pPr>
            <w:r>
              <w:rPr>
                <w:rFonts w:cs="Arial"/>
                <w:sz w:val="18"/>
                <w:szCs w:val="18"/>
              </w:rPr>
              <w:t>Slider</w:t>
            </w:r>
          </w:p>
          <w:p w14:paraId="3E7DE981" w14:textId="77777777" w:rsidR="00C41282" w:rsidRPr="00593E20" w:rsidRDefault="00C41282" w:rsidP="003E0A28">
            <w:pPr>
              <w:keepLines w:val="0"/>
              <w:spacing w:before="60" w:after="60" w:line="240" w:lineRule="auto"/>
              <w:rPr>
                <w:rFonts w:cs="Arial"/>
                <w:sz w:val="18"/>
                <w:szCs w:val="18"/>
              </w:rPr>
            </w:pPr>
            <w:r>
              <w:rPr>
                <w:rFonts w:cs="Arial"/>
                <w:sz w:val="18"/>
                <w:szCs w:val="18"/>
              </w:rPr>
              <w:t>YTD calendar year date range</w:t>
            </w:r>
          </w:p>
        </w:tc>
        <w:tc>
          <w:tcPr>
            <w:tcW w:w="1415" w:type="dxa"/>
          </w:tcPr>
          <w:p w14:paraId="7F73C8FC" w14:textId="77777777" w:rsidR="00C41282" w:rsidRPr="002672C5" w:rsidRDefault="002672C5" w:rsidP="003E0A28">
            <w:pPr>
              <w:keepLines w:val="0"/>
              <w:suppressAutoHyphens/>
              <w:spacing w:before="60" w:after="60" w:line="240" w:lineRule="auto"/>
              <w:ind w:left="360"/>
              <w:rPr>
                <w:rFonts w:cs="Arial"/>
                <w:b/>
                <w:sz w:val="18"/>
                <w:szCs w:val="18"/>
              </w:rPr>
            </w:pPr>
            <w:r w:rsidRPr="002672C5">
              <w:rPr>
                <w:rFonts w:cs="Arial"/>
                <w:b/>
                <w:sz w:val="18"/>
                <w:szCs w:val="18"/>
              </w:rPr>
              <w:t>OPTION TO GO BACK 3 YEARS</w:t>
            </w:r>
          </w:p>
        </w:tc>
      </w:tr>
      <w:tr w:rsidR="00C41282" w14:paraId="6CB2761A" w14:textId="77777777" w:rsidTr="00C41282">
        <w:tc>
          <w:tcPr>
            <w:tcW w:w="1538" w:type="dxa"/>
          </w:tcPr>
          <w:p w14:paraId="490882E9" w14:textId="77777777" w:rsidR="00C41282" w:rsidRDefault="00C41282" w:rsidP="003E0A28">
            <w:pPr>
              <w:pStyle w:val="ListParagraph"/>
              <w:spacing w:after="60"/>
              <w:ind w:left="0"/>
              <w:rPr>
                <w:rFonts w:cs="Arial"/>
                <w:sz w:val="18"/>
                <w:szCs w:val="18"/>
              </w:rPr>
            </w:pPr>
            <w:r>
              <w:rPr>
                <w:rFonts w:cs="Arial"/>
                <w:sz w:val="18"/>
                <w:szCs w:val="18"/>
              </w:rPr>
              <w:t>Student**</w:t>
            </w:r>
          </w:p>
        </w:tc>
        <w:tc>
          <w:tcPr>
            <w:tcW w:w="6114" w:type="dxa"/>
          </w:tcPr>
          <w:p w14:paraId="669310FD" w14:textId="77777777" w:rsidR="00C41282" w:rsidRDefault="00C41282" w:rsidP="00C41282">
            <w:pPr>
              <w:keepLines w:val="0"/>
              <w:spacing w:before="60" w:after="60" w:line="240" w:lineRule="auto"/>
              <w:rPr>
                <w:rFonts w:cs="Arial"/>
                <w:sz w:val="18"/>
                <w:szCs w:val="18"/>
              </w:rPr>
            </w:pPr>
            <w:r>
              <w:rPr>
                <w:rFonts w:cs="Arial"/>
                <w:sz w:val="18"/>
                <w:szCs w:val="18"/>
              </w:rPr>
              <w:t xml:space="preserve">Drop Down </w:t>
            </w:r>
          </w:p>
          <w:p w14:paraId="32FFACC7" w14:textId="77777777" w:rsidR="00C41282" w:rsidRPr="00593E20" w:rsidRDefault="00C41282" w:rsidP="00C41282">
            <w:pPr>
              <w:keepLines w:val="0"/>
              <w:spacing w:before="60" w:after="60" w:line="240" w:lineRule="auto"/>
              <w:rPr>
                <w:rFonts w:cs="Arial"/>
                <w:sz w:val="18"/>
                <w:szCs w:val="18"/>
              </w:rPr>
            </w:pPr>
            <w:r>
              <w:rPr>
                <w:rFonts w:cs="Arial"/>
                <w:sz w:val="18"/>
                <w:szCs w:val="18"/>
              </w:rPr>
              <w:t>Option to select one at a time</w:t>
            </w:r>
          </w:p>
        </w:tc>
        <w:tc>
          <w:tcPr>
            <w:tcW w:w="1415" w:type="dxa"/>
          </w:tcPr>
          <w:p w14:paraId="1594133B" w14:textId="77777777" w:rsidR="00C41282" w:rsidRPr="009B78C6" w:rsidRDefault="00C41282" w:rsidP="003E0A28">
            <w:pPr>
              <w:keepLines w:val="0"/>
              <w:suppressAutoHyphens/>
              <w:spacing w:before="60" w:after="60" w:line="240" w:lineRule="auto"/>
              <w:ind w:left="130"/>
              <w:jc w:val="center"/>
              <w:rPr>
                <w:rFonts w:cs="Arial"/>
                <w:sz w:val="18"/>
                <w:szCs w:val="18"/>
              </w:rPr>
            </w:pPr>
            <w:r>
              <w:rPr>
                <w:rFonts w:cs="Arial"/>
                <w:sz w:val="18"/>
                <w:szCs w:val="18"/>
              </w:rPr>
              <w:t>Top option?</w:t>
            </w:r>
          </w:p>
        </w:tc>
      </w:tr>
    </w:tbl>
    <w:p w14:paraId="1569C214" w14:textId="77777777" w:rsidR="00C41282" w:rsidRDefault="00C41282" w:rsidP="00C41282"/>
    <w:p w14:paraId="15472BD8"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6669C83F" w14:textId="77777777" w:rsidR="00C41282" w:rsidRDefault="00C41282" w:rsidP="00C41282">
      <w:pPr>
        <w:keepLines w:val="0"/>
        <w:spacing w:after="0" w:line="240" w:lineRule="auto"/>
        <w:rPr>
          <w:rFonts w:cs="Arial"/>
          <w:color w:val="FF0000"/>
          <w:sz w:val="20"/>
          <w:szCs w:val="20"/>
        </w:rPr>
      </w:pPr>
    </w:p>
    <w:p w14:paraId="0333FD5F"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 xml:space="preserve">**Design challenge: how can we make the user experience better? Can we navigate to this student by any other means than providing a drop-down? </w:t>
      </w:r>
    </w:p>
    <w:p w14:paraId="7C8BC8E0" w14:textId="77777777" w:rsidR="00C41282" w:rsidRDefault="00C41282" w:rsidP="00C41282">
      <w:pPr>
        <w:keepLines w:val="0"/>
        <w:spacing w:after="0" w:line="240" w:lineRule="auto"/>
        <w:rPr>
          <w:rFonts w:cs="Arial"/>
          <w:color w:val="FF0000"/>
          <w:sz w:val="20"/>
          <w:szCs w:val="20"/>
        </w:rPr>
      </w:pPr>
    </w:p>
    <w:p w14:paraId="19A62F64"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***Not decided if these graphs belong in the attendance daily report OR the student profile – more likely the student profile</w:t>
      </w:r>
      <w:r w:rsidR="003E0A28">
        <w:rPr>
          <w:rFonts w:cs="Arial"/>
          <w:color w:val="FF0000"/>
          <w:sz w:val="20"/>
          <w:szCs w:val="20"/>
        </w:rPr>
        <w:t xml:space="preserve"> however we need to ensure we have the data to support providing these images</w:t>
      </w:r>
    </w:p>
    <w:p w14:paraId="1774DD08" w14:textId="77777777" w:rsidR="00C41282" w:rsidRDefault="00C41282" w:rsidP="00C41282">
      <w:pPr>
        <w:keepLines w:val="0"/>
        <w:spacing w:after="0" w:line="240" w:lineRule="auto"/>
        <w:rPr>
          <w:rFonts w:cs="Arial"/>
          <w:b/>
          <w:bCs/>
          <w:iCs/>
          <w:noProof/>
          <w:sz w:val="28"/>
          <w:szCs w:val="28"/>
        </w:rPr>
      </w:pPr>
      <w:r>
        <w:br w:type="page"/>
      </w:r>
    </w:p>
    <w:p w14:paraId="79503D3E" w14:textId="77777777" w:rsidR="00C41282" w:rsidRDefault="00C41282" w:rsidP="00C41282">
      <w:pPr>
        <w:pStyle w:val="Heading2"/>
      </w:pPr>
      <w:bookmarkStart w:id="58" w:name="_Toc54675092"/>
      <w:r>
        <w:lastRenderedPageBreak/>
        <w:t>Year-to-date full day absence day count</w:t>
      </w:r>
      <w:bookmarkEnd w:id="5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41282" w:rsidRPr="009F006A" w14:paraId="61B18DE5" w14:textId="77777777" w:rsidTr="003E0A28">
        <w:tc>
          <w:tcPr>
            <w:tcW w:w="3119" w:type="dxa"/>
            <w:shd w:val="clear" w:color="auto" w:fill="DBE5F1"/>
          </w:tcPr>
          <w:p w14:paraId="164A5C5A" w14:textId="77777777" w:rsidR="00C41282" w:rsidRPr="00CB759B" w:rsidRDefault="00C41282"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5A0AB"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r>
      <w:tr w:rsidR="00C41282" w:rsidRPr="009F006A" w14:paraId="59B0FCC2" w14:textId="77777777" w:rsidTr="003E0A28">
        <w:tc>
          <w:tcPr>
            <w:tcW w:w="3119" w:type="dxa"/>
          </w:tcPr>
          <w:p w14:paraId="739D78DC" w14:textId="77777777" w:rsidR="00C41282" w:rsidRPr="00225317" w:rsidRDefault="00C41282" w:rsidP="003E0A28">
            <w:pPr>
              <w:spacing w:before="60" w:after="60"/>
              <w:rPr>
                <w:rFonts w:cs="Arial"/>
                <w:sz w:val="20"/>
                <w:szCs w:val="20"/>
              </w:rPr>
            </w:pPr>
            <w:r>
              <w:rPr>
                <w:rFonts w:cs="Arial"/>
                <w:sz w:val="20"/>
                <w:szCs w:val="20"/>
              </w:rPr>
              <w:t>Description</w:t>
            </w:r>
          </w:p>
        </w:tc>
        <w:tc>
          <w:tcPr>
            <w:tcW w:w="5948" w:type="dxa"/>
          </w:tcPr>
          <w:p w14:paraId="7B32749F" w14:textId="77777777" w:rsidR="00C41282" w:rsidRPr="00225317" w:rsidRDefault="00C41282"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sidR="003E0A28">
              <w:rPr>
                <w:sz w:val="20"/>
                <w:szCs w:val="20"/>
              </w:rPr>
              <w:t xml:space="preserve"> attendance rate for the user selected student.</w:t>
            </w:r>
          </w:p>
        </w:tc>
      </w:tr>
      <w:tr w:rsidR="00C41282" w:rsidRPr="009F006A" w14:paraId="0E4A8272" w14:textId="77777777" w:rsidTr="003E0A28">
        <w:tc>
          <w:tcPr>
            <w:tcW w:w="3119" w:type="dxa"/>
          </w:tcPr>
          <w:p w14:paraId="75DD8833" w14:textId="77777777" w:rsidR="00C41282" w:rsidRDefault="00C41282" w:rsidP="003E0A28">
            <w:pPr>
              <w:spacing w:before="60" w:after="60"/>
              <w:rPr>
                <w:rFonts w:cs="Arial"/>
                <w:sz w:val="20"/>
                <w:szCs w:val="20"/>
              </w:rPr>
            </w:pPr>
            <w:r>
              <w:rPr>
                <w:rFonts w:cs="Arial"/>
                <w:sz w:val="20"/>
                <w:szCs w:val="20"/>
              </w:rPr>
              <w:t>Chart type</w:t>
            </w:r>
          </w:p>
        </w:tc>
        <w:tc>
          <w:tcPr>
            <w:tcW w:w="5948" w:type="dxa"/>
          </w:tcPr>
          <w:p w14:paraId="4EBEF1AE" w14:textId="77777777" w:rsidR="00C41282" w:rsidRDefault="00353212" w:rsidP="003E0A28">
            <w:pPr>
              <w:pStyle w:val="ListParagraph"/>
              <w:spacing w:before="60" w:after="60"/>
              <w:ind w:left="0"/>
              <w:rPr>
                <w:rFonts w:cs="Arial"/>
                <w:sz w:val="20"/>
                <w:szCs w:val="20"/>
              </w:rPr>
            </w:pPr>
            <w:r>
              <w:rPr>
                <w:rFonts w:cs="Arial"/>
                <w:sz w:val="20"/>
                <w:szCs w:val="20"/>
              </w:rPr>
              <w:t>Gauge</w:t>
            </w:r>
          </w:p>
        </w:tc>
      </w:tr>
      <w:tr w:rsidR="00C41282" w:rsidRPr="009F006A" w14:paraId="7315DC90" w14:textId="77777777" w:rsidTr="003E0A28">
        <w:tc>
          <w:tcPr>
            <w:tcW w:w="3119" w:type="dxa"/>
          </w:tcPr>
          <w:p w14:paraId="5B7B07E9" w14:textId="77777777" w:rsidR="00C41282" w:rsidRPr="00225317" w:rsidRDefault="00C41282" w:rsidP="003E0A28">
            <w:pPr>
              <w:spacing w:before="60" w:after="60"/>
              <w:rPr>
                <w:rFonts w:cs="Arial"/>
                <w:sz w:val="20"/>
                <w:szCs w:val="20"/>
              </w:rPr>
            </w:pPr>
            <w:r>
              <w:rPr>
                <w:rFonts w:cs="Arial"/>
                <w:sz w:val="20"/>
                <w:szCs w:val="20"/>
              </w:rPr>
              <w:t>Default view</w:t>
            </w:r>
          </w:p>
        </w:tc>
        <w:tc>
          <w:tcPr>
            <w:tcW w:w="5948" w:type="dxa"/>
          </w:tcPr>
          <w:p w14:paraId="19EB4DD6" w14:textId="77777777" w:rsidR="00C41282" w:rsidRPr="00225317" w:rsidRDefault="00C41282" w:rsidP="003E0A28">
            <w:pPr>
              <w:pStyle w:val="ListParagraph"/>
              <w:spacing w:before="60" w:after="60"/>
              <w:ind w:left="0"/>
              <w:rPr>
                <w:rFonts w:cs="Arial"/>
                <w:sz w:val="20"/>
                <w:szCs w:val="20"/>
              </w:rPr>
            </w:pPr>
            <w:r>
              <w:rPr>
                <w:rFonts w:cs="Arial"/>
                <w:sz w:val="20"/>
                <w:szCs w:val="20"/>
              </w:rPr>
              <w:t>Result for selected s</w:t>
            </w:r>
            <w:r w:rsidR="003E0A28">
              <w:rPr>
                <w:rFonts w:cs="Arial"/>
                <w:sz w:val="20"/>
                <w:szCs w:val="20"/>
              </w:rPr>
              <w:t>tudent</w:t>
            </w:r>
            <w:r>
              <w:rPr>
                <w:rFonts w:cs="Arial"/>
                <w:sz w:val="20"/>
                <w:szCs w:val="20"/>
              </w:rPr>
              <w:t xml:space="preserve">– refer to design challenge outlined in </w:t>
            </w:r>
            <w:r w:rsidR="003E0A28">
              <w:rPr>
                <w:rFonts w:cs="Arial"/>
                <w:sz w:val="20"/>
                <w:szCs w:val="20"/>
              </w:rPr>
              <w:t>6</w:t>
            </w:r>
            <w:r>
              <w:rPr>
                <w:rFonts w:cs="Arial"/>
                <w:sz w:val="20"/>
                <w:szCs w:val="20"/>
              </w:rPr>
              <w:t>.1</w:t>
            </w:r>
          </w:p>
        </w:tc>
      </w:tr>
      <w:tr w:rsidR="00C41282" w:rsidRPr="009F006A" w14:paraId="321B74B0" w14:textId="77777777" w:rsidTr="003E0A28">
        <w:tc>
          <w:tcPr>
            <w:tcW w:w="3119" w:type="dxa"/>
          </w:tcPr>
          <w:p w14:paraId="28BB67A4" w14:textId="77777777" w:rsidR="00C41282" w:rsidRPr="00225317" w:rsidRDefault="00C41282" w:rsidP="003E0A28">
            <w:pPr>
              <w:spacing w:before="60" w:after="60"/>
              <w:rPr>
                <w:rFonts w:cs="Arial"/>
                <w:sz w:val="20"/>
                <w:szCs w:val="20"/>
              </w:rPr>
            </w:pPr>
            <w:r w:rsidRPr="00225317">
              <w:rPr>
                <w:rFonts w:cs="Arial"/>
                <w:sz w:val="20"/>
                <w:szCs w:val="20"/>
              </w:rPr>
              <w:t>Chart Title</w:t>
            </w:r>
          </w:p>
        </w:tc>
        <w:tc>
          <w:tcPr>
            <w:tcW w:w="5948" w:type="dxa"/>
          </w:tcPr>
          <w:p w14:paraId="3883C4A3" w14:textId="77777777" w:rsidR="00C41282" w:rsidRPr="00225317" w:rsidRDefault="002672C5" w:rsidP="003E0A28">
            <w:pPr>
              <w:pStyle w:val="ListParagraph"/>
              <w:spacing w:before="60" w:after="60"/>
              <w:ind w:left="0"/>
              <w:rPr>
                <w:rFonts w:cs="Arial"/>
                <w:sz w:val="20"/>
                <w:szCs w:val="20"/>
              </w:rPr>
            </w:pPr>
            <w:r>
              <w:rPr>
                <w:rFonts w:cs="Arial"/>
                <w:sz w:val="20"/>
                <w:szCs w:val="20"/>
              </w:rPr>
              <w:t>A</w:t>
            </w:r>
            <w:r w:rsidR="003E0A28">
              <w:rPr>
                <w:rFonts w:cs="Arial"/>
                <w:sz w:val="20"/>
                <w:szCs w:val="20"/>
              </w:rPr>
              <w:t>ttendance rate</w:t>
            </w:r>
          </w:p>
        </w:tc>
      </w:tr>
      <w:tr w:rsidR="003E0A28" w:rsidRPr="009F006A" w14:paraId="450CF1A3" w14:textId="77777777" w:rsidTr="003E0A28">
        <w:tc>
          <w:tcPr>
            <w:tcW w:w="3119" w:type="dxa"/>
          </w:tcPr>
          <w:p w14:paraId="625844C0"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6F525828" w14:textId="77777777" w:rsidR="003E0A28" w:rsidRPr="006A6C04" w:rsidRDefault="003E0A28" w:rsidP="003E0A2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C41282" w:rsidRPr="009F006A" w14:paraId="4D427D4B" w14:textId="77777777" w:rsidTr="003E0A28">
        <w:tc>
          <w:tcPr>
            <w:tcW w:w="3119" w:type="dxa"/>
          </w:tcPr>
          <w:p w14:paraId="1C9EE4D7" w14:textId="77777777" w:rsidR="00C41282" w:rsidRPr="00225317" w:rsidRDefault="003E0A28" w:rsidP="003E0A28">
            <w:pPr>
              <w:spacing w:before="60" w:after="60"/>
              <w:rPr>
                <w:rFonts w:cs="Arial"/>
                <w:sz w:val="20"/>
                <w:szCs w:val="20"/>
              </w:rPr>
            </w:pPr>
            <w:r>
              <w:rPr>
                <w:rFonts w:cs="Arial"/>
                <w:sz w:val="20"/>
                <w:szCs w:val="20"/>
              </w:rPr>
              <w:t>Colour threshold</w:t>
            </w:r>
          </w:p>
        </w:tc>
        <w:tc>
          <w:tcPr>
            <w:tcW w:w="5948" w:type="dxa"/>
          </w:tcPr>
          <w:p w14:paraId="16BDD1CB" w14:textId="77777777" w:rsidR="00C41282" w:rsidRDefault="003E0A28" w:rsidP="003E0A28">
            <w:pPr>
              <w:keepLines w:val="0"/>
              <w:spacing w:before="60" w:after="60" w:line="240" w:lineRule="auto"/>
              <w:rPr>
                <w:rFonts w:cs="Arial"/>
                <w:sz w:val="20"/>
                <w:szCs w:val="20"/>
              </w:rPr>
            </w:pPr>
            <w:r>
              <w:rPr>
                <w:rFonts w:cs="Arial"/>
                <w:sz w:val="20"/>
                <w:szCs w:val="20"/>
              </w:rPr>
              <w:t>&lt;85% red</w:t>
            </w:r>
          </w:p>
          <w:p w14:paraId="0B260961" w14:textId="77777777" w:rsidR="003E0A28" w:rsidRPr="00225317" w:rsidRDefault="003E0A28" w:rsidP="003E0A28">
            <w:pPr>
              <w:keepLines w:val="0"/>
              <w:spacing w:before="60" w:after="60" w:line="240" w:lineRule="auto"/>
              <w:rPr>
                <w:rFonts w:cs="Arial"/>
                <w:sz w:val="20"/>
                <w:szCs w:val="20"/>
              </w:rPr>
            </w:pPr>
            <w:r>
              <w:rPr>
                <w:rFonts w:cs="Arial"/>
                <w:sz w:val="20"/>
                <w:szCs w:val="20"/>
              </w:rPr>
              <w:t>&gt;85%</w:t>
            </w:r>
          </w:p>
        </w:tc>
      </w:tr>
      <w:tr w:rsidR="00C41282" w:rsidRPr="009F006A" w14:paraId="090F4037" w14:textId="77777777" w:rsidTr="003E0A28">
        <w:tc>
          <w:tcPr>
            <w:tcW w:w="3119" w:type="dxa"/>
          </w:tcPr>
          <w:p w14:paraId="0ACD82C9" w14:textId="77777777" w:rsidR="00C41282" w:rsidRPr="00DB580D" w:rsidRDefault="00C41282" w:rsidP="003E0A28">
            <w:pPr>
              <w:spacing w:before="60" w:after="60"/>
              <w:rPr>
                <w:rFonts w:cs="Arial"/>
                <w:sz w:val="20"/>
                <w:szCs w:val="20"/>
              </w:rPr>
            </w:pPr>
            <w:r w:rsidRPr="00DB580D">
              <w:rPr>
                <w:rFonts w:cs="Arial"/>
                <w:sz w:val="20"/>
                <w:szCs w:val="20"/>
              </w:rPr>
              <w:t>Target goals</w:t>
            </w:r>
          </w:p>
        </w:tc>
        <w:tc>
          <w:tcPr>
            <w:tcW w:w="5948" w:type="dxa"/>
          </w:tcPr>
          <w:p w14:paraId="091F1903" w14:textId="77777777" w:rsidR="00C41282" w:rsidRPr="00DB580D" w:rsidRDefault="00C41282" w:rsidP="003E0A28">
            <w:pPr>
              <w:keepLines w:val="0"/>
              <w:spacing w:before="60" w:after="60" w:line="240" w:lineRule="auto"/>
              <w:rPr>
                <w:rFonts w:cs="Arial"/>
                <w:sz w:val="20"/>
                <w:szCs w:val="20"/>
              </w:rPr>
            </w:pPr>
            <w:r>
              <w:rPr>
                <w:rFonts w:cs="Arial"/>
                <w:sz w:val="20"/>
                <w:szCs w:val="20"/>
              </w:rPr>
              <w:t>n/a</w:t>
            </w:r>
          </w:p>
        </w:tc>
      </w:tr>
      <w:tr w:rsidR="00C41282" w:rsidRPr="009F006A" w14:paraId="1B011A02" w14:textId="77777777" w:rsidTr="003E0A28">
        <w:tc>
          <w:tcPr>
            <w:tcW w:w="3119" w:type="dxa"/>
          </w:tcPr>
          <w:p w14:paraId="291F3355" w14:textId="77777777" w:rsidR="00C41282" w:rsidRPr="00DB580D" w:rsidRDefault="00C41282" w:rsidP="003E0A28">
            <w:pPr>
              <w:spacing w:before="60" w:after="60"/>
              <w:rPr>
                <w:rFonts w:cs="Arial"/>
                <w:sz w:val="20"/>
                <w:szCs w:val="20"/>
              </w:rPr>
            </w:pPr>
            <w:r w:rsidRPr="00DB580D">
              <w:rPr>
                <w:rFonts w:cs="Arial"/>
                <w:sz w:val="20"/>
                <w:szCs w:val="20"/>
              </w:rPr>
              <w:t>Visualisation specific data filters</w:t>
            </w:r>
          </w:p>
        </w:tc>
        <w:tc>
          <w:tcPr>
            <w:tcW w:w="5948" w:type="dxa"/>
          </w:tcPr>
          <w:p w14:paraId="2D0103F2" w14:textId="77777777" w:rsidR="00C41282"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C41282" w:rsidRPr="009F006A" w14:paraId="3C1132FC" w14:textId="77777777" w:rsidTr="003E0A28">
        <w:tc>
          <w:tcPr>
            <w:tcW w:w="3119" w:type="dxa"/>
          </w:tcPr>
          <w:p w14:paraId="144F6FF5" w14:textId="77777777" w:rsidR="00C41282" w:rsidRPr="00DB580D" w:rsidRDefault="00C41282" w:rsidP="003E0A28">
            <w:pPr>
              <w:spacing w:before="60" w:after="60"/>
              <w:rPr>
                <w:rFonts w:cs="Arial"/>
                <w:sz w:val="20"/>
                <w:szCs w:val="20"/>
              </w:rPr>
            </w:pPr>
            <w:r w:rsidRPr="00DB580D">
              <w:rPr>
                <w:rFonts w:cs="Arial"/>
                <w:sz w:val="20"/>
                <w:szCs w:val="20"/>
              </w:rPr>
              <w:t>Hierarchy drill-down</w:t>
            </w:r>
          </w:p>
        </w:tc>
        <w:tc>
          <w:tcPr>
            <w:tcW w:w="5948" w:type="dxa"/>
          </w:tcPr>
          <w:p w14:paraId="4686CA71"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5A230807" w14:textId="77777777" w:rsidTr="003E0A28">
        <w:tc>
          <w:tcPr>
            <w:tcW w:w="3119" w:type="dxa"/>
          </w:tcPr>
          <w:p w14:paraId="7ADDB088" w14:textId="77777777" w:rsidR="00C41282" w:rsidRPr="00DB580D" w:rsidRDefault="00C41282" w:rsidP="003E0A28">
            <w:pPr>
              <w:spacing w:before="60" w:after="60"/>
              <w:rPr>
                <w:rFonts w:cs="Arial"/>
                <w:sz w:val="20"/>
                <w:szCs w:val="20"/>
              </w:rPr>
            </w:pPr>
            <w:r w:rsidRPr="00DB580D">
              <w:rPr>
                <w:rFonts w:cs="Arial"/>
                <w:sz w:val="20"/>
                <w:szCs w:val="20"/>
              </w:rPr>
              <w:t>Visual link to other page</w:t>
            </w:r>
          </w:p>
        </w:tc>
        <w:tc>
          <w:tcPr>
            <w:tcW w:w="5948" w:type="dxa"/>
          </w:tcPr>
          <w:p w14:paraId="25CA3A15"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64DAD965" w14:textId="77777777" w:rsidTr="003E0A28">
        <w:tc>
          <w:tcPr>
            <w:tcW w:w="3119" w:type="dxa"/>
          </w:tcPr>
          <w:p w14:paraId="0CF7CA90" w14:textId="77777777" w:rsidR="00C41282" w:rsidRPr="00DB580D" w:rsidRDefault="00C41282" w:rsidP="003E0A28">
            <w:pPr>
              <w:spacing w:before="60" w:after="60"/>
              <w:rPr>
                <w:rFonts w:cs="Arial"/>
                <w:sz w:val="20"/>
                <w:szCs w:val="20"/>
              </w:rPr>
            </w:pPr>
            <w:r>
              <w:rPr>
                <w:rFonts w:cs="Arial"/>
                <w:sz w:val="20"/>
                <w:szCs w:val="20"/>
              </w:rPr>
              <w:t>Tooltip</w:t>
            </w:r>
          </w:p>
        </w:tc>
        <w:tc>
          <w:tcPr>
            <w:tcW w:w="5948" w:type="dxa"/>
          </w:tcPr>
          <w:p w14:paraId="1922BDDF" w14:textId="77777777" w:rsidR="00C41282" w:rsidRPr="00DB580D" w:rsidRDefault="00C41282" w:rsidP="003E0A28">
            <w:pPr>
              <w:keepLines w:val="0"/>
              <w:spacing w:before="60" w:after="60" w:line="240" w:lineRule="auto"/>
              <w:rPr>
                <w:rFonts w:cs="Arial"/>
                <w:sz w:val="20"/>
                <w:szCs w:val="20"/>
              </w:rPr>
            </w:pPr>
            <w:r>
              <w:rPr>
                <w:rFonts w:cs="Arial"/>
                <w:sz w:val="20"/>
                <w:szCs w:val="20"/>
              </w:rPr>
              <w:t>Power Bi default view (repeat number)</w:t>
            </w:r>
          </w:p>
        </w:tc>
      </w:tr>
      <w:tr w:rsidR="00C41282" w:rsidRPr="009F006A" w14:paraId="1692A981" w14:textId="77777777" w:rsidTr="003E0A28">
        <w:tc>
          <w:tcPr>
            <w:tcW w:w="3119" w:type="dxa"/>
          </w:tcPr>
          <w:p w14:paraId="3AD2D92C" w14:textId="77777777" w:rsidR="00C41282" w:rsidRPr="00DB580D" w:rsidRDefault="00C41282" w:rsidP="003E0A28">
            <w:pPr>
              <w:spacing w:before="60" w:after="60"/>
              <w:rPr>
                <w:rFonts w:cs="Arial"/>
                <w:sz w:val="20"/>
                <w:szCs w:val="20"/>
              </w:rPr>
            </w:pPr>
            <w:r w:rsidRPr="00DB580D">
              <w:rPr>
                <w:rFonts w:cs="Arial"/>
                <w:sz w:val="20"/>
                <w:szCs w:val="20"/>
              </w:rPr>
              <w:t>Nice to have function</w:t>
            </w:r>
          </w:p>
        </w:tc>
        <w:tc>
          <w:tcPr>
            <w:tcW w:w="5948" w:type="dxa"/>
          </w:tcPr>
          <w:p w14:paraId="45E252E3" w14:textId="77777777" w:rsidR="00C41282" w:rsidRPr="006A67BD" w:rsidRDefault="00C41282" w:rsidP="003E0A28">
            <w:pPr>
              <w:keepLines w:val="0"/>
              <w:spacing w:before="60" w:after="60" w:line="240" w:lineRule="auto"/>
              <w:rPr>
                <w:rFonts w:cs="Arial"/>
                <w:sz w:val="20"/>
                <w:szCs w:val="20"/>
              </w:rPr>
            </w:pPr>
            <w:r>
              <w:rPr>
                <w:rFonts w:cs="Arial"/>
                <w:sz w:val="20"/>
                <w:szCs w:val="20"/>
              </w:rPr>
              <w:t>n/a</w:t>
            </w:r>
          </w:p>
        </w:tc>
      </w:tr>
    </w:tbl>
    <w:p w14:paraId="137D87F1" w14:textId="77777777" w:rsidR="00C41282" w:rsidRDefault="00C41282" w:rsidP="00C41282">
      <w:pPr>
        <w:pStyle w:val="BodyText"/>
        <w:ind w:left="0"/>
        <w:jc w:val="center"/>
      </w:pPr>
    </w:p>
    <w:p w14:paraId="51D4E65E" w14:textId="77777777" w:rsidR="00C41282" w:rsidRDefault="003E0A28" w:rsidP="00C41282">
      <w:pPr>
        <w:jc w:val="center"/>
      </w:pPr>
      <w:r>
        <w:rPr>
          <w:noProof/>
          <w:lang w:eastAsia="zh-TW"/>
        </w:rPr>
        <w:drawing>
          <wp:inline distT="0" distB="0" distL="0" distR="0" wp14:anchorId="57BAF1BD" wp14:editId="39D8CF27">
            <wp:extent cx="4933950" cy="28575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3950" cy="2857500"/>
                    </a:xfrm>
                    <a:prstGeom prst="rect">
                      <a:avLst/>
                    </a:prstGeom>
                  </pic:spPr>
                </pic:pic>
              </a:graphicData>
            </a:graphic>
          </wp:inline>
        </w:drawing>
      </w:r>
    </w:p>
    <w:p w14:paraId="6F96785E" w14:textId="77777777" w:rsidR="00C41282" w:rsidRDefault="00C41282" w:rsidP="00C41282"/>
    <w:p w14:paraId="7A948E47" w14:textId="77777777" w:rsidR="00C41282" w:rsidRDefault="00C41282" w:rsidP="00570B94"/>
    <w:p w14:paraId="30233BCB" w14:textId="77777777" w:rsidR="003E0A28" w:rsidRDefault="003E0A28" w:rsidP="00570B94"/>
    <w:p w14:paraId="52B9BA47" w14:textId="77777777" w:rsidR="003E0A28" w:rsidRDefault="003E0A28" w:rsidP="00570B94"/>
    <w:p w14:paraId="3A2C2656" w14:textId="77777777" w:rsidR="003E0A28" w:rsidRDefault="003E0A28" w:rsidP="00570B94"/>
    <w:p w14:paraId="4AC78456" w14:textId="77777777" w:rsidR="003E0A28" w:rsidRDefault="003E0A28" w:rsidP="00570B94"/>
    <w:p w14:paraId="632CC1F0" w14:textId="77777777" w:rsidR="003E0A28" w:rsidRDefault="003E0A28" w:rsidP="003E0A28">
      <w:pPr>
        <w:pStyle w:val="Heading2"/>
      </w:pPr>
      <w:bookmarkStart w:id="59" w:name="_Toc54675093"/>
      <w:r>
        <w:lastRenderedPageBreak/>
        <w:t>Year-to-date full day absence day count</w:t>
      </w:r>
      <w:bookmarkEnd w:id="5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06C696A3" w14:textId="77777777" w:rsidTr="003E0A28">
        <w:tc>
          <w:tcPr>
            <w:tcW w:w="3119" w:type="dxa"/>
            <w:shd w:val="clear" w:color="auto" w:fill="DBE5F1"/>
          </w:tcPr>
          <w:p w14:paraId="47190734"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63628C3"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437460D" w14:textId="77777777" w:rsidTr="003E0A28">
        <w:tc>
          <w:tcPr>
            <w:tcW w:w="3119" w:type="dxa"/>
          </w:tcPr>
          <w:p w14:paraId="0B8D9DDF"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2EE1F65"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3E0A28" w:rsidRPr="009F006A" w14:paraId="40EAFAE6" w14:textId="77777777" w:rsidTr="003E0A28">
        <w:tc>
          <w:tcPr>
            <w:tcW w:w="3119" w:type="dxa"/>
          </w:tcPr>
          <w:p w14:paraId="27872AD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0782D326"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3E8C09F7" w14:textId="77777777" w:rsidTr="003E0A28">
        <w:tc>
          <w:tcPr>
            <w:tcW w:w="3119" w:type="dxa"/>
          </w:tcPr>
          <w:p w14:paraId="11A815D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785A62C5"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35B9772" w14:textId="77777777" w:rsidTr="003E0A28">
        <w:tc>
          <w:tcPr>
            <w:tcW w:w="3119" w:type="dxa"/>
          </w:tcPr>
          <w:p w14:paraId="1D671FE0"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183E915F" w14:textId="77777777" w:rsidR="003E0A28" w:rsidRPr="00225317" w:rsidRDefault="002672C5" w:rsidP="002672C5">
            <w:pPr>
              <w:pStyle w:val="ListParagraph"/>
              <w:spacing w:before="60" w:after="60"/>
              <w:ind w:left="0"/>
              <w:rPr>
                <w:rFonts w:cs="Arial"/>
                <w:sz w:val="20"/>
                <w:szCs w:val="20"/>
              </w:rPr>
            </w:pPr>
            <w:r>
              <w:rPr>
                <w:rFonts w:cs="Arial"/>
                <w:sz w:val="20"/>
                <w:szCs w:val="20"/>
              </w:rPr>
              <w:t>F</w:t>
            </w:r>
            <w:r w:rsidR="003E0A28">
              <w:rPr>
                <w:rFonts w:cs="Arial"/>
                <w:sz w:val="20"/>
                <w:szCs w:val="20"/>
              </w:rPr>
              <w:t>ull day absence count</w:t>
            </w:r>
          </w:p>
        </w:tc>
      </w:tr>
      <w:tr w:rsidR="003E0A28" w:rsidRPr="009F006A" w14:paraId="3614C58A" w14:textId="77777777" w:rsidTr="003E0A28">
        <w:tc>
          <w:tcPr>
            <w:tcW w:w="3119" w:type="dxa"/>
          </w:tcPr>
          <w:p w14:paraId="5BCDB127"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D11FC9B" w14:textId="77777777" w:rsidR="003E0A28" w:rsidRPr="00B965D5" w:rsidRDefault="002672C5" w:rsidP="002672C5">
            <w:pPr>
              <w:keepLines w:val="0"/>
              <w:spacing w:after="0" w:line="240" w:lineRule="auto"/>
              <w:rPr>
                <w:rFonts w:cs="Arial"/>
                <w:sz w:val="20"/>
                <w:szCs w:val="20"/>
              </w:rPr>
            </w:pPr>
            <w:r>
              <w:rPr>
                <w:rFonts w:cs="Arial"/>
                <w:sz w:val="20"/>
                <w:szCs w:val="20"/>
              </w:rPr>
              <w:t>Sum of a</w:t>
            </w:r>
            <w:r w:rsidR="003E0A28">
              <w:rPr>
                <w:rFonts w:cs="Arial"/>
                <w:sz w:val="20"/>
                <w:szCs w:val="20"/>
              </w:rPr>
              <w:t>bsent full day</w:t>
            </w:r>
            <w:r>
              <w:rPr>
                <w:rFonts w:cs="Arial"/>
                <w:sz w:val="20"/>
                <w:szCs w:val="20"/>
              </w:rPr>
              <w:t>s</w:t>
            </w:r>
            <w:r w:rsidR="003E0A28">
              <w:rPr>
                <w:rFonts w:cs="Arial"/>
                <w:sz w:val="20"/>
                <w:szCs w:val="20"/>
              </w:rPr>
              <w:t xml:space="preserve"> </w:t>
            </w:r>
          </w:p>
        </w:tc>
      </w:tr>
      <w:tr w:rsidR="003E0A28" w:rsidRPr="009F006A" w14:paraId="1351354F" w14:textId="77777777" w:rsidTr="003E0A28">
        <w:tc>
          <w:tcPr>
            <w:tcW w:w="3119" w:type="dxa"/>
          </w:tcPr>
          <w:p w14:paraId="55EB0317"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33E27FE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2BF29ED8" w14:textId="77777777" w:rsidTr="003E0A28">
        <w:tc>
          <w:tcPr>
            <w:tcW w:w="3119" w:type="dxa"/>
          </w:tcPr>
          <w:p w14:paraId="2D76C542"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07A393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F92740E" w14:textId="77777777" w:rsidTr="003E0A28">
        <w:tc>
          <w:tcPr>
            <w:tcW w:w="3119" w:type="dxa"/>
          </w:tcPr>
          <w:p w14:paraId="15C49B77"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28CD349"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22899B2" w14:textId="77777777" w:rsidTr="003E0A28">
        <w:tc>
          <w:tcPr>
            <w:tcW w:w="3119" w:type="dxa"/>
          </w:tcPr>
          <w:p w14:paraId="107B2371"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5F0B5E2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0F1DFF2" w14:textId="77777777" w:rsidTr="003E0A28">
        <w:tc>
          <w:tcPr>
            <w:tcW w:w="3119" w:type="dxa"/>
          </w:tcPr>
          <w:p w14:paraId="7A9D2816"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A17DFCE"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BAA2579" w14:textId="77777777" w:rsidTr="003E0A28">
        <w:tc>
          <w:tcPr>
            <w:tcW w:w="3119" w:type="dxa"/>
          </w:tcPr>
          <w:p w14:paraId="5A28EF0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6F65B3A8"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59963C9B" w14:textId="77777777" w:rsidTr="003E0A28">
        <w:tc>
          <w:tcPr>
            <w:tcW w:w="3119" w:type="dxa"/>
          </w:tcPr>
          <w:p w14:paraId="396C6D19"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0FA21F44"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39FFC65" w14:textId="77777777" w:rsidR="003E0A28" w:rsidRDefault="003E0A28" w:rsidP="003E0A28">
      <w:pPr>
        <w:pStyle w:val="BodyText"/>
        <w:ind w:left="0"/>
        <w:jc w:val="center"/>
      </w:pPr>
    </w:p>
    <w:p w14:paraId="5BA292B8" w14:textId="77777777" w:rsidR="003E0A28" w:rsidRDefault="003E0A28" w:rsidP="003E0A28">
      <w:pPr>
        <w:jc w:val="center"/>
      </w:pPr>
      <w:r>
        <w:rPr>
          <w:noProof/>
          <w:lang w:eastAsia="zh-TW"/>
        </w:rPr>
        <w:drawing>
          <wp:inline distT="0" distB="0" distL="0" distR="0" wp14:anchorId="4D8FEFCC" wp14:editId="25EF3CC7">
            <wp:extent cx="3914775" cy="285750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775" cy="2857500"/>
                    </a:xfrm>
                    <a:prstGeom prst="rect">
                      <a:avLst/>
                    </a:prstGeom>
                  </pic:spPr>
                </pic:pic>
              </a:graphicData>
            </a:graphic>
          </wp:inline>
        </w:drawing>
      </w:r>
    </w:p>
    <w:p w14:paraId="06E38992"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622148A7" w14:textId="77777777" w:rsidR="003E0A28" w:rsidRDefault="003E0A28" w:rsidP="003E0A28"/>
    <w:p w14:paraId="31ED2BB9" w14:textId="77777777" w:rsidR="003E0A28" w:rsidRDefault="003E0A28" w:rsidP="003E0A28"/>
    <w:p w14:paraId="72B3381D" w14:textId="77777777" w:rsidR="003E0A28" w:rsidRDefault="003E0A28" w:rsidP="003E0A28"/>
    <w:p w14:paraId="607C9D8E" w14:textId="77777777" w:rsidR="003E0A28" w:rsidRDefault="003E0A28" w:rsidP="003E0A28"/>
    <w:p w14:paraId="27B53584" w14:textId="77777777" w:rsidR="003E0A28" w:rsidRDefault="003E0A28" w:rsidP="003E0A28"/>
    <w:p w14:paraId="6DD2D620" w14:textId="77777777" w:rsidR="003E0A28" w:rsidRDefault="003E0A28" w:rsidP="003E0A28"/>
    <w:p w14:paraId="4C6D8D46" w14:textId="77777777" w:rsidR="003E0A28" w:rsidRDefault="003E0A28" w:rsidP="003E0A28">
      <w:pPr>
        <w:pStyle w:val="Heading2"/>
      </w:pPr>
      <w:bookmarkStart w:id="60" w:name="_Toc54675094"/>
      <w:r>
        <w:lastRenderedPageBreak/>
        <w:t>Year-to-date part day AM absence count</w:t>
      </w:r>
      <w:bookmarkEnd w:id="6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77B75FF5" w14:textId="77777777" w:rsidTr="003E0A28">
        <w:tc>
          <w:tcPr>
            <w:tcW w:w="3119" w:type="dxa"/>
            <w:shd w:val="clear" w:color="auto" w:fill="DBE5F1"/>
          </w:tcPr>
          <w:p w14:paraId="21D195D1"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06D2F2C"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581340C" w14:textId="77777777" w:rsidTr="003E0A28">
        <w:tc>
          <w:tcPr>
            <w:tcW w:w="3119" w:type="dxa"/>
          </w:tcPr>
          <w:p w14:paraId="50E923F4"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1B1526E1"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w:t>
            </w:r>
            <w:r w:rsidR="002672C5">
              <w:rPr>
                <w:sz w:val="20"/>
                <w:szCs w:val="20"/>
              </w:rPr>
              <w:t>current date range selected by user</w:t>
            </w:r>
            <w:r>
              <w:rPr>
                <w:sz w:val="20"/>
                <w:szCs w:val="20"/>
              </w:rPr>
              <w:t xml:space="preserve">, total number of part day AM absences recorded. </w:t>
            </w:r>
          </w:p>
        </w:tc>
      </w:tr>
      <w:tr w:rsidR="003E0A28" w:rsidRPr="009F006A" w14:paraId="0F29B3B0" w14:textId="77777777" w:rsidTr="003E0A28">
        <w:tc>
          <w:tcPr>
            <w:tcW w:w="3119" w:type="dxa"/>
          </w:tcPr>
          <w:p w14:paraId="18B66D9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2996899A"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24E983F6" w14:textId="77777777" w:rsidTr="003E0A28">
        <w:tc>
          <w:tcPr>
            <w:tcW w:w="3119" w:type="dxa"/>
          </w:tcPr>
          <w:p w14:paraId="4DDF1924"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02D44862"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F014806" w14:textId="77777777" w:rsidTr="003E0A28">
        <w:tc>
          <w:tcPr>
            <w:tcW w:w="3119" w:type="dxa"/>
          </w:tcPr>
          <w:p w14:paraId="2D783C3A"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78AB4EF7" w14:textId="77777777" w:rsidR="003E0A28" w:rsidRPr="00225317" w:rsidRDefault="003E0A28" w:rsidP="003E0A28">
            <w:pPr>
              <w:pStyle w:val="ListParagraph"/>
              <w:spacing w:before="60" w:after="60"/>
              <w:ind w:left="0"/>
              <w:rPr>
                <w:rFonts w:cs="Arial"/>
                <w:sz w:val="20"/>
                <w:szCs w:val="20"/>
              </w:rPr>
            </w:pPr>
            <w:r>
              <w:rPr>
                <w:rFonts w:cs="Arial"/>
                <w:sz w:val="20"/>
                <w:szCs w:val="20"/>
              </w:rPr>
              <w:t>YTD AM part day absences</w:t>
            </w:r>
          </w:p>
        </w:tc>
      </w:tr>
      <w:tr w:rsidR="003E0A28" w:rsidRPr="009F006A" w14:paraId="7F34D4CE" w14:textId="77777777" w:rsidTr="003E0A28">
        <w:tc>
          <w:tcPr>
            <w:tcW w:w="3119" w:type="dxa"/>
          </w:tcPr>
          <w:p w14:paraId="4F34F668"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DDDC0A8"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AM count: year-to-date sum number of part day absences recorded for late arrivals in the morning. </w:t>
            </w:r>
          </w:p>
        </w:tc>
      </w:tr>
      <w:tr w:rsidR="003E0A28" w:rsidRPr="009F006A" w14:paraId="50D29BAB" w14:textId="77777777" w:rsidTr="003E0A28">
        <w:tc>
          <w:tcPr>
            <w:tcW w:w="3119" w:type="dxa"/>
          </w:tcPr>
          <w:p w14:paraId="28D4D2A1"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07A144A1"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6C7E40C0" w14:textId="77777777" w:rsidTr="003E0A28">
        <w:tc>
          <w:tcPr>
            <w:tcW w:w="3119" w:type="dxa"/>
          </w:tcPr>
          <w:p w14:paraId="3AAADE64"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822720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088527BC" w14:textId="77777777" w:rsidTr="003E0A28">
        <w:tc>
          <w:tcPr>
            <w:tcW w:w="3119" w:type="dxa"/>
          </w:tcPr>
          <w:p w14:paraId="4286F265"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4E0DF537"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993200D" w14:textId="77777777" w:rsidTr="003E0A28">
        <w:tc>
          <w:tcPr>
            <w:tcW w:w="3119" w:type="dxa"/>
          </w:tcPr>
          <w:p w14:paraId="7752083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2112640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F387392" w14:textId="77777777" w:rsidTr="003E0A28">
        <w:tc>
          <w:tcPr>
            <w:tcW w:w="3119" w:type="dxa"/>
          </w:tcPr>
          <w:p w14:paraId="7C417A92"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70829C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1FCCCFEB" w14:textId="77777777" w:rsidTr="003E0A28">
        <w:tc>
          <w:tcPr>
            <w:tcW w:w="3119" w:type="dxa"/>
          </w:tcPr>
          <w:p w14:paraId="03B65048"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04327C07"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04306A3F" w14:textId="77777777" w:rsidTr="003E0A28">
        <w:tc>
          <w:tcPr>
            <w:tcW w:w="3119" w:type="dxa"/>
          </w:tcPr>
          <w:p w14:paraId="0F5126C4"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3748F01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5068A0F8" w14:textId="77777777" w:rsidR="003E0A28" w:rsidRDefault="003E0A28" w:rsidP="003E0A28">
      <w:pPr>
        <w:pStyle w:val="BodyText"/>
        <w:ind w:left="0"/>
        <w:jc w:val="center"/>
      </w:pPr>
    </w:p>
    <w:p w14:paraId="58F418C4" w14:textId="77777777" w:rsidR="003E0A28" w:rsidRDefault="003E0A28" w:rsidP="003E0A28">
      <w:pPr>
        <w:jc w:val="center"/>
      </w:pPr>
      <w:r>
        <w:rPr>
          <w:noProof/>
          <w:lang w:eastAsia="zh-TW"/>
        </w:rPr>
        <w:drawing>
          <wp:inline distT="0" distB="0" distL="0" distR="0" wp14:anchorId="65FB65B3" wp14:editId="787961D6">
            <wp:extent cx="4324350" cy="29146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4350" cy="2914650"/>
                    </a:xfrm>
                    <a:prstGeom prst="rect">
                      <a:avLst/>
                    </a:prstGeom>
                  </pic:spPr>
                </pic:pic>
              </a:graphicData>
            </a:graphic>
          </wp:inline>
        </w:drawing>
      </w:r>
    </w:p>
    <w:p w14:paraId="27670CC4"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376194D1" w14:textId="77777777" w:rsidR="003E0A28" w:rsidRDefault="003E0A28" w:rsidP="003E0A28"/>
    <w:p w14:paraId="3596F90F" w14:textId="77777777" w:rsidR="003E0A28" w:rsidRDefault="003E0A28" w:rsidP="00570B94"/>
    <w:p w14:paraId="7BDD73D6" w14:textId="77777777" w:rsidR="003E0A28" w:rsidRDefault="003E0A28" w:rsidP="00570B94"/>
    <w:p w14:paraId="79B1CC34" w14:textId="77777777" w:rsidR="00C41282" w:rsidRDefault="00C41282" w:rsidP="00570B94"/>
    <w:p w14:paraId="34F3E3A6" w14:textId="77777777" w:rsidR="00880D1F" w:rsidRDefault="00880D1F" w:rsidP="00570B94"/>
    <w:p w14:paraId="0B711B6B" w14:textId="77777777" w:rsidR="00880D1F" w:rsidRDefault="00880D1F" w:rsidP="00570B94"/>
    <w:p w14:paraId="0D358F9F" w14:textId="77777777" w:rsidR="003E0A28" w:rsidRDefault="003E0A28" w:rsidP="003E0A28">
      <w:pPr>
        <w:pStyle w:val="Heading2"/>
      </w:pPr>
      <w:bookmarkStart w:id="61" w:name="_Toc54675095"/>
      <w:r>
        <w:lastRenderedPageBreak/>
        <w:t>Year-to-date part day AM absence count</w:t>
      </w:r>
      <w:bookmarkEnd w:id="6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2F6F57E6" w14:textId="77777777" w:rsidTr="003E0A28">
        <w:tc>
          <w:tcPr>
            <w:tcW w:w="3119" w:type="dxa"/>
            <w:shd w:val="clear" w:color="auto" w:fill="DBE5F1"/>
          </w:tcPr>
          <w:p w14:paraId="5AD37FA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ED43E84"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E6826A2" w14:textId="77777777" w:rsidTr="003E0A28">
        <w:tc>
          <w:tcPr>
            <w:tcW w:w="3119" w:type="dxa"/>
          </w:tcPr>
          <w:p w14:paraId="5D8BD5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88917F0" w14:textId="77777777" w:rsidR="003E0A28" w:rsidRPr="00225317" w:rsidRDefault="003E0A28"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Pr>
                <w:sz w:val="20"/>
                <w:szCs w:val="20"/>
              </w:rPr>
              <w:t xml:space="preserve">, total number of part day PM absences recorded. </w:t>
            </w:r>
          </w:p>
        </w:tc>
      </w:tr>
      <w:tr w:rsidR="003E0A28" w:rsidRPr="009F006A" w14:paraId="00EA0124" w14:textId="77777777" w:rsidTr="003E0A28">
        <w:tc>
          <w:tcPr>
            <w:tcW w:w="3119" w:type="dxa"/>
          </w:tcPr>
          <w:p w14:paraId="1C9EE387"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68B813F"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1D920550" w14:textId="77777777" w:rsidTr="003E0A28">
        <w:tc>
          <w:tcPr>
            <w:tcW w:w="3119" w:type="dxa"/>
          </w:tcPr>
          <w:p w14:paraId="2C3A7ED9"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B210A39"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540C5EF" w14:textId="77777777" w:rsidTr="003E0A28">
        <w:tc>
          <w:tcPr>
            <w:tcW w:w="3119" w:type="dxa"/>
          </w:tcPr>
          <w:p w14:paraId="05E28CB5"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5F3CA989" w14:textId="77777777" w:rsidR="003E0A28" w:rsidRPr="00225317" w:rsidRDefault="003E0A28" w:rsidP="003E0A28">
            <w:pPr>
              <w:pStyle w:val="ListParagraph"/>
              <w:spacing w:before="60" w:after="60"/>
              <w:ind w:left="0"/>
              <w:rPr>
                <w:rFonts w:cs="Arial"/>
                <w:sz w:val="20"/>
                <w:szCs w:val="20"/>
              </w:rPr>
            </w:pPr>
            <w:r>
              <w:rPr>
                <w:rFonts w:cs="Arial"/>
                <w:sz w:val="20"/>
                <w:szCs w:val="20"/>
              </w:rPr>
              <w:t>YTD PM part day absences</w:t>
            </w:r>
          </w:p>
        </w:tc>
      </w:tr>
      <w:tr w:rsidR="003E0A28" w:rsidRPr="009F006A" w14:paraId="60802AD2" w14:textId="77777777" w:rsidTr="003E0A28">
        <w:tc>
          <w:tcPr>
            <w:tcW w:w="3119" w:type="dxa"/>
          </w:tcPr>
          <w:p w14:paraId="10F64183"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23BF057"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PM count: year-to-date sum number of part day absences recorded for early departures in the afternoon. </w:t>
            </w:r>
          </w:p>
        </w:tc>
      </w:tr>
      <w:tr w:rsidR="003E0A28" w:rsidRPr="009F006A" w14:paraId="2BD66C17" w14:textId="77777777" w:rsidTr="003E0A28">
        <w:tc>
          <w:tcPr>
            <w:tcW w:w="3119" w:type="dxa"/>
          </w:tcPr>
          <w:p w14:paraId="2FF7A5BD"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4A9E094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1BA5BE92" w14:textId="77777777" w:rsidTr="003E0A28">
        <w:tc>
          <w:tcPr>
            <w:tcW w:w="3119" w:type="dxa"/>
          </w:tcPr>
          <w:p w14:paraId="5BFD87E5"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2853385B"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97AB7AB" w14:textId="77777777" w:rsidTr="003E0A28">
        <w:tc>
          <w:tcPr>
            <w:tcW w:w="3119" w:type="dxa"/>
          </w:tcPr>
          <w:p w14:paraId="408CB3C4"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70D9400A"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15E2D876" w14:textId="77777777" w:rsidTr="003E0A28">
        <w:tc>
          <w:tcPr>
            <w:tcW w:w="3119" w:type="dxa"/>
          </w:tcPr>
          <w:p w14:paraId="53E4F4A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18AD38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FD2591E" w14:textId="77777777" w:rsidTr="003E0A28">
        <w:tc>
          <w:tcPr>
            <w:tcW w:w="3119" w:type="dxa"/>
          </w:tcPr>
          <w:p w14:paraId="3A96F398"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4C0BE80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1CDABD0" w14:textId="77777777" w:rsidTr="003E0A28">
        <w:tc>
          <w:tcPr>
            <w:tcW w:w="3119" w:type="dxa"/>
          </w:tcPr>
          <w:p w14:paraId="43B1D3A7"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18117BF9"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38AA8EF4" w14:textId="77777777" w:rsidTr="003E0A28">
        <w:tc>
          <w:tcPr>
            <w:tcW w:w="3119" w:type="dxa"/>
          </w:tcPr>
          <w:p w14:paraId="7A4538C7"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4CA031F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023AEA88" w14:textId="77777777" w:rsidR="003E0A28" w:rsidRDefault="003E0A28" w:rsidP="003E0A28">
      <w:pPr>
        <w:pStyle w:val="BodyText"/>
        <w:ind w:left="0"/>
        <w:jc w:val="center"/>
      </w:pPr>
    </w:p>
    <w:p w14:paraId="29440640" w14:textId="77777777" w:rsidR="003E0A28" w:rsidRDefault="003E0A28" w:rsidP="003E0A28">
      <w:pPr>
        <w:jc w:val="center"/>
      </w:pPr>
      <w:r>
        <w:rPr>
          <w:noProof/>
          <w:lang w:eastAsia="zh-TW"/>
        </w:rPr>
        <w:drawing>
          <wp:inline distT="0" distB="0" distL="0" distR="0" wp14:anchorId="63AB3877" wp14:editId="3AA21276">
            <wp:extent cx="4133850" cy="28765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850" cy="2876550"/>
                    </a:xfrm>
                    <a:prstGeom prst="rect">
                      <a:avLst/>
                    </a:prstGeom>
                  </pic:spPr>
                </pic:pic>
              </a:graphicData>
            </a:graphic>
          </wp:inline>
        </w:drawing>
      </w:r>
    </w:p>
    <w:p w14:paraId="31B08A7D"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CBDA198" w14:textId="77777777" w:rsidR="003E0A28" w:rsidRDefault="003E0A28" w:rsidP="003E0A28"/>
    <w:p w14:paraId="71ED294B" w14:textId="77777777" w:rsidR="00880D1F" w:rsidRDefault="00880D1F" w:rsidP="00570B94"/>
    <w:p w14:paraId="325623B9" w14:textId="77777777" w:rsidR="003E0A28" w:rsidRDefault="003E0A28" w:rsidP="00570B94"/>
    <w:p w14:paraId="2DA54541" w14:textId="77777777" w:rsidR="003E0A28" w:rsidRDefault="003E0A28" w:rsidP="00570B94"/>
    <w:p w14:paraId="385E884F" w14:textId="77777777" w:rsidR="003E0A28" w:rsidRDefault="003E0A28" w:rsidP="00570B94"/>
    <w:p w14:paraId="1DA0134C" w14:textId="77777777" w:rsidR="003E0A28" w:rsidRDefault="003E0A28" w:rsidP="00570B94"/>
    <w:p w14:paraId="211100DC" w14:textId="77777777" w:rsidR="003E0A28" w:rsidRDefault="003E0A28" w:rsidP="003E0A28">
      <w:pPr>
        <w:pStyle w:val="Heading2"/>
      </w:pPr>
      <w:bookmarkStart w:id="62" w:name="_Toc54675096"/>
      <w:r>
        <w:lastRenderedPageBreak/>
        <w:t>Count of absences by reason type</w:t>
      </w:r>
      <w:bookmarkEnd w:id="6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302CF989" w14:textId="77777777" w:rsidTr="003E0A28">
        <w:tc>
          <w:tcPr>
            <w:tcW w:w="3119" w:type="dxa"/>
            <w:shd w:val="clear" w:color="auto" w:fill="DBE5F1"/>
          </w:tcPr>
          <w:p w14:paraId="245ABEE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859981A"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085B7E1D" w14:textId="77777777" w:rsidTr="003E0A28">
        <w:tc>
          <w:tcPr>
            <w:tcW w:w="3119" w:type="dxa"/>
          </w:tcPr>
          <w:p w14:paraId="486DB950"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346B02E9" w14:textId="77777777" w:rsidR="003E0A28" w:rsidRPr="00225317" w:rsidRDefault="003E0A28" w:rsidP="003E0A28">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Users can use this graph to investigate non-penalty and penalty reasons. </w:t>
            </w:r>
            <w:r w:rsidRPr="00DB580D">
              <w:rPr>
                <w:sz w:val="20"/>
                <w:szCs w:val="20"/>
              </w:rPr>
              <w:t xml:space="preserve"> </w:t>
            </w:r>
            <w:r>
              <w:rPr>
                <w:sz w:val="20"/>
                <w:szCs w:val="20"/>
              </w:rPr>
              <w:t xml:space="preserve">User is expected to be able to either select a reason type or reason description and all other graphs on the report are to adjust highlighting on what the user has selected. </w:t>
            </w:r>
          </w:p>
        </w:tc>
      </w:tr>
      <w:tr w:rsidR="003E0A28" w:rsidRPr="009F006A" w14:paraId="7A7E0301" w14:textId="77777777" w:rsidTr="003E0A28">
        <w:tc>
          <w:tcPr>
            <w:tcW w:w="3119" w:type="dxa"/>
          </w:tcPr>
          <w:p w14:paraId="3901CD5E"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53056C8" w14:textId="77777777" w:rsidR="003E0A28" w:rsidRDefault="003E0A28" w:rsidP="003E0A28">
            <w:pPr>
              <w:pStyle w:val="ListParagraph"/>
              <w:spacing w:before="60" w:after="60"/>
              <w:ind w:left="0"/>
              <w:rPr>
                <w:rFonts w:cs="Arial"/>
                <w:sz w:val="20"/>
                <w:szCs w:val="20"/>
              </w:rPr>
            </w:pPr>
            <w:r>
              <w:rPr>
                <w:rFonts w:cs="Arial"/>
                <w:sz w:val="20"/>
                <w:szCs w:val="20"/>
              </w:rPr>
              <w:t>Clustered column chart</w:t>
            </w:r>
          </w:p>
        </w:tc>
      </w:tr>
      <w:tr w:rsidR="003E0A28" w:rsidRPr="009F006A" w14:paraId="72912152" w14:textId="77777777" w:rsidTr="003E0A28">
        <w:tc>
          <w:tcPr>
            <w:tcW w:w="3119" w:type="dxa"/>
          </w:tcPr>
          <w:p w14:paraId="4F46411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53BCF6B"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8324774" w14:textId="77777777" w:rsidTr="003E0A28">
        <w:tc>
          <w:tcPr>
            <w:tcW w:w="3119" w:type="dxa"/>
          </w:tcPr>
          <w:p w14:paraId="44B844BE"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C3213E6" w14:textId="77777777" w:rsidR="003E0A28" w:rsidRPr="00225317" w:rsidRDefault="003E0A28" w:rsidP="003E0A28">
            <w:pPr>
              <w:pStyle w:val="ListParagraph"/>
              <w:spacing w:before="60" w:after="60"/>
              <w:ind w:left="0"/>
              <w:rPr>
                <w:rFonts w:cs="Arial"/>
                <w:sz w:val="20"/>
                <w:szCs w:val="20"/>
              </w:rPr>
            </w:pPr>
            <w:r>
              <w:rPr>
                <w:rFonts w:cs="Arial"/>
                <w:sz w:val="20"/>
                <w:szCs w:val="20"/>
              </w:rPr>
              <w:t>Reason type</w:t>
            </w:r>
          </w:p>
        </w:tc>
      </w:tr>
      <w:tr w:rsidR="003E0A28" w:rsidRPr="009F006A" w14:paraId="19613655" w14:textId="77777777" w:rsidTr="003E0A28">
        <w:tc>
          <w:tcPr>
            <w:tcW w:w="3119" w:type="dxa"/>
          </w:tcPr>
          <w:p w14:paraId="1BEC125F"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A898933" w14:textId="77777777" w:rsidR="003E0A28" w:rsidRPr="00BB3170" w:rsidRDefault="003E0A28" w:rsidP="003E0A28">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3E0A28" w:rsidRPr="009F006A" w14:paraId="3C42E14F" w14:textId="77777777" w:rsidTr="003E0A28">
        <w:tc>
          <w:tcPr>
            <w:tcW w:w="3119" w:type="dxa"/>
          </w:tcPr>
          <w:p w14:paraId="416E1553"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3734DEB4"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Value = </w:t>
            </w:r>
            <w:r>
              <w:rPr>
                <w:rFonts w:cs="Arial"/>
                <w:sz w:val="20"/>
                <w:szCs w:val="20"/>
              </w:rPr>
              <w:t>Reason type -&gt; reason description</w:t>
            </w:r>
          </w:p>
          <w:p w14:paraId="02507929"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6444BE3C"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3E0A28" w:rsidRPr="009F006A" w14:paraId="068C5780" w14:textId="77777777" w:rsidTr="003E0A28">
        <w:tc>
          <w:tcPr>
            <w:tcW w:w="3119" w:type="dxa"/>
          </w:tcPr>
          <w:p w14:paraId="6CCA788D"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2E7FA5CC" w14:textId="77777777" w:rsidR="003E0A28" w:rsidRDefault="003E0A28" w:rsidP="003E0A28">
            <w:pPr>
              <w:pStyle w:val="ListParagraph"/>
              <w:spacing w:before="60" w:after="60"/>
              <w:ind w:left="0"/>
              <w:rPr>
                <w:rFonts w:cs="Arial"/>
                <w:sz w:val="20"/>
                <w:szCs w:val="20"/>
              </w:rPr>
            </w:pPr>
            <w:r>
              <w:rPr>
                <w:rFonts w:cs="Arial"/>
                <w:sz w:val="20"/>
                <w:szCs w:val="20"/>
              </w:rPr>
              <w:t xml:space="preserve">Value = </w:t>
            </w:r>
            <w:r w:rsidRPr="00BB3170">
              <w:rPr>
                <w:rFonts w:cs="Arial"/>
                <w:sz w:val="20"/>
                <w:szCs w:val="20"/>
              </w:rPr>
              <w:t>auto-adjusting number format</w:t>
            </w:r>
          </w:p>
          <w:p w14:paraId="72083E3A"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41481CF9" w14:textId="77777777" w:rsidR="003E0A28" w:rsidRDefault="003E0A28" w:rsidP="003E0A28">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E0A28" w:rsidRPr="009F006A" w14:paraId="7FBF4E53" w14:textId="77777777" w:rsidTr="003E0A28">
        <w:tc>
          <w:tcPr>
            <w:tcW w:w="3119" w:type="dxa"/>
          </w:tcPr>
          <w:p w14:paraId="5105713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58D508CC"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6C701802" w14:textId="77777777" w:rsidTr="003E0A28">
        <w:tc>
          <w:tcPr>
            <w:tcW w:w="3119" w:type="dxa"/>
          </w:tcPr>
          <w:p w14:paraId="692CCCA5"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76B3D7F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F12EA6A" w14:textId="77777777" w:rsidTr="003E0A28">
        <w:tc>
          <w:tcPr>
            <w:tcW w:w="3119" w:type="dxa"/>
          </w:tcPr>
          <w:p w14:paraId="2355EE74"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32A99702"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362BBCC7" w14:textId="77777777" w:rsidTr="003E0A28">
        <w:tc>
          <w:tcPr>
            <w:tcW w:w="3119" w:type="dxa"/>
          </w:tcPr>
          <w:p w14:paraId="03B7B15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391A0482"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023D0FAF" w14:textId="77777777" w:rsidTr="003E0A28">
        <w:tc>
          <w:tcPr>
            <w:tcW w:w="3119" w:type="dxa"/>
          </w:tcPr>
          <w:p w14:paraId="46F5F80F"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653A2227"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B8F540F" w14:textId="77777777" w:rsidR="003E0A28" w:rsidRDefault="003E0A28" w:rsidP="003E0A28"/>
    <w:p w14:paraId="4498B917" w14:textId="77777777" w:rsidR="003E0A28" w:rsidRPr="00712405" w:rsidRDefault="003E0A28" w:rsidP="003E0A28">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320178A7" w14:textId="77777777" w:rsidR="003E0A28" w:rsidRDefault="003E0A28" w:rsidP="003E0A28">
      <w:r>
        <w:rPr>
          <w:noProof/>
          <w:lang w:eastAsia="zh-TW"/>
        </w:rPr>
        <w:drawing>
          <wp:anchor distT="0" distB="0" distL="114300" distR="114300" simplePos="0" relativeHeight="251678720" behindDoc="1" locked="0" layoutInCell="1" allowOverlap="1" wp14:anchorId="76AAFB8D" wp14:editId="18814364">
            <wp:simplePos x="0" y="0"/>
            <wp:positionH relativeFrom="column">
              <wp:posOffset>-7439</wp:posOffset>
            </wp:positionH>
            <wp:positionV relativeFrom="paragraph">
              <wp:posOffset>128360</wp:posOffset>
            </wp:positionV>
            <wp:extent cx="3113315" cy="1259399"/>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13315" cy="1259399"/>
                    </a:xfrm>
                    <a:prstGeom prst="rect">
                      <a:avLst/>
                    </a:prstGeom>
                  </pic:spPr>
                </pic:pic>
              </a:graphicData>
            </a:graphic>
            <wp14:sizeRelH relativeFrom="page">
              <wp14:pctWidth>0</wp14:pctWidth>
            </wp14:sizeRelH>
            <wp14:sizeRelV relativeFrom="page">
              <wp14:pctHeight>0</wp14:pctHeight>
            </wp14:sizeRelV>
          </wp:anchor>
        </w:drawing>
      </w:r>
    </w:p>
    <w:p w14:paraId="7D7E7B93" w14:textId="77777777" w:rsidR="003E0A28" w:rsidRDefault="003E0A28" w:rsidP="003E0A28"/>
    <w:p w14:paraId="7857BF98" w14:textId="77777777" w:rsidR="003E0A28" w:rsidRDefault="003E0A28" w:rsidP="003E0A28"/>
    <w:p w14:paraId="595E1A89" w14:textId="77777777" w:rsidR="003E0A28" w:rsidRDefault="003E0A28" w:rsidP="003E0A28">
      <w:r>
        <w:rPr>
          <w:noProof/>
          <w:lang w:eastAsia="zh-TW"/>
        </w:rPr>
        <w:drawing>
          <wp:anchor distT="0" distB="0" distL="114300" distR="114300" simplePos="0" relativeHeight="251677696" behindDoc="0" locked="0" layoutInCell="1" allowOverlap="1" wp14:anchorId="32030DD9" wp14:editId="3A37125A">
            <wp:simplePos x="0" y="0"/>
            <wp:positionH relativeFrom="column">
              <wp:posOffset>2392680</wp:posOffset>
            </wp:positionH>
            <wp:positionV relativeFrom="paragraph">
              <wp:posOffset>194038</wp:posOffset>
            </wp:positionV>
            <wp:extent cx="3254829" cy="1319874"/>
            <wp:effectExtent l="0" t="0" r="3175"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4829" cy="1319874"/>
                    </a:xfrm>
                    <a:prstGeom prst="rect">
                      <a:avLst/>
                    </a:prstGeom>
                  </pic:spPr>
                </pic:pic>
              </a:graphicData>
            </a:graphic>
            <wp14:sizeRelH relativeFrom="page">
              <wp14:pctWidth>0</wp14:pctWidth>
            </wp14:sizeRelH>
            <wp14:sizeRelV relativeFrom="page">
              <wp14:pctHeight>0</wp14:pctHeight>
            </wp14:sizeRelV>
          </wp:anchor>
        </w:drawing>
      </w:r>
    </w:p>
    <w:p w14:paraId="0A2CDE67" w14:textId="77777777" w:rsidR="003E0A28" w:rsidRDefault="003E0A28" w:rsidP="003E0A28"/>
    <w:p w14:paraId="765CC6B8" w14:textId="77777777" w:rsidR="003E0A28" w:rsidRDefault="003E0A28" w:rsidP="003E0A28"/>
    <w:p w14:paraId="60406E9D" w14:textId="77777777" w:rsidR="003E0A28" w:rsidRDefault="003E0A28" w:rsidP="003E0A28"/>
    <w:p w14:paraId="22E05AEC" w14:textId="77777777" w:rsidR="003E0A28" w:rsidRDefault="003E0A28" w:rsidP="003E0A28"/>
    <w:p w14:paraId="140CDA11" w14:textId="77777777" w:rsidR="003E0A28" w:rsidRDefault="003E0A28" w:rsidP="003E0A28"/>
    <w:p w14:paraId="4C1678D8" w14:textId="77777777" w:rsidR="003E0A28" w:rsidRDefault="003E0A28" w:rsidP="003E0A28"/>
    <w:p w14:paraId="1526D8ED" w14:textId="77777777" w:rsidR="003E0A28" w:rsidRDefault="003E0A28" w:rsidP="00570B94"/>
    <w:p w14:paraId="0E5CC980" w14:textId="77777777" w:rsidR="00880D1F" w:rsidRDefault="00880D1F" w:rsidP="00570B94"/>
    <w:p w14:paraId="18AAFF55" w14:textId="77777777" w:rsidR="003E0A28" w:rsidRDefault="003E0A28" w:rsidP="003E0A28">
      <w:pPr>
        <w:pStyle w:val="Heading2"/>
      </w:pPr>
      <w:bookmarkStart w:id="63" w:name="_Toc54675097"/>
      <w:r>
        <w:t>Daily attendance rate and YTD attendance rate trend</w:t>
      </w:r>
      <w:bookmarkEnd w:id="6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1DE6E089" w14:textId="77777777" w:rsidTr="003E0A28">
        <w:tc>
          <w:tcPr>
            <w:tcW w:w="3119" w:type="dxa"/>
            <w:shd w:val="clear" w:color="auto" w:fill="DBE5F1"/>
          </w:tcPr>
          <w:p w14:paraId="73120C75"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74E7A2"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70014943" w14:textId="77777777" w:rsidTr="003E0A28">
        <w:tc>
          <w:tcPr>
            <w:tcW w:w="3119" w:type="dxa"/>
          </w:tcPr>
          <w:p w14:paraId="3D40A1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737F26D2" w14:textId="77777777" w:rsidR="003E0A28" w:rsidRPr="00225317" w:rsidRDefault="003E0A28" w:rsidP="00F90199">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w:t>
            </w:r>
            <w:r w:rsidR="00F90199">
              <w:rPr>
                <w:sz w:val="20"/>
                <w:szCs w:val="20"/>
              </w:rPr>
              <w:t xml:space="preserve"> over time for the user selected student.</w:t>
            </w:r>
          </w:p>
        </w:tc>
      </w:tr>
      <w:tr w:rsidR="003E0A28" w:rsidRPr="009F006A" w14:paraId="012A8383" w14:textId="77777777" w:rsidTr="003E0A28">
        <w:tc>
          <w:tcPr>
            <w:tcW w:w="3119" w:type="dxa"/>
          </w:tcPr>
          <w:p w14:paraId="7C647CA8"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360F39D5" w14:textId="77777777" w:rsidR="003E0A28" w:rsidRDefault="003E0A28" w:rsidP="00F90199">
            <w:pPr>
              <w:pStyle w:val="ListParagraph"/>
              <w:spacing w:before="60" w:after="60"/>
              <w:ind w:left="0"/>
              <w:rPr>
                <w:rFonts w:cs="Arial"/>
                <w:sz w:val="20"/>
                <w:szCs w:val="20"/>
              </w:rPr>
            </w:pPr>
            <w:r>
              <w:rPr>
                <w:rFonts w:cs="Arial"/>
                <w:sz w:val="20"/>
                <w:szCs w:val="20"/>
              </w:rPr>
              <w:t xml:space="preserve">Line </w:t>
            </w:r>
            <w:r w:rsidR="00F90199">
              <w:rPr>
                <w:rFonts w:cs="Arial"/>
                <w:sz w:val="20"/>
                <w:szCs w:val="20"/>
              </w:rPr>
              <w:t>chart</w:t>
            </w:r>
          </w:p>
        </w:tc>
      </w:tr>
      <w:tr w:rsidR="003E0A28" w:rsidRPr="009F006A" w14:paraId="009C434E" w14:textId="77777777" w:rsidTr="003E0A28">
        <w:tc>
          <w:tcPr>
            <w:tcW w:w="3119" w:type="dxa"/>
          </w:tcPr>
          <w:p w14:paraId="5703F7FA"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4E4D2549" w14:textId="77777777" w:rsidR="003E0A28" w:rsidRPr="00225317" w:rsidRDefault="003E0A28" w:rsidP="00F90199">
            <w:pPr>
              <w:pStyle w:val="ListParagraph"/>
              <w:spacing w:before="60" w:after="60"/>
              <w:ind w:left="0"/>
              <w:rPr>
                <w:rFonts w:cs="Arial"/>
                <w:sz w:val="20"/>
                <w:szCs w:val="20"/>
              </w:rPr>
            </w:pPr>
            <w:r>
              <w:rPr>
                <w:rFonts w:cs="Arial"/>
                <w:sz w:val="20"/>
                <w:szCs w:val="20"/>
              </w:rPr>
              <w:t>Result for selected s</w:t>
            </w:r>
            <w:r w:rsidR="00F90199">
              <w:rPr>
                <w:rFonts w:cs="Arial"/>
                <w:sz w:val="20"/>
                <w:szCs w:val="20"/>
              </w:rPr>
              <w:t>tudent</w:t>
            </w:r>
            <w:r>
              <w:rPr>
                <w:rFonts w:cs="Arial"/>
                <w:sz w:val="20"/>
                <w:szCs w:val="20"/>
              </w:rPr>
              <w:t xml:space="preserve"> – refer to design challenge outlined in </w:t>
            </w:r>
            <w:r w:rsidR="00F90199">
              <w:rPr>
                <w:rFonts w:cs="Arial"/>
                <w:sz w:val="20"/>
                <w:szCs w:val="20"/>
              </w:rPr>
              <w:t>6</w:t>
            </w:r>
            <w:r>
              <w:rPr>
                <w:rFonts w:cs="Arial"/>
                <w:sz w:val="20"/>
                <w:szCs w:val="20"/>
              </w:rPr>
              <w:t>.1</w:t>
            </w:r>
          </w:p>
        </w:tc>
      </w:tr>
      <w:tr w:rsidR="003E0A28" w:rsidRPr="009F006A" w14:paraId="02078564" w14:textId="77777777" w:rsidTr="003E0A28">
        <w:tc>
          <w:tcPr>
            <w:tcW w:w="3119" w:type="dxa"/>
          </w:tcPr>
          <w:p w14:paraId="05CEBC64"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71DEC85" w14:textId="77777777" w:rsidR="003E0A28" w:rsidRPr="00225317" w:rsidRDefault="00F90199" w:rsidP="003E0A28">
            <w:pPr>
              <w:pStyle w:val="ListParagraph"/>
              <w:spacing w:before="60" w:after="60"/>
              <w:ind w:left="0"/>
              <w:rPr>
                <w:rFonts w:cs="Arial"/>
                <w:sz w:val="20"/>
                <w:szCs w:val="20"/>
              </w:rPr>
            </w:pPr>
            <w:r>
              <w:rPr>
                <w:rFonts w:cs="Arial"/>
                <w:sz w:val="20"/>
                <w:szCs w:val="20"/>
              </w:rPr>
              <w:t>Attendance rate over time</w:t>
            </w:r>
          </w:p>
        </w:tc>
      </w:tr>
      <w:tr w:rsidR="003E0A28" w:rsidRPr="009F006A" w14:paraId="711450C9" w14:textId="77777777" w:rsidTr="003E0A28">
        <w:tc>
          <w:tcPr>
            <w:tcW w:w="3119" w:type="dxa"/>
          </w:tcPr>
          <w:p w14:paraId="75950419"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0CB2AD1" w14:textId="77777777" w:rsidR="003E0A28" w:rsidRDefault="003E0A28" w:rsidP="003E0A28">
            <w:pPr>
              <w:pStyle w:val="ListParagraph"/>
              <w:spacing w:before="60" w:after="60"/>
              <w:ind w:left="0"/>
              <w:rPr>
                <w:rFonts w:cs="Arial"/>
                <w:sz w:val="20"/>
                <w:szCs w:val="20"/>
              </w:rPr>
            </w:pPr>
            <w:r>
              <w:rPr>
                <w:rFonts w:cs="Arial"/>
                <w:sz w:val="20"/>
                <w:szCs w:val="20"/>
              </w:rPr>
              <w:t xml:space="preserve">Line: </w:t>
            </w:r>
            <w:r w:rsidR="002672C5">
              <w:rPr>
                <w:rFonts w:cs="Arial"/>
                <w:sz w:val="20"/>
                <w:szCs w:val="20"/>
              </w:rPr>
              <w:t>A</w:t>
            </w:r>
            <w:r>
              <w:rPr>
                <w:rFonts w:cs="Arial"/>
                <w:sz w:val="20"/>
                <w:szCs w:val="20"/>
              </w:rPr>
              <w:t>ttendance rate over time</w:t>
            </w:r>
          </w:p>
          <w:p w14:paraId="3D368EE2" w14:textId="77777777" w:rsidR="003E0A28" w:rsidRPr="006A6C04" w:rsidRDefault="003E0A28" w:rsidP="003E0A2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E0A28" w:rsidRPr="009F006A" w14:paraId="606107A3" w14:textId="77777777" w:rsidTr="003E0A28">
        <w:tc>
          <w:tcPr>
            <w:tcW w:w="3119" w:type="dxa"/>
          </w:tcPr>
          <w:p w14:paraId="336C234F"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569363F1" w14:textId="77777777" w:rsidR="003E0A28" w:rsidRDefault="003E0A28" w:rsidP="003E0A28">
            <w:pPr>
              <w:pStyle w:val="ListParagraph"/>
              <w:spacing w:before="60" w:after="60"/>
              <w:ind w:left="0"/>
              <w:rPr>
                <w:rFonts w:cs="Arial"/>
                <w:sz w:val="20"/>
                <w:szCs w:val="20"/>
              </w:rPr>
            </w:pPr>
            <w:r>
              <w:rPr>
                <w:rFonts w:cs="Arial"/>
                <w:sz w:val="20"/>
                <w:szCs w:val="20"/>
              </w:rPr>
              <w:t>Value = date</w:t>
            </w:r>
          </w:p>
          <w:p w14:paraId="6F6DF102"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67C3DF79" w14:textId="77777777" w:rsidR="003E0A28" w:rsidRDefault="003E0A28" w:rsidP="003E0A2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3E0A28" w:rsidRPr="009F006A" w14:paraId="2C107ED3" w14:textId="77777777" w:rsidTr="003E0A28">
        <w:tc>
          <w:tcPr>
            <w:tcW w:w="3119" w:type="dxa"/>
          </w:tcPr>
          <w:p w14:paraId="056EDA86"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08C20626" w14:textId="77777777" w:rsidR="003E0A28" w:rsidRDefault="003E0A28" w:rsidP="003E0A28">
            <w:pPr>
              <w:pStyle w:val="ListParagraph"/>
              <w:spacing w:before="60" w:after="60"/>
              <w:ind w:left="0"/>
              <w:rPr>
                <w:rFonts w:cs="Arial"/>
                <w:sz w:val="20"/>
                <w:szCs w:val="20"/>
              </w:rPr>
            </w:pPr>
            <w:r>
              <w:rPr>
                <w:rFonts w:cs="Arial"/>
                <w:sz w:val="20"/>
                <w:szCs w:val="20"/>
              </w:rPr>
              <w:t>Value = 0%-100%</w:t>
            </w:r>
          </w:p>
          <w:p w14:paraId="16728D84"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43ABACC9" w14:textId="77777777" w:rsidR="003E0A28" w:rsidRDefault="003E0A28" w:rsidP="003E0A28">
            <w:pPr>
              <w:pStyle w:val="ListParagraph"/>
              <w:spacing w:before="60" w:after="60"/>
              <w:ind w:left="0"/>
              <w:rPr>
                <w:rFonts w:cs="Arial"/>
                <w:sz w:val="20"/>
                <w:szCs w:val="20"/>
              </w:rPr>
            </w:pPr>
            <w:r>
              <w:rPr>
                <w:rFonts w:cs="Arial"/>
                <w:sz w:val="20"/>
                <w:szCs w:val="20"/>
              </w:rPr>
              <w:t>Functionality = n/a</w:t>
            </w:r>
          </w:p>
        </w:tc>
      </w:tr>
      <w:tr w:rsidR="003E0A28" w:rsidRPr="009F006A" w14:paraId="2512773C" w14:textId="77777777" w:rsidTr="003E0A28">
        <w:tc>
          <w:tcPr>
            <w:tcW w:w="3119" w:type="dxa"/>
          </w:tcPr>
          <w:p w14:paraId="0FDE3C66" w14:textId="77777777" w:rsidR="003E0A28" w:rsidRPr="00225317" w:rsidRDefault="003E0A28" w:rsidP="003E0A28">
            <w:pPr>
              <w:spacing w:before="60" w:after="60"/>
              <w:rPr>
                <w:rFonts w:cs="Arial"/>
                <w:sz w:val="20"/>
                <w:szCs w:val="20"/>
              </w:rPr>
            </w:pPr>
            <w:r>
              <w:rPr>
                <w:rFonts w:cs="Arial"/>
                <w:sz w:val="20"/>
                <w:szCs w:val="20"/>
              </w:rPr>
              <w:t>Legend</w:t>
            </w:r>
          </w:p>
        </w:tc>
        <w:tc>
          <w:tcPr>
            <w:tcW w:w="5948" w:type="dxa"/>
          </w:tcPr>
          <w:p w14:paraId="5BBFBD11" w14:textId="77777777" w:rsidR="003E0A28" w:rsidRDefault="003E0A28" w:rsidP="003E0A2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65C50EDD"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53D81E62" w14:textId="77777777" w:rsidR="003E0A28" w:rsidRDefault="003E0A28" w:rsidP="003E0A28">
            <w:pPr>
              <w:pStyle w:val="ListParagraph"/>
              <w:spacing w:before="60" w:after="60"/>
              <w:ind w:left="0"/>
              <w:rPr>
                <w:rFonts w:cs="Arial"/>
                <w:sz w:val="20"/>
                <w:szCs w:val="20"/>
              </w:rPr>
            </w:pPr>
            <w:r>
              <w:rPr>
                <w:rFonts w:cs="Arial"/>
                <w:sz w:val="20"/>
                <w:szCs w:val="20"/>
              </w:rPr>
              <w:t>Formatting = bottom centre</w:t>
            </w:r>
          </w:p>
        </w:tc>
      </w:tr>
      <w:tr w:rsidR="003E0A28" w:rsidRPr="009F006A" w14:paraId="73BD45E4" w14:textId="77777777" w:rsidTr="003E0A28">
        <w:tc>
          <w:tcPr>
            <w:tcW w:w="3119" w:type="dxa"/>
          </w:tcPr>
          <w:p w14:paraId="5075064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47E7E3A"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3751AA37" w14:textId="77777777" w:rsidTr="003E0A28">
        <w:tc>
          <w:tcPr>
            <w:tcW w:w="3119" w:type="dxa"/>
          </w:tcPr>
          <w:p w14:paraId="3F2F3F54"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29D4AF7"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9D0BFA9" w14:textId="77777777" w:rsidTr="003E0A28">
        <w:tc>
          <w:tcPr>
            <w:tcW w:w="3119" w:type="dxa"/>
          </w:tcPr>
          <w:p w14:paraId="52FBDA91"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22FCDDAB"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735717B" w14:textId="77777777" w:rsidTr="003E0A28">
        <w:tc>
          <w:tcPr>
            <w:tcW w:w="3119" w:type="dxa"/>
          </w:tcPr>
          <w:p w14:paraId="3855AEBB"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4A1D0AD5"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date at data point, daily attendance rate for data point, YTD attendance rate at data point</w:t>
            </w:r>
          </w:p>
        </w:tc>
      </w:tr>
      <w:tr w:rsidR="003E0A28" w:rsidRPr="009F006A" w14:paraId="39DAEB79" w14:textId="77777777" w:rsidTr="003E0A28">
        <w:tc>
          <w:tcPr>
            <w:tcW w:w="3119" w:type="dxa"/>
          </w:tcPr>
          <w:p w14:paraId="384F6F4C"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5A6D9AD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1E885CF9" w14:textId="77777777" w:rsidR="003E0A28" w:rsidRDefault="003E0A28" w:rsidP="003E0A28"/>
    <w:p w14:paraId="70637207" w14:textId="77777777" w:rsidR="00880D1F" w:rsidRDefault="00F90199" w:rsidP="00570B94">
      <w:r>
        <w:rPr>
          <w:noProof/>
          <w:lang w:eastAsia="zh-TW"/>
        </w:rPr>
        <w:drawing>
          <wp:inline distT="0" distB="0" distL="0" distR="0" wp14:anchorId="6DC7DC56" wp14:editId="275CC0AF">
            <wp:extent cx="5759450" cy="1956435"/>
            <wp:effectExtent l="0" t="0" r="0" b="57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956435"/>
                    </a:xfrm>
                    <a:prstGeom prst="rect">
                      <a:avLst/>
                    </a:prstGeom>
                  </pic:spPr>
                </pic:pic>
              </a:graphicData>
            </a:graphic>
          </wp:inline>
        </w:drawing>
      </w:r>
    </w:p>
    <w:p w14:paraId="321A71E0" w14:textId="77777777" w:rsidR="00880D1F" w:rsidRDefault="00880D1F" w:rsidP="00570B94"/>
    <w:p w14:paraId="3B8F779D" w14:textId="77777777" w:rsidR="00880D1F" w:rsidRDefault="00880D1F" w:rsidP="00570B94"/>
    <w:p w14:paraId="09ECA8B1" w14:textId="77777777" w:rsidR="00F90199" w:rsidRDefault="00F90199" w:rsidP="00F90199">
      <w:pPr>
        <w:pStyle w:val="Heading2"/>
      </w:pPr>
      <w:bookmarkStart w:id="64" w:name="_Toc54675098"/>
      <w:r>
        <w:t>Student calendar</w:t>
      </w:r>
      <w:bookmarkEnd w:id="6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F90199" w:rsidRPr="009F006A" w14:paraId="0F2CD9A7" w14:textId="77777777" w:rsidTr="0052356A">
        <w:tc>
          <w:tcPr>
            <w:tcW w:w="3119" w:type="dxa"/>
            <w:shd w:val="clear" w:color="auto" w:fill="DBE5F1"/>
          </w:tcPr>
          <w:p w14:paraId="57103BEE" w14:textId="77777777" w:rsidR="00F90199" w:rsidRPr="00CB759B" w:rsidRDefault="00F90199" w:rsidP="0052356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4D80B0E" w14:textId="77777777" w:rsidR="00F90199" w:rsidRPr="00CB759B" w:rsidRDefault="00F90199" w:rsidP="0052356A">
            <w:pPr>
              <w:pStyle w:val="ECR-Heading3"/>
              <w:numPr>
                <w:ilvl w:val="0"/>
                <w:numId w:val="0"/>
              </w:numPr>
              <w:spacing w:before="60" w:after="60"/>
              <w:rPr>
                <w:sz w:val="18"/>
                <w:szCs w:val="18"/>
              </w:rPr>
            </w:pPr>
            <w:r>
              <w:rPr>
                <w:sz w:val="18"/>
                <w:szCs w:val="18"/>
              </w:rPr>
              <w:t>Functionality</w:t>
            </w:r>
          </w:p>
        </w:tc>
      </w:tr>
      <w:tr w:rsidR="00F90199" w:rsidRPr="009F006A" w14:paraId="14D09B89" w14:textId="77777777" w:rsidTr="0052356A">
        <w:tc>
          <w:tcPr>
            <w:tcW w:w="3119" w:type="dxa"/>
          </w:tcPr>
          <w:p w14:paraId="46A68CAC" w14:textId="77777777" w:rsidR="00F90199" w:rsidRPr="00225317" w:rsidRDefault="00F90199" w:rsidP="0052356A">
            <w:pPr>
              <w:spacing w:before="60" w:after="60"/>
              <w:rPr>
                <w:rFonts w:cs="Arial"/>
                <w:sz w:val="20"/>
                <w:szCs w:val="20"/>
              </w:rPr>
            </w:pPr>
            <w:r>
              <w:rPr>
                <w:rFonts w:cs="Arial"/>
                <w:sz w:val="20"/>
                <w:szCs w:val="20"/>
              </w:rPr>
              <w:t>Description</w:t>
            </w:r>
          </w:p>
        </w:tc>
        <w:tc>
          <w:tcPr>
            <w:tcW w:w="5948" w:type="dxa"/>
          </w:tcPr>
          <w:p w14:paraId="7E6F7461" w14:textId="77777777" w:rsidR="00F90199" w:rsidRPr="00225317" w:rsidRDefault="00F90199" w:rsidP="002672C5">
            <w:pPr>
              <w:pStyle w:val="ListParagraph"/>
              <w:spacing w:before="60" w:after="60"/>
              <w:ind w:left="0"/>
              <w:rPr>
                <w:rFonts w:cs="Arial"/>
                <w:sz w:val="20"/>
                <w:szCs w:val="20"/>
              </w:rPr>
            </w:pPr>
            <w:r w:rsidRPr="00DB580D">
              <w:rPr>
                <w:sz w:val="20"/>
                <w:szCs w:val="20"/>
              </w:rPr>
              <w:t xml:space="preserve">This chart will show </w:t>
            </w:r>
            <w:r w:rsidR="002672C5">
              <w:rPr>
                <w:sz w:val="20"/>
                <w:szCs w:val="20"/>
              </w:rPr>
              <w:t>the current user date selection,</w:t>
            </w:r>
            <w:r>
              <w:rPr>
                <w:sz w:val="20"/>
                <w:szCs w:val="20"/>
              </w:rPr>
              <w:t xml:space="preserve"> displayed in a calendar format, with the student absences highlighted.</w:t>
            </w:r>
          </w:p>
        </w:tc>
      </w:tr>
      <w:tr w:rsidR="00F90199" w:rsidRPr="009F006A" w14:paraId="71A50658" w14:textId="77777777" w:rsidTr="0052356A">
        <w:tc>
          <w:tcPr>
            <w:tcW w:w="3119" w:type="dxa"/>
          </w:tcPr>
          <w:p w14:paraId="21EB98A2" w14:textId="77777777" w:rsidR="00F90199" w:rsidRDefault="00F90199" w:rsidP="0052356A">
            <w:pPr>
              <w:spacing w:before="60" w:after="60"/>
              <w:rPr>
                <w:rFonts w:cs="Arial"/>
                <w:sz w:val="20"/>
                <w:szCs w:val="20"/>
              </w:rPr>
            </w:pPr>
            <w:r>
              <w:rPr>
                <w:rFonts w:cs="Arial"/>
                <w:sz w:val="20"/>
                <w:szCs w:val="20"/>
              </w:rPr>
              <w:t>Chart type</w:t>
            </w:r>
          </w:p>
        </w:tc>
        <w:tc>
          <w:tcPr>
            <w:tcW w:w="5948" w:type="dxa"/>
          </w:tcPr>
          <w:p w14:paraId="664B4BBA" w14:textId="77777777" w:rsidR="00F90199" w:rsidRDefault="00F90199" w:rsidP="0052356A">
            <w:pPr>
              <w:pStyle w:val="ListParagraph"/>
              <w:spacing w:before="60" w:after="60"/>
              <w:ind w:left="0"/>
              <w:rPr>
                <w:rFonts w:cs="Arial"/>
                <w:sz w:val="20"/>
                <w:szCs w:val="20"/>
              </w:rPr>
            </w:pPr>
            <w:r>
              <w:rPr>
                <w:rFonts w:cs="Arial"/>
                <w:sz w:val="20"/>
                <w:szCs w:val="20"/>
              </w:rPr>
              <w:t>Calendar</w:t>
            </w:r>
          </w:p>
        </w:tc>
      </w:tr>
      <w:tr w:rsidR="00F90199" w:rsidRPr="009F006A" w14:paraId="0075635F" w14:textId="77777777" w:rsidTr="0052356A">
        <w:tc>
          <w:tcPr>
            <w:tcW w:w="3119" w:type="dxa"/>
          </w:tcPr>
          <w:p w14:paraId="62F14DC3" w14:textId="77777777" w:rsidR="00F90199" w:rsidRPr="00225317" w:rsidRDefault="00F90199" w:rsidP="0052356A">
            <w:pPr>
              <w:spacing w:before="60" w:after="60"/>
              <w:rPr>
                <w:rFonts w:cs="Arial"/>
                <w:sz w:val="20"/>
                <w:szCs w:val="20"/>
              </w:rPr>
            </w:pPr>
            <w:r>
              <w:rPr>
                <w:rFonts w:cs="Arial"/>
                <w:sz w:val="20"/>
                <w:szCs w:val="20"/>
              </w:rPr>
              <w:t>Default view</w:t>
            </w:r>
          </w:p>
        </w:tc>
        <w:tc>
          <w:tcPr>
            <w:tcW w:w="5948" w:type="dxa"/>
          </w:tcPr>
          <w:p w14:paraId="5E410BFA" w14:textId="77777777" w:rsidR="00F90199" w:rsidRPr="00225317" w:rsidRDefault="00F90199" w:rsidP="0052356A">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F90199" w:rsidRPr="009F006A" w14:paraId="766542BA" w14:textId="77777777" w:rsidTr="0052356A">
        <w:tc>
          <w:tcPr>
            <w:tcW w:w="3119" w:type="dxa"/>
          </w:tcPr>
          <w:p w14:paraId="3271D60E" w14:textId="77777777" w:rsidR="00F90199" w:rsidRPr="00225317" w:rsidRDefault="00F90199" w:rsidP="0052356A">
            <w:pPr>
              <w:spacing w:before="60" w:after="60"/>
              <w:rPr>
                <w:rFonts w:cs="Arial"/>
                <w:sz w:val="20"/>
                <w:szCs w:val="20"/>
              </w:rPr>
            </w:pPr>
            <w:r w:rsidRPr="00225317">
              <w:rPr>
                <w:rFonts w:cs="Arial"/>
                <w:sz w:val="20"/>
                <w:szCs w:val="20"/>
              </w:rPr>
              <w:t>Chart Title</w:t>
            </w:r>
          </w:p>
        </w:tc>
        <w:tc>
          <w:tcPr>
            <w:tcW w:w="5948" w:type="dxa"/>
          </w:tcPr>
          <w:p w14:paraId="542DA6CF" w14:textId="77777777" w:rsidR="00F90199" w:rsidRPr="00225317" w:rsidRDefault="00F90199" w:rsidP="0052356A">
            <w:pPr>
              <w:pStyle w:val="ListParagraph"/>
              <w:spacing w:before="60" w:after="60"/>
              <w:ind w:left="0"/>
              <w:rPr>
                <w:rFonts w:cs="Arial"/>
                <w:sz w:val="20"/>
                <w:szCs w:val="20"/>
              </w:rPr>
            </w:pPr>
            <w:r>
              <w:rPr>
                <w:rFonts w:cs="Arial"/>
                <w:sz w:val="20"/>
                <w:szCs w:val="20"/>
              </w:rPr>
              <w:t>Calendar of attendance</w:t>
            </w:r>
          </w:p>
        </w:tc>
      </w:tr>
      <w:tr w:rsidR="00F90199" w:rsidRPr="009F006A" w14:paraId="7A8A942E" w14:textId="77777777" w:rsidTr="0052356A">
        <w:tc>
          <w:tcPr>
            <w:tcW w:w="3119" w:type="dxa"/>
          </w:tcPr>
          <w:p w14:paraId="25BDD4E7" w14:textId="77777777" w:rsidR="00F90199" w:rsidRPr="00225317" w:rsidRDefault="00F90199" w:rsidP="0052356A">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E9D7B27" w14:textId="77777777" w:rsidR="00F90199" w:rsidRPr="006A6C04" w:rsidRDefault="00F90199" w:rsidP="00F90199">
            <w:pPr>
              <w:pStyle w:val="ListParagraph"/>
              <w:spacing w:before="60" w:after="60"/>
              <w:ind w:left="0"/>
              <w:rPr>
                <w:color w:val="FF0000"/>
                <w:szCs w:val="22"/>
              </w:rPr>
            </w:pPr>
            <w:r>
              <w:rPr>
                <w:rFonts w:cs="Arial"/>
                <w:sz w:val="20"/>
                <w:szCs w:val="20"/>
              </w:rPr>
              <w:t>Highlight day if absence has been recorded for student.</w:t>
            </w:r>
          </w:p>
        </w:tc>
      </w:tr>
      <w:tr w:rsidR="00F90199" w:rsidRPr="009F006A" w14:paraId="4D92F2A6" w14:textId="77777777" w:rsidTr="0052356A">
        <w:tc>
          <w:tcPr>
            <w:tcW w:w="3119" w:type="dxa"/>
          </w:tcPr>
          <w:p w14:paraId="3163A338" w14:textId="77777777" w:rsidR="00F90199" w:rsidRPr="00225317" w:rsidRDefault="00F90199" w:rsidP="0052356A">
            <w:pPr>
              <w:spacing w:before="60" w:after="60"/>
              <w:rPr>
                <w:rFonts w:cs="Arial"/>
                <w:sz w:val="20"/>
                <w:szCs w:val="20"/>
              </w:rPr>
            </w:pPr>
            <w:r>
              <w:rPr>
                <w:rFonts w:cs="Arial"/>
                <w:sz w:val="20"/>
                <w:szCs w:val="20"/>
              </w:rPr>
              <w:t>Functionality</w:t>
            </w:r>
          </w:p>
        </w:tc>
        <w:tc>
          <w:tcPr>
            <w:tcW w:w="5948" w:type="dxa"/>
          </w:tcPr>
          <w:p w14:paraId="56797495" w14:textId="77777777" w:rsidR="00F90199" w:rsidRDefault="00F90199" w:rsidP="0052356A">
            <w:pPr>
              <w:pStyle w:val="ListParagraph"/>
              <w:spacing w:before="60" w:after="60"/>
              <w:ind w:left="0"/>
              <w:rPr>
                <w:rFonts w:cs="Arial"/>
                <w:sz w:val="20"/>
                <w:szCs w:val="20"/>
              </w:rPr>
            </w:pPr>
            <w:r>
              <w:rPr>
                <w:rFonts w:cs="Arial"/>
                <w:sz w:val="20"/>
                <w:szCs w:val="20"/>
              </w:rPr>
              <w:t xml:space="preserve">It is expected that users can distinguish between full day or part day absences (e.g. shade of colour). </w:t>
            </w:r>
          </w:p>
          <w:p w14:paraId="0C7A5EC9" w14:textId="77777777" w:rsidR="00F90199" w:rsidRDefault="00F90199" w:rsidP="0052356A">
            <w:pPr>
              <w:pStyle w:val="ListParagraph"/>
              <w:spacing w:before="60" w:after="60"/>
              <w:ind w:left="0"/>
              <w:rPr>
                <w:rFonts w:cs="Arial"/>
                <w:sz w:val="20"/>
                <w:szCs w:val="20"/>
              </w:rPr>
            </w:pPr>
            <w:r>
              <w:rPr>
                <w:rFonts w:cs="Arial"/>
                <w:sz w:val="20"/>
                <w:szCs w:val="20"/>
              </w:rPr>
              <w:t>It is expected that if a user selects a penalty type and or reason description that only absences relating to the users selection are highlighted</w:t>
            </w:r>
          </w:p>
        </w:tc>
      </w:tr>
      <w:tr w:rsidR="00F90199" w:rsidRPr="009F006A" w14:paraId="6F9BDE43" w14:textId="77777777" w:rsidTr="0052356A">
        <w:tc>
          <w:tcPr>
            <w:tcW w:w="3119" w:type="dxa"/>
          </w:tcPr>
          <w:p w14:paraId="1973BBE6" w14:textId="77777777" w:rsidR="00F90199" w:rsidRPr="00DB580D" w:rsidRDefault="00F90199" w:rsidP="0052356A">
            <w:pPr>
              <w:spacing w:before="60" w:after="60"/>
              <w:rPr>
                <w:rFonts w:cs="Arial"/>
                <w:sz w:val="20"/>
                <w:szCs w:val="20"/>
              </w:rPr>
            </w:pPr>
            <w:r w:rsidRPr="00DB580D">
              <w:rPr>
                <w:rFonts w:cs="Arial"/>
                <w:sz w:val="20"/>
                <w:szCs w:val="20"/>
              </w:rPr>
              <w:t>Visualisation specific data filters</w:t>
            </w:r>
          </w:p>
        </w:tc>
        <w:tc>
          <w:tcPr>
            <w:tcW w:w="5948" w:type="dxa"/>
          </w:tcPr>
          <w:p w14:paraId="07FC281F" w14:textId="77777777" w:rsidR="00F90199" w:rsidRPr="00DB580D" w:rsidRDefault="002672C5" w:rsidP="00F90199">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F90199" w:rsidRPr="009F006A" w14:paraId="76BFD078" w14:textId="77777777" w:rsidTr="0052356A">
        <w:tc>
          <w:tcPr>
            <w:tcW w:w="3119" w:type="dxa"/>
          </w:tcPr>
          <w:p w14:paraId="49AAA899" w14:textId="77777777" w:rsidR="00F90199" w:rsidRPr="00DB580D" w:rsidRDefault="00F90199" w:rsidP="0052356A">
            <w:pPr>
              <w:spacing w:before="60" w:after="60"/>
              <w:rPr>
                <w:rFonts w:cs="Arial"/>
                <w:sz w:val="20"/>
                <w:szCs w:val="20"/>
              </w:rPr>
            </w:pPr>
            <w:r w:rsidRPr="00DB580D">
              <w:rPr>
                <w:rFonts w:cs="Arial"/>
                <w:sz w:val="20"/>
                <w:szCs w:val="20"/>
              </w:rPr>
              <w:t>Hierarchy drill-down</w:t>
            </w:r>
          </w:p>
        </w:tc>
        <w:tc>
          <w:tcPr>
            <w:tcW w:w="5948" w:type="dxa"/>
          </w:tcPr>
          <w:p w14:paraId="3312E3F4"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FCD7CD8" w14:textId="77777777" w:rsidTr="0052356A">
        <w:tc>
          <w:tcPr>
            <w:tcW w:w="3119" w:type="dxa"/>
          </w:tcPr>
          <w:p w14:paraId="37AD7AB7" w14:textId="77777777" w:rsidR="00F90199" w:rsidRPr="00DB580D" w:rsidRDefault="00F90199" w:rsidP="0052356A">
            <w:pPr>
              <w:spacing w:before="60" w:after="60"/>
              <w:rPr>
                <w:rFonts w:cs="Arial"/>
                <w:sz w:val="20"/>
                <w:szCs w:val="20"/>
              </w:rPr>
            </w:pPr>
            <w:r w:rsidRPr="00DB580D">
              <w:rPr>
                <w:rFonts w:cs="Arial"/>
                <w:sz w:val="20"/>
                <w:szCs w:val="20"/>
              </w:rPr>
              <w:t>Visual link to other page</w:t>
            </w:r>
          </w:p>
        </w:tc>
        <w:tc>
          <w:tcPr>
            <w:tcW w:w="5948" w:type="dxa"/>
          </w:tcPr>
          <w:p w14:paraId="15498058"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7E57191" w14:textId="77777777" w:rsidTr="0052356A">
        <w:tc>
          <w:tcPr>
            <w:tcW w:w="3119" w:type="dxa"/>
          </w:tcPr>
          <w:p w14:paraId="493B523F" w14:textId="77777777" w:rsidR="00F90199" w:rsidRPr="00DB580D" w:rsidRDefault="00F90199" w:rsidP="0052356A">
            <w:pPr>
              <w:spacing w:before="60" w:after="60"/>
              <w:rPr>
                <w:rFonts w:cs="Arial"/>
                <w:sz w:val="20"/>
                <w:szCs w:val="20"/>
              </w:rPr>
            </w:pPr>
            <w:r>
              <w:rPr>
                <w:rFonts w:cs="Arial"/>
                <w:sz w:val="20"/>
                <w:szCs w:val="20"/>
              </w:rPr>
              <w:t>Tooltip</w:t>
            </w:r>
          </w:p>
        </w:tc>
        <w:tc>
          <w:tcPr>
            <w:tcW w:w="5948" w:type="dxa"/>
          </w:tcPr>
          <w:p w14:paraId="03CF0452" w14:textId="77777777" w:rsidR="00F90199" w:rsidRPr="00DB580D" w:rsidRDefault="00F90199" w:rsidP="00F90199">
            <w:pPr>
              <w:keepLines w:val="0"/>
              <w:spacing w:before="60" w:after="60" w:line="240" w:lineRule="auto"/>
              <w:rPr>
                <w:rFonts w:cs="Arial"/>
                <w:sz w:val="20"/>
                <w:szCs w:val="20"/>
              </w:rPr>
            </w:pPr>
            <w:r>
              <w:rPr>
                <w:rFonts w:cs="Arial"/>
                <w:sz w:val="20"/>
                <w:szCs w:val="20"/>
              </w:rPr>
              <w:t>Power Bi default view: date at data point, absence type (e.g. full day, part day, pm/am, reason for absence)</w:t>
            </w:r>
          </w:p>
        </w:tc>
      </w:tr>
      <w:tr w:rsidR="00F90199" w:rsidRPr="009F006A" w14:paraId="4662D2D0" w14:textId="77777777" w:rsidTr="0052356A">
        <w:tc>
          <w:tcPr>
            <w:tcW w:w="3119" w:type="dxa"/>
          </w:tcPr>
          <w:p w14:paraId="78428EDB" w14:textId="77777777" w:rsidR="00F90199" w:rsidRPr="00DB580D" w:rsidRDefault="00F90199" w:rsidP="0052356A">
            <w:pPr>
              <w:spacing w:before="60" w:after="60"/>
              <w:rPr>
                <w:rFonts w:cs="Arial"/>
                <w:sz w:val="20"/>
                <w:szCs w:val="20"/>
              </w:rPr>
            </w:pPr>
            <w:r w:rsidRPr="00DB580D">
              <w:rPr>
                <w:rFonts w:cs="Arial"/>
                <w:sz w:val="20"/>
                <w:szCs w:val="20"/>
              </w:rPr>
              <w:t>Nice to have function</w:t>
            </w:r>
          </w:p>
        </w:tc>
        <w:tc>
          <w:tcPr>
            <w:tcW w:w="5948" w:type="dxa"/>
          </w:tcPr>
          <w:p w14:paraId="2C6F56D4" w14:textId="77777777" w:rsidR="00F90199" w:rsidRPr="006A67BD" w:rsidRDefault="00F90199" w:rsidP="0052356A">
            <w:pPr>
              <w:keepLines w:val="0"/>
              <w:spacing w:before="60" w:after="60" w:line="240" w:lineRule="auto"/>
              <w:rPr>
                <w:rFonts w:cs="Arial"/>
                <w:sz w:val="20"/>
                <w:szCs w:val="20"/>
              </w:rPr>
            </w:pPr>
            <w:r>
              <w:rPr>
                <w:rFonts w:cs="Arial"/>
                <w:sz w:val="20"/>
                <w:szCs w:val="20"/>
              </w:rPr>
              <w:t>It would be good if the calendar could filter out non-school days such as weekends and holidays.</w:t>
            </w:r>
          </w:p>
        </w:tc>
      </w:tr>
    </w:tbl>
    <w:p w14:paraId="583E608F" w14:textId="77777777" w:rsidR="00F90199" w:rsidRDefault="00F90199" w:rsidP="00F90199"/>
    <w:p w14:paraId="6C0B3679" w14:textId="77777777" w:rsidR="00880D1F" w:rsidRDefault="00F90199" w:rsidP="00570B94">
      <w:r>
        <w:rPr>
          <w:noProof/>
          <w:lang w:eastAsia="zh-TW"/>
        </w:rPr>
        <w:drawing>
          <wp:inline distT="0" distB="0" distL="0" distR="0" wp14:anchorId="2C58D3B7" wp14:editId="66BEDAA9">
            <wp:extent cx="5759450" cy="9334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933450"/>
                    </a:xfrm>
                    <a:prstGeom prst="rect">
                      <a:avLst/>
                    </a:prstGeom>
                  </pic:spPr>
                </pic:pic>
              </a:graphicData>
            </a:graphic>
          </wp:inline>
        </w:drawing>
      </w:r>
    </w:p>
    <w:p w14:paraId="0535A8B6" w14:textId="77777777" w:rsidR="00880D1F" w:rsidRDefault="00880D1F" w:rsidP="00570B94"/>
    <w:p w14:paraId="7695FF31" w14:textId="77777777" w:rsidR="00570B94" w:rsidRDefault="00570B94" w:rsidP="00F05A37"/>
    <w:p w14:paraId="736BFA07" w14:textId="77777777" w:rsidR="00570B94" w:rsidRDefault="00570B94" w:rsidP="00F05A37"/>
    <w:p w14:paraId="1063C8DF" w14:textId="77777777" w:rsidR="00570B94" w:rsidRDefault="00570B94" w:rsidP="00F05A37"/>
    <w:p w14:paraId="5F1DBCE5" w14:textId="77777777" w:rsidR="00570B94" w:rsidRDefault="00570B94" w:rsidP="00F05A37"/>
    <w:p w14:paraId="12E48BA4" w14:textId="77777777" w:rsidR="00570B94" w:rsidRDefault="00570B94" w:rsidP="00F05A37"/>
    <w:p w14:paraId="64CDBC03" w14:textId="77777777" w:rsidR="00570B94" w:rsidRDefault="00570B94" w:rsidP="00F05A37"/>
    <w:p w14:paraId="43B2AA16" w14:textId="77777777" w:rsidR="00570B94" w:rsidRDefault="00570B94" w:rsidP="00F05A37"/>
    <w:p w14:paraId="3833F685" w14:textId="77777777" w:rsidR="00570B94" w:rsidRDefault="00570B94" w:rsidP="00F05A37"/>
    <w:p w14:paraId="3C850EB4" w14:textId="77777777" w:rsidR="00570B94" w:rsidRDefault="00570B94" w:rsidP="00F05A37"/>
    <w:p w14:paraId="5791E6AE" w14:textId="77777777" w:rsidR="00570B94" w:rsidRPr="00F05A37" w:rsidRDefault="00570B94" w:rsidP="00F05A37">
      <w:pPr>
        <w:sectPr w:rsidR="00570B94" w:rsidRPr="00F05A37" w:rsidSect="00C13C42">
          <w:footerReference w:type="default" r:id="rId50"/>
          <w:pgSz w:w="11906" w:h="16838"/>
          <w:pgMar w:top="1134" w:right="1418" w:bottom="1134" w:left="1418" w:header="454" w:footer="454" w:gutter="0"/>
          <w:cols w:space="708"/>
          <w:docGrid w:linePitch="360"/>
        </w:sectPr>
      </w:pPr>
    </w:p>
    <w:p w14:paraId="134B9281" w14:textId="77777777" w:rsidR="00705568" w:rsidRPr="00705568" w:rsidRDefault="00663491" w:rsidP="00663491">
      <w:pPr>
        <w:pStyle w:val="Heading1"/>
        <w:numPr>
          <w:ilvl w:val="0"/>
          <w:numId w:val="0"/>
        </w:numPr>
      </w:pPr>
      <w:bookmarkStart w:id="65" w:name="_Toc54675099"/>
      <w:r>
        <w:lastRenderedPageBreak/>
        <w:t xml:space="preserve">APPENDIX A: Current Report Layout </w:t>
      </w:r>
      <w:r w:rsidR="00F90199">
        <w:t>–</w:t>
      </w:r>
      <w:r>
        <w:t xml:space="preserve"> </w:t>
      </w:r>
      <w:r w:rsidR="00F90199">
        <w:t xml:space="preserve">Daily </w:t>
      </w:r>
      <w:r w:rsidR="001B671F">
        <w:t>Attendance</w:t>
      </w:r>
      <w:bookmarkEnd w:id="65"/>
    </w:p>
    <w:p w14:paraId="55402AEA" w14:textId="77777777" w:rsidR="001C7C4D" w:rsidRPr="00392ACD" w:rsidRDefault="00F90199" w:rsidP="001C7C4D">
      <w:pPr>
        <w:pStyle w:val="BodyText"/>
        <w:ind w:left="0"/>
      </w:pPr>
      <w:r w:rsidRPr="00F90199">
        <w:rPr>
          <w:noProof/>
          <w:lang w:eastAsia="zh-TW"/>
        </w:rPr>
        <w:drawing>
          <wp:anchor distT="0" distB="0" distL="114300" distR="114300" simplePos="0" relativeHeight="251679744" behindDoc="0" locked="0" layoutInCell="1" allowOverlap="1" wp14:anchorId="42D774AA" wp14:editId="5EA36D7B">
            <wp:simplePos x="0" y="0"/>
            <wp:positionH relativeFrom="column">
              <wp:posOffset>-154033</wp:posOffset>
            </wp:positionH>
            <wp:positionV relativeFrom="paragraph">
              <wp:posOffset>295819</wp:posOffset>
            </wp:positionV>
            <wp:extent cx="5384945" cy="2569029"/>
            <wp:effectExtent l="0" t="0" r="6350" b="317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89417" cy="2571162"/>
                    </a:xfrm>
                    <a:prstGeom prst="rect">
                      <a:avLst/>
                    </a:prstGeom>
                  </pic:spPr>
                </pic:pic>
              </a:graphicData>
            </a:graphic>
            <wp14:sizeRelH relativeFrom="page">
              <wp14:pctWidth>0</wp14:pctWidth>
            </wp14:sizeRelH>
            <wp14:sizeRelV relativeFrom="page">
              <wp14:pctHeight>0</wp14:pctHeight>
            </wp14:sizeRelV>
          </wp:anchor>
        </w:drawing>
      </w:r>
      <w:r w:rsidR="001C7C4D">
        <w:t>The below screen shot</w:t>
      </w:r>
      <w:r>
        <w:t>s</w:t>
      </w:r>
      <w:r w:rsidR="001C7C4D">
        <w:t xml:space="preserve"> represents the layout of the existing solution as currently delivered </w:t>
      </w:r>
      <w:r>
        <w:t>via Silverlight within OneSchool</w:t>
      </w:r>
      <w:r w:rsidR="001C7C4D">
        <w:t xml:space="preserve">.  </w:t>
      </w:r>
    </w:p>
    <w:p w14:paraId="19BB3ADC" w14:textId="77777777" w:rsidR="00663491" w:rsidRDefault="00663491" w:rsidP="00E6588D">
      <w:pPr>
        <w:keepLines w:val="0"/>
        <w:jc w:val="center"/>
        <w:rPr>
          <w:noProof/>
        </w:rPr>
      </w:pPr>
    </w:p>
    <w:p w14:paraId="3ECDDA52" w14:textId="77777777" w:rsidR="00663491" w:rsidRDefault="00663491" w:rsidP="00E6588D">
      <w:pPr>
        <w:keepLines w:val="0"/>
        <w:jc w:val="center"/>
        <w:rPr>
          <w:noProof/>
        </w:rPr>
      </w:pPr>
    </w:p>
    <w:p w14:paraId="7A3D51CE" w14:textId="77777777" w:rsidR="00663491" w:rsidRDefault="00663491" w:rsidP="00E6588D">
      <w:pPr>
        <w:keepLines w:val="0"/>
        <w:jc w:val="center"/>
        <w:rPr>
          <w:noProof/>
        </w:rPr>
      </w:pPr>
    </w:p>
    <w:p w14:paraId="1D7839C2" w14:textId="77777777" w:rsidR="00663491" w:rsidRDefault="00F90199" w:rsidP="00E6588D">
      <w:pPr>
        <w:keepLines w:val="0"/>
        <w:jc w:val="center"/>
        <w:rPr>
          <w:noProof/>
        </w:rPr>
      </w:pPr>
      <w:r w:rsidRPr="00F90199">
        <w:rPr>
          <w:noProof/>
          <w:lang w:eastAsia="zh-TW"/>
        </w:rPr>
        <w:drawing>
          <wp:anchor distT="0" distB="0" distL="114300" distR="114300" simplePos="0" relativeHeight="251680768" behindDoc="0" locked="0" layoutInCell="1" allowOverlap="1" wp14:anchorId="3EABEBB7" wp14:editId="647E91C3">
            <wp:simplePos x="0" y="0"/>
            <wp:positionH relativeFrom="column">
              <wp:posOffset>5310233</wp:posOffset>
            </wp:positionH>
            <wp:positionV relativeFrom="paragraph">
              <wp:posOffset>229960</wp:posOffset>
            </wp:positionV>
            <wp:extent cx="4318539" cy="3614057"/>
            <wp:effectExtent l="0" t="0" r="6350" b="5715"/>
            <wp:wrapNone/>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18539" cy="3614057"/>
                    </a:xfrm>
                    <a:prstGeom prst="rect">
                      <a:avLst/>
                    </a:prstGeom>
                  </pic:spPr>
                </pic:pic>
              </a:graphicData>
            </a:graphic>
            <wp14:sizeRelH relativeFrom="page">
              <wp14:pctWidth>0</wp14:pctWidth>
            </wp14:sizeRelH>
            <wp14:sizeRelV relativeFrom="page">
              <wp14:pctHeight>0</wp14:pctHeight>
            </wp14:sizeRelV>
          </wp:anchor>
        </w:drawing>
      </w:r>
    </w:p>
    <w:p w14:paraId="284C8CF0" w14:textId="77777777" w:rsidR="000A3A62" w:rsidRDefault="009E0213" w:rsidP="00E6588D">
      <w:pPr>
        <w:keepLines w:val="0"/>
        <w:jc w:val="center"/>
        <w:rPr>
          <w:noProof/>
          <w:lang w:eastAsia="zh-CN"/>
        </w:rPr>
      </w:pPr>
      <w:r>
        <w:rPr>
          <w:noProof/>
        </w:rPr>
        <w:t xml:space="preserve">   </w:t>
      </w:r>
      <w:r w:rsidR="00663491" w:rsidRPr="00663491">
        <w:rPr>
          <w:noProof/>
          <w:lang w:eastAsia="zh-CN"/>
        </w:rPr>
        <w:t xml:space="preserve"> </w:t>
      </w:r>
    </w:p>
    <w:p w14:paraId="1BC79547" w14:textId="77777777" w:rsidR="00663491" w:rsidRDefault="00663491" w:rsidP="00E6588D">
      <w:pPr>
        <w:keepLines w:val="0"/>
        <w:jc w:val="center"/>
        <w:rPr>
          <w:noProof/>
          <w:lang w:eastAsia="zh-CN"/>
        </w:rPr>
      </w:pPr>
    </w:p>
    <w:p w14:paraId="52B68036" w14:textId="77777777" w:rsidR="00663491" w:rsidRDefault="00663491" w:rsidP="00E6588D">
      <w:pPr>
        <w:keepLines w:val="0"/>
        <w:jc w:val="center"/>
        <w:rPr>
          <w:noProof/>
          <w:lang w:eastAsia="zh-CN"/>
        </w:rPr>
      </w:pPr>
    </w:p>
    <w:p w14:paraId="3E617308" w14:textId="77777777" w:rsidR="00663491" w:rsidRDefault="00663491" w:rsidP="00E6588D">
      <w:pPr>
        <w:keepLines w:val="0"/>
        <w:jc w:val="center"/>
        <w:rPr>
          <w:noProof/>
          <w:lang w:eastAsia="zh-CN"/>
        </w:rPr>
      </w:pPr>
    </w:p>
    <w:p w14:paraId="3B86C476" w14:textId="77777777" w:rsidR="00663491" w:rsidRDefault="00663491" w:rsidP="00E6588D">
      <w:pPr>
        <w:keepLines w:val="0"/>
        <w:jc w:val="center"/>
        <w:rPr>
          <w:noProof/>
          <w:lang w:eastAsia="zh-CN"/>
        </w:rPr>
      </w:pPr>
    </w:p>
    <w:p w14:paraId="3C2BB271" w14:textId="77777777" w:rsidR="00663491" w:rsidRDefault="00F90199" w:rsidP="00E6588D">
      <w:pPr>
        <w:keepLines w:val="0"/>
        <w:jc w:val="center"/>
        <w:rPr>
          <w:noProof/>
        </w:rPr>
      </w:pPr>
      <w:r w:rsidRPr="00F90199">
        <w:rPr>
          <w:noProof/>
          <w:lang w:eastAsia="zh-TW"/>
        </w:rPr>
        <w:drawing>
          <wp:anchor distT="0" distB="0" distL="114300" distR="114300" simplePos="0" relativeHeight="251681792" behindDoc="0" locked="0" layoutInCell="1" allowOverlap="1" wp14:anchorId="66AACE37" wp14:editId="41B5EECB">
            <wp:simplePos x="0" y="0"/>
            <wp:positionH relativeFrom="column">
              <wp:posOffset>722630</wp:posOffset>
            </wp:positionH>
            <wp:positionV relativeFrom="paragraph">
              <wp:posOffset>240756</wp:posOffset>
            </wp:positionV>
            <wp:extent cx="4397829" cy="2771369"/>
            <wp:effectExtent l="0" t="0" r="3175" b="0"/>
            <wp:wrapNone/>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7829" cy="2771369"/>
                    </a:xfrm>
                    <a:prstGeom prst="rect">
                      <a:avLst/>
                    </a:prstGeom>
                  </pic:spPr>
                </pic:pic>
              </a:graphicData>
            </a:graphic>
            <wp14:sizeRelH relativeFrom="page">
              <wp14:pctWidth>0</wp14:pctWidth>
            </wp14:sizeRelH>
            <wp14:sizeRelV relativeFrom="page">
              <wp14:pctHeight>0</wp14:pctHeight>
            </wp14:sizeRelV>
          </wp:anchor>
        </w:drawing>
      </w:r>
    </w:p>
    <w:p w14:paraId="73696F24" w14:textId="77777777" w:rsidR="00663491" w:rsidRDefault="00663491" w:rsidP="00F17FF3"/>
    <w:p w14:paraId="2ED9ACF8" w14:textId="77777777" w:rsidR="00663491" w:rsidRDefault="00663491" w:rsidP="00F17FF3"/>
    <w:p w14:paraId="6FCD675B" w14:textId="77777777" w:rsidR="00663491" w:rsidRDefault="00663491" w:rsidP="00F17FF3"/>
    <w:p w14:paraId="3602EFEA" w14:textId="77777777" w:rsidR="00663491" w:rsidRDefault="00663491" w:rsidP="00F17FF3">
      <w:pPr>
        <w:rPr>
          <w:rFonts w:cs="Arial"/>
          <w:noProof/>
          <w:sz w:val="36"/>
          <w:szCs w:val="32"/>
        </w:rPr>
      </w:pPr>
      <w:r>
        <w:br w:type="page"/>
      </w:r>
    </w:p>
    <w:p w14:paraId="29BAC68A" w14:textId="77777777" w:rsidR="001B671F" w:rsidRPr="00CC4043" w:rsidRDefault="00663491" w:rsidP="00663491">
      <w:pPr>
        <w:pStyle w:val="Heading1"/>
        <w:numPr>
          <w:ilvl w:val="0"/>
          <w:numId w:val="0"/>
        </w:numPr>
        <w:rPr>
          <w:lang w:val="fr-FR"/>
        </w:rPr>
      </w:pPr>
      <w:bookmarkStart w:id="66" w:name="_Toc54675100"/>
      <w:r w:rsidRPr="00CC4043">
        <w:rPr>
          <w:lang w:val="fr-FR"/>
        </w:rPr>
        <w:lastRenderedPageBreak/>
        <w:t xml:space="preserve">APPENDIX B: </w:t>
      </w:r>
      <w:r w:rsidR="001B671F" w:rsidRPr="00CC4043">
        <w:rPr>
          <w:lang w:val="fr-FR"/>
        </w:rPr>
        <w:t xml:space="preserve">Wire Frame – </w:t>
      </w:r>
      <w:r w:rsidR="00CC4043" w:rsidRPr="00CC4043">
        <w:rPr>
          <w:lang w:val="fr-FR"/>
        </w:rPr>
        <w:t>Page</w:t>
      </w:r>
      <w:r w:rsidR="00680195" w:rsidRPr="00CC4043">
        <w:rPr>
          <w:lang w:val="fr-FR"/>
        </w:rPr>
        <w:t xml:space="preserve"> 1</w:t>
      </w:r>
      <w:bookmarkEnd w:id="66"/>
    </w:p>
    <w:p w14:paraId="7D5F7080" w14:textId="77777777" w:rsidR="00225317" w:rsidRPr="00E6630A" w:rsidRDefault="00225317" w:rsidP="00225317">
      <w:pPr>
        <w:pStyle w:val="BodyText"/>
        <w:ind w:left="0"/>
        <w:rPr>
          <w:color w:val="FF0000"/>
        </w:rPr>
      </w:pPr>
      <w:r w:rsidRPr="00E6630A">
        <w:rPr>
          <w:color w:val="FF0000"/>
        </w:rPr>
        <w:t xml:space="preserve">The below screen shot is a draft proposed Power BI report layout, refer to Section </w:t>
      </w:r>
      <w:r w:rsidR="00656976">
        <w:rPr>
          <w:color w:val="FF0000"/>
        </w:rPr>
        <w:t>3</w:t>
      </w:r>
      <w:r w:rsidRPr="00E6630A">
        <w:rPr>
          <w:color w:val="FF0000"/>
        </w:rPr>
        <w:t xml:space="preserve"> for specific details (such as titles, functionality, calculations</w:t>
      </w:r>
      <w:r>
        <w:rPr>
          <w:color w:val="FF0000"/>
        </w:rPr>
        <w:t xml:space="preserve"> etc.</w:t>
      </w:r>
      <w:r w:rsidRPr="00E6630A">
        <w:rPr>
          <w:color w:val="FF0000"/>
        </w:rPr>
        <w:t>):</w:t>
      </w:r>
    </w:p>
    <w:p w14:paraId="516BCC92" w14:textId="77777777" w:rsidR="001B671F" w:rsidRDefault="00F90199" w:rsidP="00E6588D">
      <w:pPr>
        <w:pStyle w:val="BodyText"/>
        <w:ind w:left="0"/>
        <w:jc w:val="center"/>
      </w:pPr>
      <w:r w:rsidRPr="00F90199">
        <w:rPr>
          <w:noProof/>
          <w:lang w:eastAsia="zh-TW"/>
        </w:rPr>
        <w:drawing>
          <wp:anchor distT="0" distB="0" distL="114300" distR="114300" simplePos="0" relativeHeight="251682816" behindDoc="0" locked="0" layoutInCell="1" allowOverlap="1" wp14:anchorId="7B96C147" wp14:editId="6181B155">
            <wp:simplePos x="0" y="0"/>
            <wp:positionH relativeFrom="column">
              <wp:posOffset>3810</wp:posOffset>
            </wp:positionH>
            <wp:positionV relativeFrom="paragraph">
              <wp:posOffset>159748</wp:posOffset>
            </wp:positionV>
            <wp:extent cx="9114336" cy="5148943"/>
            <wp:effectExtent l="0" t="0" r="0" b="0"/>
            <wp:wrapNone/>
            <wp:docPr id="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121058" cy="5152740"/>
                    </a:xfrm>
                    <a:prstGeom prst="rect">
                      <a:avLst/>
                    </a:prstGeom>
                  </pic:spPr>
                </pic:pic>
              </a:graphicData>
            </a:graphic>
            <wp14:sizeRelH relativeFrom="page">
              <wp14:pctWidth>0</wp14:pctWidth>
            </wp14:sizeRelH>
            <wp14:sizeRelV relativeFrom="page">
              <wp14:pctHeight>0</wp14:pctHeight>
            </wp14:sizeRelV>
          </wp:anchor>
        </w:drawing>
      </w:r>
    </w:p>
    <w:p w14:paraId="2F93D070" w14:textId="77777777" w:rsidR="00F90199" w:rsidRDefault="00F90199" w:rsidP="00E6588D">
      <w:pPr>
        <w:pStyle w:val="BodyText"/>
        <w:ind w:left="0"/>
        <w:jc w:val="center"/>
      </w:pPr>
    </w:p>
    <w:p w14:paraId="54B01288" w14:textId="77777777" w:rsidR="00F90199" w:rsidRDefault="00F90199" w:rsidP="00E6588D">
      <w:pPr>
        <w:pStyle w:val="BodyText"/>
        <w:ind w:left="0"/>
        <w:jc w:val="center"/>
      </w:pPr>
    </w:p>
    <w:p w14:paraId="01C3CDF1" w14:textId="77777777" w:rsidR="00F90199" w:rsidRDefault="00F90199" w:rsidP="00E6588D">
      <w:pPr>
        <w:pStyle w:val="BodyText"/>
        <w:ind w:left="0"/>
        <w:jc w:val="center"/>
      </w:pPr>
    </w:p>
    <w:p w14:paraId="4FC0448E" w14:textId="77777777" w:rsidR="00F90199" w:rsidRDefault="00F90199" w:rsidP="00E6588D">
      <w:pPr>
        <w:pStyle w:val="BodyText"/>
        <w:ind w:left="0"/>
        <w:jc w:val="center"/>
      </w:pPr>
    </w:p>
    <w:p w14:paraId="1E12E9A9" w14:textId="77777777" w:rsidR="00F90199" w:rsidRDefault="00F90199" w:rsidP="00E6588D">
      <w:pPr>
        <w:pStyle w:val="BodyText"/>
        <w:ind w:left="0"/>
        <w:jc w:val="center"/>
      </w:pPr>
    </w:p>
    <w:p w14:paraId="569ABC5A" w14:textId="77777777" w:rsidR="00F90199" w:rsidRDefault="00F90199" w:rsidP="00E6588D">
      <w:pPr>
        <w:pStyle w:val="BodyText"/>
        <w:ind w:left="0"/>
        <w:jc w:val="center"/>
      </w:pPr>
    </w:p>
    <w:p w14:paraId="0938BF3C" w14:textId="77777777" w:rsidR="00F90199" w:rsidRDefault="00F90199" w:rsidP="00E6588D">
      <w:pPr>
        <w:pStyle w:val="BodyText"/>
        <w:ind w:left="0"/>
        <w:jc w:val="center"/>
      </w:pPr>
    </w:p>
    <w:p w14:paraId="610D21E8" w14:textId="77777777" w:rsidR="00F90199" w:rsidRDefault="00F90199" w:rsidP="00E6588D">
      <w:pPr>
        <w:pStyle w:val="BodyText"/>
        <w:ind w:left="0"/>
        <w:jc w:val="center"/>
      </w:pPr>
    </w:p>
    <w:p w14:paraId="4FDABB90" w14:textId="77777777" w:rsidR="00F90199" w:rsidRDefault="00F90199" w:rsidP="00E6588D">
      <w:pPr>
        <w:pStyle w:val="BodyText"/>
        <w:ind w:left="0"/>
        <w:jc w:val="center"/>
      </w:pPr>
    </w:p>
    <w:p w14:paraId="155A6DF0" w14:textId="77777777" w:rsidR="00F90199" w:rsidRDefault="00F90199" w:rsidP="00E6588D">
      <w:pPr>
        <w:pStyle w:val="BodyText"/>
        <w:ind w:left="0"/>
        <w:jc w:val="center"/>
      </w:pPr>
    </w:p>
    <w:p w14:paraId="493855DF" w14:textId="77777777" w:rsidR="00F90199" w:rsidRDefault="00F90199" w:rsidP="00E6588D">
      <w:pPr>
        <w:pStyle w:val="BodyText"/>
        <w:ind w:left="0"/>
        <w:jc w:val="center"/>
      </w:pPr>
    </w:p>
    <w:p w14:paraId="11432302" w14:textId="77777777" w:rsidR="00F90199" w:rsidRDefault="00F90199" w:rsidP="00E6588D">
      <w:pPr>
        <w:pStyle w:val="BodyText"/>
        <w:ind w:left="0"/>
        <w:jc w:val="center"/>
      </w:pPr>
    </w:p>
    <w:p w14:paraId="57A2B2C8" w14:textId="77777777" w:rsidR="00F90199" w:rsidRDefault="00F90199" w:rsidP="00E6588D">
      <w:pPr>
        <w:pStyle w:val="BodyText"/>
        <w:ind w:left="0"/>
        <w:jc w:val="center"/>
      </w:pPr>
    </w:p>
    <w:p w14:paraId="17B17F32" w14:textId="77777777" w:rsidR="00F90199" w:rsidRDefault="00F90199" w:rsidP="00E6588D">
      <w:pPr>
        <w:pStyle w:val="BodyText"/>
        <w:ind w:left="0"/>
        <w:jc w:val="center"/>
      </w:pPr>
    </w:p>
    <w:p w14:paraId="0F696128" w14:textId="77777777" w:rsidR="00F90199" w:rsidRDefault="00F90199" w:rsidP="00E6588D">
      <w:pPr>
        <w:pStyle w:val="BodyText"/>
        <w:ind w:left="0"/>
        <w:jc w:val="center"/>
      </w:pPr>
    </w:p>
    <w:p w14:paraId="58C0F3A7" w14:textId="77777777" w:rsidR="00F90199" w:rsidRDefault="00F90199" w:rsidP="00E6588D">
      <w:pPr>
        <w:pStyle w:val="BodyText"/>
        <w:ind w:left="0"/>
        <w:jc w:val="center"/>
      </w:pPr>
    </w:p>
    <w:p w14:paraId="7D502960" w14:textId="77777777" w:rsidR="00680195" w:rsidRDefault="00680195" w:rsidP="00680195">
      <w:pPr>
        <w:pStyle w:val="Heading1"/>
        <w:numPr>
          <w:ilvl w:val="0"/>
          <w:numId w:val="0"/>
        </w:numPr>
        <w:rPr>
          <w:lang w:val="fr-FR"/>
        </w:rPr>
      </w:pPr>
      <w:bookmarkStart w:id="67" w:name="_Toc54675101"/>
      <w:r w:rsidRPr="00CC4043">
        <w:rPr>
          <w:lang w:val="fr-FR"/>
        </w:rPr>
        <w:lastRenderedPageBreak/>
        <w:t xml:space="preserve">APPENDIX </w:t>
      </w:r>
      <w:r w:rsidR="00A06910" w:rsidRPr="00CC4043">
        <w:rPr>
          <w:lang w:val="fr-FR"/>
        </w:rPr>
        <w:t>C</w:t>
      </w:r>
      <w:r w:rsidRPr="00CC4043">
        <w:rPr>
          <w:lang w:val="fr-FR"/>
        </w:rPr>
        <w:t xml:space="preserve">: Wire Frame – </w:t>
      </w:r>
      <w:r w:rsidR="00CC4043" w:rsidRPr="00CC4043">
        <w:rPr>
          <w:lang w:val="fr-FR"/>
        </w:rPr>
        <w:t>Page</w:t>
      </w:r>
      <w:r w:rsidRPr="00CC4043">
        <w:rPr>
          <w:lang w:val="fr-FR"/>
        </w:rPr>
        <w:t xml:space="preserve"> 2</w:t>
      </w:r>
      <w:bookmarkEnd w:id="67"/>
    </w:p>
    <w:p w14:paraId="075054AB"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4</w:t>
      </w:r>
      <w:r w:rsidRPr="00E6630A">
        <w:rPr>
          <w:color w:val="FF0000"/>
        </w:rPr>
        <w:t xml:space="preserve"> for specific details (such as titles, functionality, calculations</w:t>
      </w:r>
      <w:r>
        <w:rPr>
          <w:color w:val="FF0000"/>
        </w:rPr>
        <w:t xml:space="preserve"> etc.</w:t>
      </w:r>
      <w:r w:rsidRPr="00E6630A">
        <w:rPr>
          <w:color w:val="FF0000"/>
        </w:rPr>
        <w:t>):</w:t>
      </w:r>
    </w:p>
    <w:p w14:paraId="2FCCE349" w14:textId="77777777" w:rsidR="00F17FF3" w:rsidRDefault="00AE2A15" w:rsidP="00656976">
      <w:pPr>
        <w:keepLines w:val="0"/>
        <w:spacing w:after="0" w:line="240" w:lineRule="auto"/>
        <w:jc w:val="center"/>
        <w:rPr>
          <w:noProof/>
        </w:rPr>
      </w:pPr>
      <w:r>
        <w:rPr>
          <w:noProof/>
          <w:lang w:eastAsia="zh-TW"/>
        </w:rPr>
        <w:drawing>
          <wp:inline distT="0" distB="0" distL="0" distR="0" wp14:anchorId="477D037D" wp14:editId="21FBA4AF">
            <wp:extent cx="9251950" cy="51193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51950" cy="5119370"/>
                    </a:xfrm>
                    <a:prstGeom prst="rect">
                      <a:avLst/>
                    </a:prstGeom>
                  </pic:spPr>
                </pic:pic>
              </a:graphicData>
            </a:graphic>
          </wp:inline>
        </w:drawing>
      </w:r>
    </w:p>
    <w:p w14:paraId="62384614" w14:textId="77777777" w:rsidR="00F17FF3" w:rsidRDefault="00F17FF3" w:rsidP="00F17FF3">
      <w:pPr>
        <w:pStyle w:val="Heading1"/>
        <w:numPr>
          <w:ilvl w:val="0"/>
          <w:numId w:val="0"/>
        </w:numPr>
        <w:rPr>
          <w:lang w:val="fr-FR"/>
        </w:rPr>
      </w:pPr>
      <w:bookmarkStart w:id="68" w:name="_Toc54675102"/>
      <w:r w:rsidRPr="00CC4043">
        <w:rPr>
          <w:lang w:val="fr-FR"/>
        </w:rPr>
        <w:lastRenderedPageBreak/>
        <w:t xml:space="preserve">APPENDIX </w:t>
      </w:r>
      <w:r>
        <w:rPr>
          <w:lang w:val="fr-FR"/>
        </w:rPr>
        <w:t>D</w:t>
      </w:r>
      <w:r w:rsidRPr="00CC4043">
        <w:rPr>
          <w:lang w:val="fr-FR"/>
        </w:rPr>
        <w:t xml:space="preserve">: Wire Frame – Page </w:t>
      </w:r>
      <w:r>
        <w:rPr>
          <w:lang w:val="fr-FR"/>
        </w:rPr>
        <w:t>3</w:t>
      </w:r>
      <w:bookmarkEnd w:id="68"/>
    </w:p>
    <w:p w14:paraId="23E54FF3"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5</w:t>
      </w:r>
      <w:r w:rsidRPr="00E6630A">
        <w:rPr>
          <w:color w:val="FF0000"/>
        </w:rPr>
        <w:t xml:space="preserve"> for specific details (such as titles, functionality, calculations</w:t>
      </w:r>
      <w:r>
        <w:rPr>
          <w:color w:val="FF0000"/>
        </w:rPr>
        <w:t xml:space="preserve"> etc.</w:t>
      </w:r>
      <w:r w:rsidRPr="00E6630A">
        <w:rPr>
          <w:color w:val="FF0000"/>
        </w:rPr>
        <w:t>):</w:t>
      </w:r>
    </w:p>
    <w:p w14:paraId="2F38D939" w14:textId="77777777" w:rsidR="00F17FF3" w:rsidRDefault="00353212" w:rsidP="00656976">
      <w:pPr>
        <w:keepLines w:val="0"/>
        <w:spacing w:after="0" w:line="240" w:lineRule="auto"/>
        <w:jc w:val="center"/>
        <w:rPr>
          <w:noProof/>
        </w:rPr>
      </w:pPr>
      <w:r>
        <w:rPr>
          <w:noProof/>
          <w:lang w:eastAsia="zh-TW"/>
        </w:rPr>
        <w:drawing>
          <wp:inline distT="0" distB="0" distL="0" distR="0" wp14:anchorId="4DE991FC" wp14:editId="1492442B">
            <wp:extent cx="9251950" cy="5118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51950" cy="5118100"/>
                    </a:xfrm>
                    <a:prstGeom prst="rect">
                      <a:avLst/>
                    </a:prstGeom>
                  </pic:spPr>
                </pic:pic>
              </a:graphicData>
            </a:graphic>
          </wp:inline>
        </w:drawing>
      </w:r>
    </w:p>
    <w:p w14:paraId="32F21F2C" w14:textId="77777777" w:rsidR="00F17FF3" w:rsidRDefault="00F17FF3" w:rsidP="00F17FF3">
      <w:pPr>
        <w:pStyle w:val="Heading1"/>
        <w:numPr>
          <w:ilvl w:val="0"/>
          <w:numId w:val="0"/>
        </w:numPr>
        <w:rPr>
          <w:lang w:val="fr-FR"/>
        </w:rPr>
      </w:pPr>
      <w:bookmarkStart w:id="69" w:name="_Toc54675103"/>
      <w:r w:rsidRPr="00CC4043">
        <w:rPr>
          <w:lang w:val="fr-FR"/>
        </w:rPr>
        <w:lastRenderedPageBreak/>
        <w:t xml:space="preserve">APPENDIX </w:t>
      </w:r>
      <w:r>
        <w:rPr>
          <w:lang w:val="fr-FR"/>
        </w:rPr>
        <w:t>E</w:t>
      </w:r>
      <w:r w:rsidRPr="00CC4043">
        <w:rPr>
          <w:lang w:val="fr-FR"/>
        </w:rPr>
        <w:t xml:space="preserve">: Wire Frame – Page </w:t>
      </w:r>
      <w:r>
        <w:rPr>
          <w:lang w:val="fr-FR"/>
        </w:rPr>
        <w:t>4</w:t>
      </w:r>
      <w:bookmarkEnd w:id="69"/>
    </w:p>
    <w:p w14:paraId="0DA2AF0F"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6</w:t>
      </w:r>
      <w:r w:rsidRPr="00E6630A">
        <w:rPr>
          <w:color w:val="FF0000"/>
        </w:rPr>
        <w:t xml:space="preserve"> for specific details (such as titles, functionality, calculations</w:t>
      </w:r>
      <w:r>
        <w:rPr>
          <w:color w:val="FF0000"/>
        </w:rPr>
        <w:t xml:space="preserve"> etc.</w:t>
      </w:r>
      <w:r w:rsidRPr="00E6630A">
        <w:rPr>
          <w:color w:val="FF0000"/>
        </w:rPr>
        <w:t>):</w:t>
      </w:r>
    </w:p>
    <w:p w14:paraId="35227E49" w14:textId="77777777" w:rsidR="00F17FF3" w:rsidRDefault="002672C5" w:rsidP="00F17FF3">
      <w:pPr>
        <w:keepLines w:val="0"/>
        <w:spacing w:after="0" w:line="240" w:lineRule="auto"/>
        <w:jc w:val="center"/>
        <w:rPr>
          <w:noProof/>
        </w:rPr>
      </w:pPr>
      <w:r>
        <w:rPr>
          <w:noProof/>
          <w:lang w:eastAsia="zh-TW"/>
        </w:rPr>
        <w:drawing>
          <wp:inline distT="0" distB="0" distL="0" distR="0" wp14:anchorId="4A4DF45F" wp14:editId="2BA4B6AE">
            <wp:extent cx="8082951" cy="449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85458" cy="4499998"/>
                    </a:xfrm>
                    <a:prstGeom prst="rect">
                      <a:avLst/>
                    </a:prstGeom>
                  </pic:spPr>
                </pic:pic>
              </a:graphicData>
            </a:graphic>
          </wp:inline>
        </w:drawing>
      </w:r>
    </w:p>
    <w:p w14:paraId="075373F7" w14:textId="77777777" w:rsidR="00F17FF3" w:rsidRDefault="00F17FF3" w:rsidP="00656976">
      <w:pPr>
        <w:keepLines w:val="0"/>
        <w:spacing w:after="0" w:line="240" w:lineRule="auto"/>
        <w:jc w:val="center"/>
        <w:rPr>
          <w:noProof/>
        </w:rPr>
      </w:pPr>
    </w:p>
    <w:p w14:paraId="27947C1C" w14:textId="77777777" w:rsidR="004340C9" w:rsidRPr="0028576F" w:rsidRDefault="00656976" w:rsidP="00656976">
      <w:pPr>
        <w:keepLines w:val="0"/>
        <w:spacing w:after="0" w:line="240" w:lineRule="auto"/>
        <w:jc w:val="center"/>
        <w:rPr>
          <w:noProof/>
        </w:rPr>
      </w:pPr>
      <w:r w:rsidRPr="0028576F">
        <w:rPr>
          <w:noProof/>
        </w:rPr>
        <w:t xml:space="preserve"> </w:t>
      </w:r>
    </w:p>
    <w:sectPr w:rsidR="004340C9" w:rsidRPr="0028576F" w:rsidSect="002B317E">
      <w:pgSz w:w="16838" w:h="11906" w:orient="landscape"/>
      <w:pgMar w:top="1418" w:right="1134" w:bottom="1418" w:left="1134"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71CEB" w14:textId="77777777" w:rsidR="00014A5B" w:rsidRDefault="00014A5B" w:rsidP="00041260">
      <w:r>
        <w:separator/>
      </w:r>
    </w:p>
  </w:endnote>
  <w:endnote w:type="continuationSeparator" w:id="0">
    <w:p w14:paraId="153E99AE" w14:textId="77777777" w:rsidR="00014A5B" w:rsidRDefault="00014A5B" w:rsidP="0004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D398" w14:textId="03481A39" w:rsidR="00CC4A29" w:rsidRDefault="00CC4A29" w:rsidP="00EB1FAB">
    <w:pPr>
      <w:pStyle w:val="Footer"/>
      <w:pBdr>
        <w:top w:val="none" w:sz="0" w:space="0" w:color="auto"/>
      </w:pBdr>
    </w:pPr>
  </w:p>
  <w:p w14:paraId="0932473D" w14:textId="77777777" w:rsidR="00CC4A29" w:rsidRPr="009753B7" w:rsidRDefault="00CC4A29" w:rsidP="00EB1FAB">
    <w:pPr>
      <w:pStyle w:val="PortfolioFileFooter"/>
    </w:pPr>
    <w:r w:rsidRPr="000707FB">
      <w:rPr>
        <w:sz w:val="15"/>
        <w:szCs w:val="15"/>
        <w:lang w:val="en-US"/>
      </w:rPr>
      <w:tab/>
    </w:r>
    <w:r w:rsidRPr="009753B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007686"/>
      <w:docPartObj>
        <w:docPartGallery w:val="Page Numbers (Bottom of Page)"/>
        <w:docPartUnique/>
      </w:docPartObj>
    </w:sdtPr>
    <w:sdtEndPr>
      <w:rPr>
        <w:noProof/>
      </w:rPr>
    </w:sdtEndPr>
    <w:sdtContent>
      <w:p w14:paraId="7EACA6DA" w14:textId="77777777" w:rsidR="00CC4A29" w:rsidRDefault="00CC4A29" w:rsidP="007304DF">
        <w:pPr>
          <w:pStyle w:val="Footer"/>
          <w:pBdr>
            <w:top w:val="none" w:sz="0" w:space="0" w:color="auto"/>
          </w:pBdr>
        </w:pPr>
        <w:r>
          <w:t xml:space="preserve">Page | </w:t>
        </w:r>
        <w:r>
          <w:fldChar w:fldCharType="begin"/>
        </w:r>
        <w:r>
          <w:instrText xml:space="preserve"> PAGE   \* MERGEFORMAT </w:instrText>
        </w:r>
        <w:r>
          <w:fldChar w:fldCharType="separate"/>
        </w:r>
        <w:r w:rsidR="0088210D">
          <w:rPr>
            <w:noProof/>
          </w:rPr>
          <w:t>4</w:t>
        </w:r>
        <w:r>
          <w:rPr>
            <w:noProof/>
          </w:rPr>
          <w:fldChar w:fldCharType="end"/>
        </w:r>
      </w:p>
    </w:sdtContent>
  </w:sdt>
  <w:p w14:paraId="4089E9AA" w14:textId="77777777" w:rsidR="00CC4A29" w:rsidRPr="005A1151" w:rsidRDefault="00CC4A29" w:rsidP="007304DF">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AE265" w14:textId="77777777" w:rsidR="00014A5B" w:rsidRDefault="00014A5B" w:rsidP="00041260">
      <w:r>
        <w:separator/>
      </w:r>
    </w:p>
  </w:footnote>
  <w:footnote w:type="continuationSeparator" w:id="0">
    <w:p w14:paraId="002B120B" w14:textId="77777777" w:rsidR="00014A5B" w:rsidRDefault="00014A5B" w:rsidP="00041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9F7A" w14:textId="77777777" w:rsidR="00CC4A29" w:rsidRDefault="00CC4A29" w:rsidP="00EB1FAB">
    <w:pPr>
      <w:pStyle w:val="Header"/>
      <w:pBdr>
        <w:bottom w:val="none" w:sz="0" w:space="0" w:color="auto"/>
      </w:pBdr>
    </w:pPr>
    <w:r>
      <w:rPr>
        <w:noProof/>
        <w:lang w:eastAsia="zh-TW"/>
      </w:rPr>
      <w:drawing>
        <wp:anchor distT="0" distB="0" distL="114300" distR="114300" simplePos="0" relativeHeight="251656704" behindDoc="1" locked="0" layoutInCell="1" allowOverlap="1" wp14:anchorId="747569E6" wp14:editId="576C99C2">
          <wp:simplePos x="0" y="0"/>
          <wp:positionH relativeFrom="page">
            <wp:align>left</wp:align>
          </wp:positionH>
          <wp:positionV relativeFrom="page">
            <wp:align>top</wp:align>
          </wp:positionV>
          <wp:extent cx="7462007" cy="5033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 A4 portrait corporate generic 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71806" cy="50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75D"/>
    <w:multiLevelType w:val="hybridMultilevel"/>
    <w:tmpl w:val="57EC8F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9764FA"/>
    <w:multiLevelType w:val="hybridMultilevel"/>
    <w:tmpl w:val="0CCEA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36178E"/>
    <w:multiLevelType w:val="hybridMultilevel"/>
    <w:tmpl w:val="A3162762"/>
    <w:lvl w:ilvl="0" w:tplc="0C090001">
      <w:start w:val="1"/>
      <w:numFmt w:val="bullet"/>
      <w:lvlText w:val=""/>
      <w:lvlJc w:val="left"/>
      <w:pPr>
        <w:ind w:left="3697" w:hanging="360"/>
      </w:pPr>
      <w:rPr>
        <w:rFonts w:ascii="Symbol" w:hAnsi="Symbol" w:hint="default"/>
      </w:rPr>
    </w:lvl>
    <w:lvl w:ilvl="1" w:tplc="0C090003" w:tentative="1">
      <w:start w:val="1"/>
      <w:numFmt w:val="bullet"/>
      <w:lvlText w:val="o"/>
      <w:lvlJc w:val="left"/>
      <w:pPr>
        <w:ind w:left="4417" w:hanging="360"/>
      </w:pPr>
      <w:rPr>
        <w:rFonts w:ascii="Courier New" w:hAnsi="Courier New" w:cs="Courier New" w:hint="default"/>
      </w:rPr>
    </w:lvl>
    <w:lvl w:ilvl="2" w:tplc="0C090005" w:tentative="1">
      <w:start w:val="1"/>
      <w:numFmt w:val="bullet"/>
      <w:lvlText w:val=""/>
      <w:lvlJc w:val="left"/>
      <w:pPr>
        <w:ind w:left="5137" w:hanging="360"/>
      </w:pPr>
      <w:rPr>
        <w:rFonts w:ascii="Wingdings" w:hAnsi="Wingdings" w:hint="default"/>
      </w:rPr>
    </w:lvl>
    <w:lvl w:ilvl="3" w:tplc="0C090001" w:tentative="1">
      <w:start w:val="1"/>
      <w:numFmt w:val="bullet"/>
      <w:lvlText w:val=""/>
      <w:lvlJc w:val="left"/>
      <w:pPr>
        <w:ind w:left="5857" w:hanging="360"/>
      </w:pPr>
      <w:rPr>
        <w:rFonts w:ascii="Symbol" w:hAnsi="Symbol" w:hint="default"/>
      </w:rPr>
    </w:lvl>
    <w:lvl w:ilvl="4" w:tplc="0C090003" w:tentative="1">
      <w:start w:val="1"/>
      <w:numFmt w:val="bullet"/>
      <w:lvlText w:val="o"/>
      <w:lvlJc w:val="left"/>
      <w:pPr>
        <w:ind w:left="6577" w:hanging="360"/>
      </w:pPr>
      <w:rPr>
        <w:rFonts w:ascii="Courier New" w:hAnsi="Courier New" w:cs="Courier New" w:hint="default"/>
      </w:rPr>
    </w:lvl>
    <w:lvl w:ilvl="5" w:tplc="0C090005" w:tentative="1">
      <w:start w:val="1"/>
      <w:numFmt w:val="bullet"/>
      <w:lvlText w:val=""/>
      <w:lvlJc w:val="left"/>
      <w:pPr>
        <w:ind w:left="7297" w:hanging="360"/>
      </w:pPr>
      <w:rPr>
        <w:rFonts w:ascii="Wingdings" w:hAnsi="Wingdings" w:hint="default"/>
      </w:rPr>
    </w:lvl>
    <w:lvl w:ilvl="6" w:tplc="0C090001" w:tentative="1">
      <w:start w:val="1"/>
      <w:numFmt w:val="bullet"/>
      <w:lvlText w:val=""/>
      <w:lvlJc w:val="left"/>
      <w:pPr>
        <w:ind w:left="8017" w:hanging="360"/>
      </w:pPr>
      <w:rPr>
        <w:rFonts w:ascii="Symbol" w:hAnsi="Symbol" w:hint="default"/>
      </w:rPr>
    </w:lvl>
    <w:lvl w:ilvl="7" w:tplc="0C090003" w:tentative="1">
      <w:start w:val="1"/>
      <w:numFmt w:val="bullet"/>
      <w:lvlText w:val="o"/>
      <w:lvlJc w:val="left"/>
      <w:pPr>
        <w:ind w:left="8737" w:hanging="360"/>
      </w:pPr>
      <w:rPr>
        <w:rFonts w:ascii="Courier New" w:hAnsi="Courier New" w:cs="Courier New" w:hint="default"/>
      </w:rPr>
    </w:lvl>
    <w:lvl w:ilvl="8" w:tplc="0C090005" w:tentative="1">
      <w:start w:val="1"/>
      <w:numFmt w:val="bullet"/>
      <w:lvlText w:val=""/>
      <w:lvlJc w:val="left"/>
      <w:pPr>
        <w:ind w:left="9457" w:hanging="360"/>
      </w:pPr>
      <w:rPr>
        <w:rFonts w:ascii="Wingdings" w:hAnsi="Wingdings" w:hint="default"/>
      </w:rPr>
    </w:lvl>
  </w:abstractNum>
  <w:abstractNum w:abstractNumId="3" w15:restartNumberingAfterBreak="0">
    <w:nsid w:val="15772C83"/>
    <w:multiLevelType w:val="hybridMultilevel"/>
    <w:tmpl w:val="A0EAE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1B5187"/>
    <w:multiLevelType w:val="hybridMultilevel"/>
    <w:tmpl w:val="C2D4C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1C2269"/>
    <w:multiLevelType w:val="hybridMultilevel"/>
    <w:tmpl w:val="AED82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442060"/>
    <w:multiLevelType w:val="hybridMultilevel"/>
    <w:tmpl w:val="8CAAD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5552A4"/>
    <w:multiLevelType w:val="hybridMultilevel"/>
    <w:tmpl w:val="5644D2F0"/>
    <w:lvl w:ilvl="0" w:tplc="C39CA9C6">
      <w:start w:val="1"/>
      <w:numFmt w:val="lowerRoman"/>
      <w:pStyle w:val="Bullet-Numbered"/>
      <w:lvlText w:val="%1"/>
      <w:lvlJc w:val="left"/>
      <w:pPr>
        <w:tabs>
          <w:tab w:val="num" w:pos="1571"/>
        </w:tabs>
        <w:ind w:left="1276" w:hanging="425"/>
      </w:pPr>
      <w:rPr>
        <w:rFonts w:hint="default"/>
      </w:rPr>
    </w:lvl>
    <w:lvl w:ilvl="1" w:tplc="FFFFFFFF">
      <w:start w:val="1"/>
      <w:numFmt w:val="lowerLetter"/>
      <w:lvlText w:val="%2"/>
      <w:lvlJc w:val="left"/>
      <w:pPr>
        <w:tabs>
          <w:tab w:val="num" w:pos="1647"/>
        </w:tabs>
        <w:ind w:left="1647" w:hanging="567"/>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BDF6EC9"/>
    <w:multiLevelType w:val="multilevel"/>
    <w:tmpl w:val="7B805082"/>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555"/>
        </w:tabs>
        <w:ind w:left="2835"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0" w:firstLine="0"/>
      </w:pPr>
      <w:rPr>
        <w:rFonts w:hint="default"/>
      </w:rPr>
    </w:lvl>
    <w:lvl w:ilvl="3">
      <w:start w:val="1"/>
      <w:numFmt w:val="decimal"/>
      <w:pStyle w:val="Heading4"/>
      <w:lvlText w:val="%1.%2.%3.%4"/>
      <w:lvlJc w:val="left"/>
      <w:pPr>
        <w:tabs>
          <w:tab w:val="num" w:pos="144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1438"/>
        </w:tabs>
        <w:ind w:left="1438" w:hanging="129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E15EE6"/>
    <w:multiLevelType w:val="hybridMultilevel"/>
    <w:tmpl w:val="D57C7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E06A34"/>
    <w:multiLevelType w:val="hybridMultilevel"/>
    <w:tmpl w:val="33302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D25454"/>
    <w:multiLevelType w:val="hybridMultilevel"/>
    <w:tmpl w:val="4E687802"/>
    <w:lvl w:ilvl="0" w:tplc="0646FD72">
      <w:start w:val="1"/>
      <w:numFmt w:val="bullet"/>
      <w:pStyle w:val="Bullet-Square"/>
      <w:lvlText w:val=""/>
      <w:lvlJc w:val="left"/>
      <w:pPr>
        <w:tabs>
          <w:tab w:val="num" w:pos="1276"/>
        </w:tabs>
        <w:ind w:left="1276" w:hanging="425"/>
      </w:pPr>
      <w:rPr>
        <w:rFonts w:ascii="Wingdings" w:hAnsi="Wingdings" w:hint="default"/>
        <w:b w:val="0"/>
        <w:i w:val="0"/>
        <w:color w:val="000000"/>
        <w:sz w:val="18"/>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AF4B5F"/>
    <w:multiLevelType w:val="hybridMultilevel"/>
    <w:tmpl w:val="941ECEE0"/>
    <w:lvl w:ilvl="0" w:tplc="33F24158">
      <w:start w:val="1"/>
      <w:numFmt w:val="bullet"/>
      <w:pStyle w:val="Bullet-Dash"/>
      <w:lvlText w:val=""/>
      <w:lvlJc w:val="left"/>
      <w:pPr>
        <w:tabs>
          <w:tab w:val="num" w:pos="1276"/>
        </w:tabs>
        <w:ind w:left="1276" w:hanging="425"/>
      </w:pPr>
      <w:rPr>
        <w:rFonts w:ascii="Symbol" w:hAnsi="Symbol" w:hint="default"/>
        <w:b/>
        <w:i w:val="0"/>
        <w:color w:val="000000"/>
        <w:sz w:val="24"/>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o"/>
      <w:lvlJc w:val="left"/>
      <w:pPr>
        <w:tabs>
          <w:tab w:val="num" w:pos="3556"/>
        </w:tabs>
        <w:ind w:left="3556" w:hanging="360"/>
      </w:pPr>
      <w:rPr>
        <w:rFonts w:ascii="Courier New" w:hAnsi="Courier New" w:hint="default"/>
      </w:rPr>
    </w:lvl>
    <w:lvl w:ilvl="2" w:tplc="FFFFFFFF" w:tentative="1">
      <w:start w:val="1"/>
      <w:numFmt w:val="bullet"/>
      <w:lvlText w:val=""/>
      <w:lvlJc w:val="left"/>
      <w:pPr>
        <w:tabs>
          <w:tab w:val="num" w:pos="4276"/>
        </w:tabs>
        <w:ind w:left="4276" w:hanging="360"/>
      </w:pPr>
      <w:rPr>
        <w:rFonts w:ascii="Wingdings" w:hAnsi="Wingdings" w:hint="default"/>
      </w:rPr>
    </w:lvl>
    <w:lvl w:ilvl="3" w:tplc="FFFFFFFF" w:tentative="1">
      <w:start w:val="1"/>
      <w:numFmt w:val="bullet"/>
      <w:lvlText w:val=""/>
      <w:lvlJc w:val="left"/>
      <w:pPr>
        <w:tabs>
          <w:tab w:val="num" w:pos="4996"/>
        </w:tabs>
        <w:ind w:left="4996" w:hanging="360"/>
      </w:pPr>
      <w:rPr>
        <w:rFonts w:ascii="Symbol" w:hAnsi="Symbol" w:hint="default"/>
      </w:rPr>
    </w:lvl>
    <w:lvl w:ilvl="4" w:tplc="FFFFFFFF" w:tentative="1">
      <w:start w:val="1"/>
      <w:numFmt w:val="bullet"/>
      <w:lvlText w:val="o"/>
      <w:lvlJc w:val="left"/>
      <w:pPr>
        <w:tabs>
          <w:tab w:val="num" w:pos="5716"/>
        </w:tabs>
        <w:ind w:left="5716" w:hanging="360"/>
      </w:pPr>
      <w:rPr>
        <w:rFonts w:ascii="Courier New" w:hAnsi="Courier New" w:hint="default"/>
      </w:rPr>
    </w:lvl>
    <w:lvl w:ilvl="5" w:tplc="FFFFFFFF" w:tentative="1">
      <w:start w:val="1"/>
      <w:numFmt w:val="bullet"/>
      <w:lvlText w:val=""/>
      <w:lvlJc w:val="left"/>
      <w:pPr>
        <w:tabs>
          <w:tab w:val="num" w:pos="6436"/>
        </w:tabs>
        <w:ind w:left="6436" w:hanging="360"/>
      </w:pPr>
      <w:rPr>
        <w:rFonts w:ascii="Wingdings" w:hAnsi="Wingdings" w:hint="default"/>
      </w:rPr>
    </w:lvl>
    <w:lvl w:ilvl="6" w:tplc="FFFFFFFF" w:tentative="1">
      <w:start w:val="1"/>
      <w:numFmt w:val="bullet"/>
      <w:lvlText w:val=""/>
      <w:lvlJc w:val="left"/>
      <w:pPr>
        <w:tabs>
          <w:tab w:val="num" w:pos="7156"/>
        </w:tabs>
        <w:ind w:left="7156" w:hanging="360"/>
      </w:pPr>
      <w:rPr>
        <w:rFonts w:ascii="Symbol" w:hAnsi="Symbol" w:hint="default"/>
      </w:rPr>
    </w:lvl>
    <w:lvl w:ilvl="7" w:tplc="FFFFFFFF" w:tentative="1">
      <w:start w:val="1"/>
      <w:numFmt w:val="bullet"/>
      <w:lvlText w:val="o"/>
      <w:lvlJc w:val="left"/>
      <w:pPr>
        <w:tabs>
          <w:tab w:val="num" w:pos="7876"/>
        </w:tabs>
        <w:ind w:left="7876" w:hanging="360"/>
      </w:pPr>
      <w:rPr>
        <w:rFonts w:ascii="Courier New" w:hAnsi="Courier New" w:hint="default"/>
      </w:rPr>
    </w:lvl>
    <w:lvl w:ilvl="8" w:tplc="FFFFFFFF" w:tentative="1">
      <w:start w:val="1"/>
      <w:numFmt w:val="bullet"/>
      <w:lvlText w:val=""/>
      <w:lvlJc w:val="left"/>
      <w:pPr>
        <w:tabs>
          <w:tab w:val="num" w:pos="8596"/>
        </w:tabs>
        <w:ind w:left="8596" w:hanging="360"/>
      </w:pPr>
      <w:rPr>
        <w:rFonts w:ascii="Wingdings" w:hAnsi="Wingdings" w:hint="default"/>
      </w:rPr>
    </w:lvl>
  </w:abstractNum>
  <w:abstractNum w:abstractNumId="13" w15:restartNumberingAfterBreak="0">
    <w:nsid w:val="3A225AF4"/>
    <w:multiLevelType w:val="hybridMultilevel"/>
    <w:tmpl w:val="7FB01C50"/>
    <w:lvl w:ilvl="0" w:tplc="8736AF96">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C61D85"/>
    <w:multiLevelType w:val="hybridMultilevel"/>
    <w:tmpl w:val="4126D9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EE49D1"/>
    <w:multiLevelType w:val="hybridMultilevel"/>
    <w:tmpl w:val="404E67CE"/>
    <w:lvl w:ilvl="0" w:tplc="41F0ED06">
      <w:start w:val="1"/>
      <w:numFmt w:val="bullet"/>
      <w:pStyle w:val="Bullet-Diamond"/>
      <w:lvlText w:val=""/>
      <w:lvlJc w:val="left"/>
      <w:pPr>
        <w:tabs>
          <w:tab w:val="num" w:pos="1276"/>
        </w:tabs>
        <w:ind w:left="1276" w:hanging="425"/>
      </w:pPr>
      <w:rPr>
        <w:rFonts w:ascii="Wingdings 2" w:hAnsi="Wingdings 2" w:cs="Times New Roman" w:hint="default"/>
        <w:color w:val="000000"/>
        <w:sz w:val="16"/>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D618E"/>
    <w:multiLevelType w:val="hybridMultilevel"/>
    <w:tmpl w:val="9F725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624107"/>
    <w:multiLevelType w:val="hybridMultilevel"/>
    <w:tmpl w:val="C42C4D42"/>
    <w:lvl w:ilvl="0" w:tplc="70E8D004">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9695A7E"/>
    <w:multiLevelType w:val="hybridMultilevel"/>
    <w:tmpl w:val="B29473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B051A35"/>
    <w:multiLevelType w:val="hybridMultilevel"/>
    <w:tmpl w:val="3FDEB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F854B4"/>
    <w:multiLevelType w:val="multilevel"/>
    <w:tmpl w:val="28EADF76"/>
    <w:lvl w:ilvl="0">
      <w:start w:val="1"/>
      <w:numFmt w:val="bullet"/>
      <w:pStyle w:val="Bullet-Circle"/>
      <w:lvlText w:val=""/>
      <w:lvlJc w:val="left"/>
      <w:pPr>
        <w:tabs>
          <w:tab w:val="num" w:pos="1276"/>
        </w:tabs>
        <w:ind w:left="1276" w:hanging="425"/>
      </w:pPr>
      <w:rPr>
        <w:rFonts w:ascii="Symbol" w:hAnsi="Symbol" w:hint="default"/>
        <w:sz w:val="24"/>
      </w:rPr>
    </w:lvl>
    <w:lvl w:ilvl="1">
      <w:start w:val="1"/>
      <w:numFmt w:val="bullet"/>
      <w:lvlText w:val=""/>
      <w:lvlJc w:val="left"/>
      <w:pPr>
        <w:tabs>
          <w:tab w:val="num" w:pos="1701"/>
        </w:tabs>
        <w:ind w:left="1701" w:hanging="425"/>
      </w:pPr>
      <w:rPr>
        <w:rFonts w:ascii="Symbol" w:hAnsi="Symbol" w:hint="default"/>
        <w:b/>
        <w:i w:val="0"/>
        <w:sz w:val="24"/>
      </w:rPr>
    </w:lvl>
    <w:lvl w:ilvl="2">
      <w:start w:val="1"/>
      <w:numFmt w:val="bullet"/>
      <w:lvlText w:val=""/>
      <w:lvlJc w:val="left"/>
      <w:pPr>
        <w:tabs>
          <w:tab w:val="num" w:pos="2126"/>
        </w:tabs>
        <w:ind w:left="2126" w:hanging="425"/>
      </w:pPr>
      <w:rPr>
        <w:rFonts w:ascii="Wingdings" w:hAnsi="Wingdings" w:hint="default"/>
        <w:sz w:val="18"/>
      </w:rPr>
    </w:lvl>
    <w:lvl w:ilvl="3">
      <w:start w:val="1"/>
      <w:numFmt w:val="bullet"/>
      <w:lvlText w:val=""/>
      <w:lvlJc w:val="left"/>
      <w:pPr>
        <w:tabs>
          <w:tab w:val="num" w:pos="2552"/>
        </w:tabs>
        <w:ind w:left="2552" w:hanging="426"/>
      </w:pPr>
      <w:rPr>
        <w:rFonts w:ascii="Wingdings 2" w:hAnsi="Wingdings 2" w:hint="default"/>
        <w:sz w:val="22"/>
      </w:rPr>
    </w:lvl>
    <w:lvl w:ilvl="4">
      <w:start w:val="1"/>
      <w:numFmt w:val="none"/>
      <w:lvlText w:val="%1.%2.%3.%4.%5."/>
      <w:lvlJc w:val="left"/>
      <w:pPr>
        <w:tabs>
          <w:tab w:val="num" w:pos="3371"/>
        </w:tabs>
        <w:ind w:left="3083" w:hanging="792"/>
      </w:pPr>
      <w:rPr>
        <w:rFonts w:hint="default"/>
      </w:rPr>
    </w:lvl>
    <w:lvl w:ilvl="5">
      <w:start w:val="1"/>
      <w:numFmt w:val="none"/>
      <w:lvlText w:val="%1.%2.%3.%4.%5.%6."/>
      <w:lvlJc w:val="left"/>
      <w:pPr>
        <w:tabs>
          <w:tab w:val="num" w:pos="3731"/>
        </w:tabs>
        <w:ind w:left="3587" w:hanging="936"/>
      </w:pPr>
      <w:rPr>
        <w:rFonts w:hint="default"/>
      </w:rPr>
    </w:lvl>
    <w:lvl w:ilvl="6">
      <w:start w:val="1"/>
      <w:numFmt w:val="none"/>
      <w:lvlText w:val="%1.%2.%3.%4.%5.%6.%7."/>
      <w:lvlJc w:val="left"/>
      <w:pPr>
        <w:tabs>
          <w:tab w:val="num" w:pos="4451"/>
        </w:tabs>
        <w:ind w:left="4091" w:hanging="1080"/>
      </w:pPr>
      <w:rPr>
        <w:rFonts w:hint="default"/>
      </w:rPr>
    </w:lvl>
    <w:lvl w:ilvl="7">
      <w:start w:val="1"/>
      <w:numFmt w:val="none"/>
      <w:lvlText w:val="%1.%2.%3.%4.%5.%6.%7.%8."/>
      <w:lvlJc w:val="left"/>
      <w:pPr>
        <w:tabs>
          <w:tab w:val="num" w:pos="4811"/>
        </w:tabs>
        <w:ind w:left="4595" w:hanging="1224"/>
      </w:pPr>
      <w:rPr>
        <w:rFonts w:hint="default"/>
      </w:rPr>
    </w:lvl>
    <w:lvl w:ilvl="8">
      <w:start w:val="1"/>
      <w:numFmt w:val="none"/>
      <w:lvlText w:val="%1.%2.%3.%4.%5.%6.%7.%8.%9."/>
      <w:lvlJc w:val="left"/>
      <w:pPr>
        <w:tabs>
          <w:tab w:val="num" w:pos="5531"/>
        </w:tabs>
        <w:ind w:left="5171" w:hanging="1440"/>
      </w:pPr>
      <w:rPr>
        <w:rFonts w:hint="default"/>
      </w:rPr>
    </w:lvl>
  </w:abstractNum>
  <w:abstractNum w:abstractNumId="21" w15:restartNumberingAfterBreak="0">
    <w:nsid w:val="6BC65D13"/>
    <w:multiLevelType w:val="hybridMultilevel"/>
    <w:tmpl w:val="C826C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7640A7"/>
    <w:multiLevelType w:val="hybridMultilevel"/>
    <w:tmpl w:val="CC5E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EC7120"/>
    <w:multiLevelType w:val="hybridMultilevel"/>
    <w:tmpl w:val="55843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1965957"/>
    <w:multiLevelType w:val="hybridMultilevel"/>
    <w:tmpl w:val="BD5C0BF6"/>
    <w:lvl w:ilvl="0" w:tplc="33F0C8BC">
      <w:start w:val="1"/>
      <w:numFmt w:val="lowerLetter"/>
      <w:pStyle w:val="Bullet-Alpha"/>
      <w:lvlText w:val="%1"/>
      <w:lvlJc w:val="left"/>
      <w:pPr>
        <w:tabs>
          <w:tab w:val="num" w:pos="1276"/>
        </w:tabs>
        <w:ind w:left="1276"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73F0BAE"/>
    <w:multiLevelType w:val="hybridMultilevel"/>
    <w:tmpl w:val="A49ECE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0139C2"/>
    <w:multiLevelType w:val="multilevel"/>
    <w:tmpl w:val="9B64CE9E"/>
    <w:lvl w:ilvl="0">
      <w:start w:val="1"/>
      <w:numFmt w:val="decimal"/>
      <w:pStyle w:val="ECR-Heading1"/>
      <w:lvlText w:val="%1"/>
      <w:lvlJc w:val="left"/>
      <w:pPr>
        <w:tabs>
          <w:tab w:val="num" w:pos="432"/>
        </w:tabs>
        <w:ind w:left="432" w:hanging="432"/>
      </w:pPr>
      <w:rPr>
        <w:rFonts w:hint="default"/>
        <w:lang w:val="en-GB"/>
      </w:rPr>
    </w:lvl>
    <w:lvl w:ilvl="1">
      <w:start w:val="1"/>
      <w:numFmt w:val="decimal"/>
      <w:pStyle w:val="ECR-Heading2"/>
      <w:lvlText w:val="%1.%2"/>
      <w:lvlJc w:val="left"/>
      <w:pPr>
        <w:tabs>
          <w:tab w:val="num" w:pos="860"/>
        </w:tabs>
        <w:ind w:left="860" w:hanging="576"/>
      </w:pPr>
      <w:rPr>
        <w:rFonts w:hint="default"/>
        <w:b/>
        <w:sz w:val="24"/>
        <w:szCs w:val="24"/>
      </w:rPr>
    </w:lvl>
    <w:lvl w:ilvl="2">
      <w:start w:val="1"/>
      <w:numFmt w:val="decimal"/>
      <w:pStyle w:val="ECR-Heading3"/>
      <w:lvlText w:val="%1.%2.%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b/>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7"/>
  </w:num>
  <w:num w:numId="3">
    <w:abstractNumId w:val="12"/>
  </w:num>
  <w:num w:numId="4">
    <w:abstractNumId w:val="15"/>
  </w:num>
  <w:num w:numId="5">
    <w:abstractNumId w:val="24"/>
  </w:num>
  <w:num w:numId="6">
    <w:abstractNumId w:val="20"/>
  </w:num>
  <w:num w:numId="7">
    <w:abstractNumId w:val="11"/>
  </w:num>
  <w:num w:numId="8">
    <w:abstractNumId w:val="26"/>
  </w:num>
  <w:num w:numId="9">
    <w:abstractNumId w:val="22"/>
  </w:num>
  <w:num w:numId="10">
    <w:abstractNumId w:val="10"/>
  </w:num>
  <w:num w:numId="11">
    <w:abstractNumId w:val="0"/>
  </w:num>
  <w:num w:numId="12">
    <w:abstractNumId w:val="16"/>
  </w:num>
  <w:num w:numId="13">
    <w:abstractNumId w:val="21"/>
  </w:num>
  <w:num w:numId="14">
    <w:abstractNumId w:val="4"/>
  </w:num>
  <w:num w:numId="15">
    <w:abstractNumId w:val="6"/>
  </w:num>
  <w:num w:numId="16">
    <w:abstractNumId w:val="2"/>
  </w:num>
  <w:num w:numId="17">
    <w:abstractNumId w:val="3"/>
  </w:num>
  <w:num w:numId="18">
    <w:abstractNumId w:val="18"/>
  </w:num>
  <w:num w:numId="19">
    <w:abstractNumId w:val="9"/>
  </w:num>
  <w:num w:numId="20">
    <w:abstractNumId w:val="17"/>
  </w:num>
  <w:num w:numId="21">
    <w:abstractNumId w:val="13"/>
  </w:num>
  <w:num w:numId="22">
    <w:abstractNumId w:val="14"/>
  </w:num>
  <w:num w:numId="23">
    <w:abstractNumId w:val="25"/>
  </w:num>
  <w:num w:numId="24">
    <w:abstractNumId w:val="23"/>
  </w:num>
  <w:num w:numId="25">
    <w:abstractNumId w:val="19"/>
  </w:num>
  <w:num w:numId="26">
    <w:abstractNumId w:val="1"/>
  </w:num>
  <w:num w:numId="2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AU" w:vendorID="64" w:dllVersion="5" w:nlCheck="1" w:checkStyle="1"/>
  <w:activeWritingStyle w:appName="MSWord" w:lang="en-US" w:vendorID="64" w:dllVersion="5" w:nlCheck="1" w:checkStyle="1"/>
  <w:activeWritingStyle w:appName="MSWord" w:lang="en-AU" w:vendorID="64" w:dllVersion="6" w:nlCheck="1" w:checkStyle="1"/>
  <w:activeWritingStyle w:appName="MSWord" w:lang="en-US" w:vendorID="64" w:dllVersion="6" w:nlCheck="1" w:checkStyle="1"/>
  <w:activeWritingStyle w:appName="MSWord" w:lang="fr-FR" w:vendorID="64" w:dllVersion="6" w:nlCheck="1" w:checkStyle="0"/>
  <w:activeWritingStyle w:appName="MSWord" w:lang="en-AU" w:vendorID="64" w:dllVersion="4096" w:nlCheck="1" w:checkStyle="0"/>
  <w:activeWritingStyle w:appName="MSWord" w:lang="pt-B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7D2"/>
    <w:rsid w:val="00001550"/>
    <w:rsid w:val="000038CA"/>
    <w:rsid w:val="00003C2A"/>
    <w:rsid w:val="00003D27"/>
    <w:rsid w:val="000054C6"/>
    <w:rsid w:val="00006DDB"/>
    <w:rsid w:val="00007425"/>
    <w:rsid w:val="000078B0"/>
    <w:rsid w:val="00007CA4"/>
    <w:rsid w:val="00010DAC"/>
    <w:rsid w:val="000118E1"/>
    <w:rsid w:val="00012D5A"/>
    <w:rsid w:val="00014A5B"/>
    <w:rsid w:val="00016CB5"/>
    <w:rsid w:val="000177E1"/>
    <w:rsid w:val="00023551"/>
    <w:rsid w:val="000257E8"/>
    <w:rsid w:val="00026EEC"/>
    <w:rsid w:val="000307AB"/>
    <w:rsid w:val="000329B7"/>
    <w:rsid w:val="00032B1B"/>
    <w:rsid w:val="000365E9"/>
    <w:rsid w:val="00040C55"/>
    <w:rsid w:val="000410F3"/>
    <w:rsid w:val="00041260"/>
    <w:rsid w:val="00043C90"/>
    <w:rsid w:val="00044BEB"/>
    <w:rsid w:val="00045071"/>
    <w:rsid w:val="000451BE"/>
    <w:rsid w:val="000514DE"/>
    <w:rsid w:val="00052882"/>
    <w:rsid w:val="00054296"/>
    <w:rsid w:val="00054B2B"/>
    <w:rsid w:val="00057BCA"/>
    <w:rsid w:val="00057C8A"/>
    <w:rsid w:val="00057E9A"/>
    <w:rsid w:val="00062400"/>
    <w:rsid w:val="00063351"/>
    <w:rsid w:val="000637D0"/>
    <w:rsid w:val="00063D68"/>
    <w:rsid w:val="0006404A"/>
    <w:rsid w:val="000702B6"/>
    <w:rsid w:val="000707FB"/>
    <w:rsid w:val="00070FB7"/>
    <w:rsid w:val="000720DF"/>
    <w:rsid w:val="00072385"/>
    <w:rsid w:val="00073A48"/>
    <w:rsid w:val="00075E10"/>
    <w:rsid w:val="00075E59"/>
    <w:rsid w:val="0007727F"/>
    <w:rsid w:val="00081073"/>
    <w:rsid w:val="00081E04"/>
    <w:rsid w:val="00083BD9"/>
    <w:rsid w:val="00084750"/>
    <w:rsid w:val="000855D4"/>
    <w:rsid w:val="00085684"/>
    <w:rsid w:val="000863A0"/>
    <w:rsid w:val="00087754"/>
    <w:rsid w:val="00090E88"/>
    <w:rsid w:val="000A1CDE"/>
    <w:rsid w:val="000A26E3"/>
    <w:rsid w:val="000A3A62"/>
    <w:rsid w:val="000A4802"/>
    <w:rsid w:val="000A72B5"/>
    <w:rsid w:val="000B02FF"/>
    <w:rsid w:val="000B077E"/>
    <w:rsid w:val="000B07E0"/>
    <w:rsid w:val="000B0885"/>
    <w:rsid w:val="000B134A"/>
    <w:rsid w:val="000B265E"/>
    <w:rsid w:val="000B3327"/>
    <w:rsid w:val="000B382C"/>
    <w:rsid w:val="000B4AF3"/>
    <w:rsid w:val="000B60BF"/>
    <w:rsid w:val="000B6583"/>
    <w:rsid w:val="000B6EE0"/>
    <w:rsid w:val="000B6FCA"/>
    <w:rsid w:val="000B7A65"/>
    <w:rsid w:val="000B7E51"/>
    <w:rsid w:val="000C1992"/>
    <w:rsid w:val="000C2153"/>
    <w:rsid w:val="000C4086"/>
    <w:rsid w:val="000C430A"/>
    <w:rsid w:val="000C5223"/>
    <w:rsid w:val="000C5D72"/>
    <w:rsid w:val="000C5F69"/>
    <w:rsid w:val="000C62E3"/>
    <w:rsid w:val="000C7DB0"/>
    <w:rsid w:val="000D0F40"/>
    <w:rsid w:val="000D1384"/>
    <w:rsid w:val="000D3EF8"/>
    <w:rsid w:val="000D3F37"/>
    <w:rsid w:val="000D49CE"/>
    <w:rsid w:val="000D5915"/>
    <w:rsid w:val="000E11E5"/>
    <w:rsid w:val="000E178E"/>
    <w:rsid w:val="000E1B5D"/>
    <w:rsid w:val="000E1C74"/>
    <w:rsid w:val="000E1F02"/>
    <w:rsid w:val="000E377C"/>
    <w:rsid w:val="000E45D3"/>
    <w:rsid w:val="000E591E"/>
    <w:rsid w:val="000E7743"/>
    <w:rsid w:val="000F14C3"/>
    <w:rsid w:val="000F17D9"/>
    <w:rsid w:val="000F504C"/>
    <w:rsid w:val="000F7F7E"/>
    <w:rsid w:val="001000AC"/>
    <w:rsid w:val="00100EBD"/>
    <w:rsid w:val="001015E7"/>
    <w:rsid w:val="00105DBD"/>
    <w:rsid w:val="00106C2E"/>
    <w:rsid w:val="00111213"/>
    <w:rsid w:val="00111592"/>
    <w:rsid w:val="00112A6C"/>
    <w:rsid w:val="00112D2B"/>
    <w:rsid w:val="00113089"/>
    <w:rsid w:val="001131C3"/>
    <w:rsid w:val="001139B6"/>
    <w:rsid w:val="00117BF5"/>
    <w:rsid w:val="001210BC"/>
    <w:rsid w:val="00121A34"/>
    <w:rsid w:val="00121C2D"/>
    <w:rsid w:val="00121FB1"/>
    <w:rsid w:val="001225BE"/>
    <w:rsid w:val="00122924"/>
    <w:rsid w:val="00125052"/>
    <w:rsid w:val="001268B0"/>
    <w:rsid w:val="001273D5"/>
    <w:rsid w:val="00130387"/>
    <w:rsid w:val="00130F06"/>
    <w:rsid w:val="00131CA5"/>
    <w:rsid w:val="001323B4"/>
    <w:rsid w:val="001355BA"/>
    <w:rsid w:val="00136ADC"/>
    <w:rsid w:val="00136BFD"/>
    <w:rsid w:val="00136C62"/>
    <w:rsid w:val="001379EA"/>
    <w:rsid w:val="00141B91"/>
    <w:rsid w:val="00141BEA"/>
    <w:rsid w:val="00143CDD"/>
    <w:rsid w:val="00151423"/>
    <w:rsid w:val="0015288C"/>
    <w:rsid w:val="00152B42"/>
    <w:rsid w:val="001530AE"/>
    <w:rsid w:val="001533DD"/>
    <w:rsid w:val="00154C27"/>
    <w:rsid w:val="001600A7"/>
    <w:rsid w:val="00161C4C"/>
    <w:rsid w:val="0016256A"/>
    <w:rsid w:val="00163400"/>
    <w:rsid w:val="00164653"/>
    <w:rsid w:val="00166F1C"/>
    <w:rsid w:val="001704B0"/>
    <w:rsid w:val="00171F55"/>
    <w:rsid w:val="00174AED"/>
    <w:rsid w:val="001764C1"/>
    <w:rsid w:val="00177073"/>
    <w:rsid w:val="001827BF"/>
    <w:rsid w:val="0018513B"/>
    <w:rsid w:val="00185835"/>
    <w:rsid w:val="001902B7"/>
    <w:rsid w:val="0019085C"/>
    <w:rsid w:val="00191403"/>
    <w:rsid w:val="00193B7B"/>
    <w:rsid w:val="00194469"/>
    <w:rsid w:val="0019564E"/>
    <w:rsid w:val="00196425"/>
    <w:rsid w:val="001971E6"/>
    <w:rsid w:val="00197739"/>
    <w:rsid w:val="00197C36"/>
    <w:rsid w:val="00197EDC"/>
    <w:rsid w:val="001A441B"/>
    <w:rsid w:val="001A535D"/>
    <w:rsid w:val="001A5B54"/>
    <w:rsid w:val="001A7651"/>
    <w:rsid w:val="001B1C9F"/>
    <w:rsid w:val="001B2910"/>
    <w:rsid w:val="001B2A0E"/>
    <w:rsid w:val="001B671F"/>
    <w:rsid w:val="001C1346"/>
    <w:rsid w:val="001C21D8"/>
    <w:rsid w:val="001C3586"/>
    <w:rsid w:val="001C5087"/>
    <w:rsid w:val="001C58DC"/>
    <w:rsid w:val="001C6AAA"/>
    <w:rsid w:val="001C7236"/>
    <w:rsid w:val="001C7C4D"/>
    <w:rsid w:val="001D1099"/>
    <w:rsid w:val="001D2857"/>
    <w:rsid w:val="001D2868"/>
    <w:rsid w:val="001D42BC"/>
    <w:rsid w:val="001D440F"/>
    <w:rsid w:val="001D4A10"/>
    <w:rsid w:val="001D4C5C"/>
    <w:rsid w:val="001D4D61"/>
    <w:rsid w:val="001D57E7"/>
    <w:rsid w:val="001E3BFA"/>
    <w:rsid w:val="001E65C9"/>
    <w:rsid w:val="001E6AA8"/>
    <w:rsid w:val="001E7B42"/>
    <w:rsid w:val="001F2EE5"/>
    <w:rsid w:val="001F4932"/>
    <w:rsid w:val="001F6D86"/>
    <w:rsid w:val="001F7E6A"/>
    <w:rsid w:val="001F7FF9"/>
    <w:rsid w:val="00200529"/>
    <w:rsid w:val="00201A63"/>
    <w:rsid w:val="00202F9D"/>
    <w:rsid w:val="002062E8"/>
    <w:rsid w:val="0020761A"/>
    <w:rsid w:val="0021138E"/>
    <w:rsid w:val="00211FB2"/>
    <w:rsid w:val="00214021"/>
    <w:rsid w:val="002179B0"/>
    <w:rsid w:val="002201BD"/>
    <w:rsid w:val="00220ADB"/>
    <w:rsid w:val="00221A32"/>
    <w:rsid w:val="00222393"/>
    <w:rsid w:val="0022433A"/>
    <w:rsid w:val="00225317"/>
    <w:rsid w:val="0022683C"/>
    <w:rsid w:val="00227973"/>
    <w:rsid w:val="00230C86"/>
    <w:rsid w:val="002310C1"/>
    <w:rsid w:val="002348A9"/>
    <w:rsid w:val="00234D24"/>
    <w:rsid w:val="00235ED3"/>
    <w:rsid w:val="00236C6B"/>
    <w:rsid w:val="00236F24"/>
    <w:rsid w:val="0023737D"/>
    <w:rsid w:val="0024031C"/>
    <w:rsid w:val="00240775"/>
    <w:rsid w:val="00241C11"/>
    <w:rsid w:val="00242A54"/>
    <w:rsid w:val="002442AB"/>
    <w:rsid w:val="002444C7"/>
    <w:rsid w:val="00244D9F"/>
    <w:rsid w:val="00244DF0"/>
    <w:rsid w:val="00245DB0"/>
    <w:rsid w:val="002476DF"/>
    <w:rsid w:val="0024795B"/>
    <w:rsid w:val="0025038E"/>
    <w:rsid w:val="0025357E"/>
    <w:rsid w:val="00253956"/>
    <w:rsid w:val="00255BD4"/>
    <w:rsid w:val="00255DBB"/>
    <w:rsid w:val="00256035"/>
    <w:rsid w:val="002569B5"/>
    <w:rsid w:val="00257664"/>
    <w:rsid w:val="002618A1"/>
    <w:rsid w:val="00263355"/>
    <w:rsid w:val="00263742"/>
    <w:rsid w:val="002650CD"/>
    <w:rsid w:val="00265FFA"/>
    <w:rsid w:val="002670A0"/>
    <w:rsid w:val="002671F5"/>
    <w:rsid w:val="002672C5"/>
    <w:rsid w:val="00272172"/>
    <w:rsid w:val="002775A5"/>
    <w:rsid w:val="00281409"/>
    <w:rsid w:val="002822AE"/>
    <w:rsid w:val="00283D76"/>
    <w:rsid w:val="00284A90"/>
    <w:rsid w:val="0028576F"/>
    <w:rsid w:val="00285941"/>
    <w:rsid w:val="002861B7"/>
    <w:rsid w:val="00286A38"/>
    <w:rsid w:val="00290867"/>
    <w:rsid w:val="00291457"/>
    <w:rsid w:val="00291D5F"/>
    <w:rsid w:val="0029224F"/>
    <w:rsid w:val="002931C9"/>
    <w:rsid w:val="002935FE"/>
    <w:rsid w:val="00293B6F"/>
    <w:rsid w:val="00294500"/>
    <w:rsid w:val="0029494C"/>
    <w:rsid w:val="002A242B"/>
    <w:rsid w:val="002A25CA"/>
    <w:rsid w:val="002A35AB"/>
    <w:rsid w:val="002A5173"/>
    <w:rsid w:val="002B2AC8"/>
    <w:rsid w:val="002B317E"/>
    <w:rsid w:val="002B3BF8"/>
    <w:rsid w:val="002B424F"/>
    <w:rsid w:val="002B4DEA"/>
    <w:rsid w:val="002B4FDF"/>
    <w:rsid w:val="002C1A30"/>
    <w:rsid w:val="002C2989"/>
    <w:rsid w:val="002C4FAA"/>
    <w:rsid w:val="002C5477"/>
    <w:rsid w:val="002D069E"/>
    <w:rsid w:val="002D07ED"/>
    <w:rsid w:val="002D3F33"/>
    <w:rsid w:val="002D43A8"/>
    <w:rsid w:val="002D4D84"/>
    <w:rsid w:val="002D4E65"/>
    <w:rsid w:val="002D622C"/>
    <w:rsid w:val="002D7A6C"/>
    <w:rsid w:val="002E0A9E"/>
    <w:rsid w:val="002E240D"/>
    <w:rsid w:val="002E2EDA"/>
    <w:rsid w:val="002E4C78"/>
    <w:rsid w:val="002E6949"/>
    <w:rsid w:val="002F00A8"/>
    <w:rsid w:val="002F0843"/>
    <w:rsid w:val="002F3C7C"/>
    <w:rsid w:val="002F4CA1"/>
    <w:rsid w:val="002F6FA3"/>
    <w:rsid w:val="003011BF"/>
    <w:rsid w:val="003019E2"/>
    <w:rsid w:val="0030204B"/>
    <w:rsid w:val="003024C3"/>
    <w:rsid w:val="00302B48"/>
    <w:rsid w:val="0030437F"/>
    <w:rsid w:val="00304A0A"/>
    <w:rsid w:val="0030608C"/>
    <w:rsid w:val="00307238"/>
    <w:rsid w:val="00310040"/>
    <w:rsid w:val="00310653"/>
    <w:rsid w:val="00311A7C"/>
    <w:rsid w:val="00312627"/>
    <w:rsid w:val="0031406E"/>
    <w:rsid w:val="0031596A"/>
    <w:rsid w:val="0031652C"/>
    <w:rsid w:val="0031708E"/>
    <w:rsid w:val="00317186"/>
    <w:rsid w:val="00317B9C"/>
    <w:rsid w:val="00317EA4"/>
    <w:rsid w:val="003213C5"/>
    <w:rsid w:val="0032510E"/>
    <w:rsid w:val="003279CC"/>
    <w:rsid w:val="0033044A"/>
    <w:rsid w:val="00330A48"/>
    <w:rsid w:val="0033270D"/>
    <w:rsid w:val="00334A38"/>
    <w:rsid w:val="00335F85"/>
    <w:rsid w:val="00337F89"/>
    <w:rsid w:val="003415FB"/>
    <w:rsid w:val="003426D4"/>
    <w:rsid w:val="00344161"/>
    <w:rsid w:val="0034557B"/>
    <w:rsid w:val="00345717"/>
    <w:rsid w:val="003460CA"/>
    <w:rsid w:val="00347633"/>
    <w:rsid w:val="00351211"/>
    <w:rsid w:val="0035123E"/>
    <w:rsid w:val="00352CA3"/>
    <w:rsid w:val="00353212"/>
    <w:rsid w:val="00353ED2"/>
    <w:rsid w:val="00354753"/>
    <w:rsid w:val="00355059"/>
    <w:rsid w:val="003575D9"/>
    <w:rsid w:val="0036058F"/>
    <w:rsid w:val="00360ADD"/>
    <w:rsid w:val="00360BC0"/>
    <w:rsid w:val="00361F66"/>
    <w:rsid w:val="0036366C"/>
    <w:rsid w:val="00363ED6"/>
    <w:rsid w:val="00364CEC"/>
    <w:rsid w:val="00366487"/>
    <w:rsid w:val="00366B91"/>
    <w:rsid w:val="003677CB"/>
    <w:rsid w:val="00367AEA"/>
    <w:rsid w:val="00375382"/>
    <w:rsid w:val="00375F6B"/>
    <w:rsid w:val="003761BC"/>
    <w:rsid w:val="00376AC2"/>
    <w:rsid w:val="00376E91"/>
    <w:rsid w:val="00381393"/>
    <w:rsid w:val="003831F1"/>
    <w:rsid w:val="00383BE6"/>
    <w:rsid w:val="0038423B"/>
    <w:rsid w:val="00384A6D"/>
    <w:rsid w:val="00385D5F"/>
    <w:rsid w:val="00386D75"/>
    <w:rsid w:val="00390680"/>
    <w:rsid w:val="003908C3"/>
    <w:rsid w:val="00392ACD"/>
    <w:rsid w:val="0039391C"/>
    <w:rsid w:val="00393967"/>
    <w:rsid w:val="00393D58"/>
    <w:rsid w:val="00395A07"/>
    <w:rsid w:val="00396143"/>
    <w:rsid w:val="00397A03"/>
    <w:rsid w:val="003A6CB9"/>
    <w:rsid w:val="003B21A0"/>
    <w:rsid w:val="003B2687"/>
    <w:rsid w:val="003B42AC"/>
    <w:rsid w:val="003B5362"/>
    <w:rsid w:val="003B7ADC"/>
    <w:rsid w:val="003C1559"/>
    <w:rsid w:val="003C2062"/>
    <w:rsid w:val="003C219C"/>
    <w:rsid w:val="003C21DF"/>
    <w:rsid w:val="003C2398"/>
    <w:rsid w:val="003C26A3"/>
    <w:rsid w:val="003C7088"/>
    <w:rsid w:val="003C71B6"/>
    <w:rsid w:val="003D0CBE"/>
    <w:rsid w:val="003D1505"/>
    <w:rsid w:val="003D3452"/>
    <w:rsid w:val="003D37AD"/>
    <w:rsid w:val="003D38EF"/>
    <w:rsid w:val="003D467B"/>
    <w:rsid w:val="003D46A5"/>
    <w:rsid w:val="003D7B3F"/>
    <w:rsid w:val="003D7B8C"/>
    <w:rsid w:val="003E0195"/>
    <w:rsid w:val="003E0A28"/>
    <w:rsid w:val="003E102D"/>
    <w:rsid w:val="003E143F"/>
    <w:rsid w:val="003E4ABE"/>
    <w:rsid w:val="003E5329"/>
    <w:rsid w:val="003F0E7F"/>
    <w:rsid w:val="003F684A"/>
    <w:rsid w:val="003F7FE8"/>
    <w:rsid w:val="004008C1"/>
    <w:rsid w:val="00401694"/>
    <w:rsid w:val="00402279"/>
    <w:rsid w:val="00402854"/>
    <w:rsid w:val="0040339A"/>
    <w:rsid w:val="004041C9"/>
    <w:rsid w:val="004041D4"/>
    <w:rsid w:val="0040488E"/>
    <w:rsid w:val="004059A8"/>
    <w:rsid w:val="00405BC9"/>
    <w:rsid w:val="004061FA"/>
    <w:rsid w:val="0041063D"/>
    <w:rsid w:val="00410F12"/>
    <w:rsid w:val="00412683"/>
    <w:rsid w:val="00412846"/>
    <w:rsid w:val="00412B04"/>
    <w:rsid w:val="00415A40"/>
    <w:rsid w:val="00415A63"/>
    <w:rsid w:val="00420300"/>
    <w:rsid w:val="00421123"/>
    <w:rsid w:val="004211B9"/>
    <w:rsid w:val="004216E8"/>
    <w:rsid w:val="004238FF"/>
    <w:rsid w:val="00424A57"/>
    <w:rsid w:val="00425066"/>
    <w:rsid w:val="0042525D"/>
    <w:rsid w:val="004266B4"/>
    <w:rsid w:val="00430220"/>
    <w:rsid w:val="00430ABA"/>
    <w:rsid w:val="00430FB6"/>
    <w:rsid w:val="004314D5"/>
    <w:rsid w:val="004323FF"/>
    <w:rsid w:val="00432CB0"/>
    <w:rsid w:val="00432F08"/>
    <w:rsid w:val="004340C9"/>
    <w:rsid w:val="0044127A"/>
    <w:rsid w:val="00441BC8"/>
    <w:rsid w:val="00443AE8"/>
    <w:rsid w:val="00443C12"/>
    <w:rsid w:val="00443DF2"/>
    <w:rsid w:val="0044407A"/>
    <w:rsid w:val="0044465A"/>
    <w:rsid w:val="00445FEB"/>
    <w:rsid w:val="00446334"/>
    <w:rsid w:val="00446592"/>
    <w:rsid w:val="00450807"/>
    <w:rsid w:val="004548B7"/>
    <w:rsid w:val="00454B7E"/>
    <w:rsid w:val="004555CD"/>
    <w:rsid w:val="004564F2"/>
    <w:rsid w:val="00460BBF"/>
    <w:rsid w:val="004618A2"/>
    <w:rsid w:val="00461D26"/>
    <w:rsid w:val="00463F00"/>
    <w:rsid w:val="00464385"/>
    <w:rsid w:val="0046446E"/>
    <w:rsid w:val="00464711"/>
    <w:rsid w:val="00465185"/>
    <w:rsid w:val="00465974"/>
    <w:rsid w:val="004713E9"/>
    <w:rsid w:val="0047469B"/>
    <w:rsid w:val="00476C03"/>
    <w:rsid w:val="004772B5"/>
    <w:rsid w:val="00477D64"/>
    <w:rsid w:val="00481353"/>
    <w:rsid w:val="004813F6"/>
    <w:rsid w:val="00481BDA"/>
    <w:rsid w:val="00483A90"/>
    <w:rsid w:val="00485975"/>
    <w:rsid w:val="0048670C"/>
    <w:rsid w:val="0048705F"/>
    <w:rsid w:val="0048719F"/>
    <w:rsid w:val="004879B2"/>
    <w:rsid w:val="004907F1"/>
    <w:rsid w:val="004910F5"/>
    <w:rsid w:val="00492328"/>
    <w:rsid w:val="00492348"/>
    <w:rsid w:val="00493281"/>
    <w:rsid w:val="00494002"/>
    <w:rsid w:val="00496260"/>
    <w:rsid w:val="004A1BBB"/>
    <w:rsid w:val="004A36CF"/>
    <w:rsid w:val="004A3CE8"/>
    <w:rsid w:val="004A3D6F"/>
    <w:rsid w:val="004A43EE"/>
    <w:rsid w:val="004A5BA2"/>
    <w:rsid w:val="004A64FA"/>
    <w:rsid w:val="004A7033"/>
    <w:rsid w:val="004A7149"/>
    <w:rsid w:val="004A72E0"/>
    <w:rsid w:val="004B0073"/>
    <w:rsid w:val="004B1655"/>
    <w:rsid w:val="004B5AB7"/>
    <w:rsid w:val="004B5FC1"/>
    <w:rsid w:val="004B66B5"/>
    <w:rsid w:val="004B6E49"/>
    <w:rsid w:val="004C0D5C"/>
    <w:rsid w:val="004C17BA"/>
    <w:rsid w:val="004C19A7"/>
    <w:rsid w:val="004C21C1"/>
    <w:rsid w:val="004C33C2"/>
    <w:rsid w:val="004C37E8"/>
    <w:rsid w:val="004C59F3"/>
    <w:rsid w:val="004C5F42"/>
    <w:rsid w:val="004C68E4"/>
    <w:rsid w:val="004C7BCA"/>
    <w:rsid w:val="004D2EDF"/>
    <w:rsid w:val="004D31B3"/>
    <w:rsid w:val="004D3AD4"/>
    <w:rsid w:val="004D45C5"/>
    <w:rsid w:val="004D48BB"/>
    <w:rsid w:val="004D559F"/>
    <w:rsid w:val="004D5D51"/>
    <w:rsid w:val="004E2137"/>
    <w:rsid w:val="004E6354"/>
    <w:rsid w:val="004E6676"/>
    <w:rsid w:val="004E681F"/>
    <w:rsid w:val="004E6822"/>
    <w:rsid w:val="004E687E"/>
    <w:rsid w:val="004E6C7A"/>
    <w:rsid w:val="004E7ABC"/>
    <w:rsid w:val="004F3576"/>
    <w:rsid w:val="004F4A91"/>
    <w:rsid w:val="004F7C69"/>
    <w:rsid w:val="00500DC4"/>
    <w:rsid w:val="00501389"/>
    <w:rsid w:val="00501625"/>
    <w:rsid w:val="00502F6D"/>
    <w:rsid w:val="0050346D"/>
    <w:rsid w:val="0050433F"/>
    <w:rsid w:val="00505F98"/>
    <w:rsid w:val="005061F8"/>
    <w:rsid w:val="005070F9"/>
    <w:rsid w:val="00507E9B"/>
    <w:rsid w:val="005108F7"/>
    <w:rsid w:val="00511369"/>
    <w:rsid w:val="0051206E"/>
    <w:rsid w:val="00513CBA"/>
    <w:rsid w:val="0051508D"/>
    <w:rsid w:val="00515B57"/>
    <w:rsid w:val="00515D9B"/>
    <w:rsid w:val="0051712E"/>
    <w:rsid w:val="00520DF9"/>
    <w:rsid w:val="005223D2"/>
    <w:rsid w:val="005231C5"/>
    <w:rsid w:val="0052356A"/>
    <w:rsid w:val="00524901"/>
    <w:rsid w:val="005257EF"/>
    <w:rsid w:val="00530625"/>
    <w:rsid w:val="00532C5E"/>
    <w:rsid w:val="00533A3E"/>
    <w:rsid w:val="0053421C"/>
    <w:rsid w:val="005344B0"/>
    <w:rsid w:val="00535CA5"/>
    <w:rsid w:val="005368AE"/>
    <w:rsid w:val="005376E8"/>
    <w:rsid w:val="00540260"/>
    <w:rsid w:val="00541337"/>
    <w:rsid w:val="00543EF0"/>
    <w:rsid w:val="005469D6"/>
    <w:rsid w:val="00546E45"/>
    <w:rsid w:val="005479EF"/>
    <w:rsid w:val="00550F40"/>
    <w:rsid w:val="005516E7"/>
    <w:rsid w:val="0055226A"/>
    <w:rsid w:val="0055421A"/>
    <w:rsid w:val="005578D0"/>
    <w:rsid w:val="00560862"/>
    <w:rsid w:val="00561E0F"/>
    <w:rsid w:val="00563C21"/>
    <w:rsid w:val="0056418A"/>
    <w:rsid w:val="005644F0"/>
    <w:rsid w:val="005646C7"/>
    <w:rsid w:val="00566925"/>
    <w:rsid w:val="0056779E"/>
    <w:rsid w:val="00570B94"/>
    <w:rsid w:val="00571057"/>
    <w:rsid w:val="005735D2"/>
    <w:rsid w:val="0057369E"/>
    <w:rsid w:val="00574393"/>
    <w:rsid w:val="0057510C"/>
    <w:rsid w:val="005762CC"/>
    <w:rsid w:val="00576382"/>
    <w:rsid w:val="00576B65"/>
    <w:rsid w:val="00577BC7"/>
    <w:rsid w:val="00580122"/>
    <w:rsid w:val="005801F3"/>
    <w:rsid w:val="00580408"/>
    <w:rsid w:val="00580583"/>
    <w:rsid w:val="00580DB5"/>
    <w:rsid w:val="005814B9"/>
    <w:rsid w:val="0058177F"/>
    <w:rsid w:val="00582F77"/>
    <w:rsid w:val="00583CB7"/>
    <w:rsid w:val="00585D7A"/>
    <w:rsid w:val="005861C5"/>
    <w:rsid w:val="005862F3"/>
    <w:rsid w:val="00586BF9"/>
    <w:rsid w:val="00587504"/>
    <w:rsid w:val="00587F46"/>
    <w:rsid w:val="00593E20"/>
    <w:rsid w:val="00596029"/>
    <w:rsid w:val="00596196"/>
    <w:rsid w:val="0059619E"/>
    <w:rsid w:val="0059628A"/>
    <w:rsid w:val="005972CF"/>
    <w:rsid w:val="00597C4E"/>
    <w:rsid w:val="005A028A"/>
    <w:rsid w:val="005A1151"/>
    <w:rsid w:val="005A1E9C"/>
    <w:rsid w:val="005A3093"/>
    <w:rsid w:val="005A351F"/>
    <w:rsid w:val="005A3E06"/>
    <w:rsid w:val="005A470B"/>
    <w:rsid w:val="005A554D"/>
    <w:rsid w:val="005A5BC8"/>
    <w:rsid w:val="005A5E5A"/>
    <w:rsid w:val="005A6B11"/>
    <w:rsid w:val="005B0027"/>
    <w:rsid w:val="005B0E43"/>
    <w:rsid w:val="005B1264"/>
    <w:rsid w:val="005B1F2E"/>
    <w:rsid w:val="005B3452"/>
    <w:rsid w:val="005B4B8D"/>
    <w:rsid w:val="005B6258"/>
    <w:rsid w:val="005B6555"/>
    <w:rsid w:val="005B777C"/>
    <w:rsid w:val="005C009B"/>
    <w:rsid w:val="005C15C2"/>
    <w:rsid w:val="005C348F"/>
    <w:rsid w:val="005C3D40"/>
    <w:rsid w:val="005C4396"/>
    <w:rsid w:val="005C682F"/>
    <w:rsid w:val="005C7C17"/>
    <w:rsid w:val="005C7CEF"/>
    <w:rsid w:val="005D08AF"/>
    <w:rsid w:val="005D0CD3"/>
    <w:rsid w:val="005D26C4"/>
    <w:rsid w:val="005D53DF"/>
    <w:rsid w:val="005D5ABF"/>
    <w:rsid w:val="005D6372"/>
    <w:rsid w:val="005E02F0"/>
    <w:rsid w:val="005E2A07"/>
    <w:rsid w:val="005E2A51"/>
    <w:rsid w:val="005E3965"/>
    <w:rsid w:val="005E3C74"/>
    <w:rsid w:val="005E4178"/>
    <w:rsid w:val="005E5106"/>
    <w:rsid w:val="005E52A7"/>
    <w:rsid w:val="005E7457"/>
    <w:rsid w:val="005E7F64"/>
    <w:rsid w:val="005F0BF4"/>
    <w:rsid w:val="005F10B2"/>
    <w:rsid w:val="005F23A9"/>
    <w:rsid w:val="005F46FB"/>
    <w:rsid w:val="005F673D"/>
    <w:rsid w:val="005F72AB"/>
    <w:rsid w:val="00601521"/>
    <w:rsid w:val="006020D2"/>
    <w:rsid w:val="006026C1"/>
    <w:rsid w:val="00607513"/>
    <w:rsid w:val="00607563"/>
    <w:rsid w:val="00610B64"/>
    <w:rsid w:val="00611462"/>
    <w:rsid w:val="0061194E"/>
    <w:rsid w:val="00612214"/>
    <w:rsid w:val="006136F5"/>
    <w:rsid w:val="006143F3"/>
    <w:rsid w:val="00614780"/>
    <w:rsid w:val="0061639C"/>
    <w:rsid w:val="00616712"/>
    <w:rsid w:val="00617D3B"/>
    <w:rsid w:val="00617DEA"/>
    <w:rsid w:val="0062113B"/>
    <w:rsid w:val="00621A4F"/>
    <w:rsid w:val="00621AB2"/>
    <w:rsid w:val="00621CBC"/>
    <w:rsid w:val="00624773"/>
    <w:rsid w:val="006260A2"/>
    <w:rsid w:val="006265E3"/>
    <w:rsid w:val="00627551"/>
    <w:rsid w:val="00627E69"/>
    <w:rsid w:val="006312F8"/>
    <w:rsid w:val="00631F05"/>
    <w:rsid w:val="0063318E"/>
    <w:rsid w:val="00634C4F"/>
    <w:rsid w:val="00635F1E"/>
    <w:rsid w:val="0063678B"/>
    <w:rsid w:val="00640144"/>
    <w:rsid w:val="0064063A"/>
    <w:rsid w:val="0064212F"/>
    <w:rsid w:val="00643346"/>
    <w:rsid w:val="00643BBF"/>
    <w:rsid w:val="00643C81"/>
    <w:rsid w:val="006445E6"/>
    <w:rsid w:val="00645549"/>
    <w:rsid w:val="00645590"/>
    <w:rsid w:val="006519C0"/>
    <w:rsid w:val="006520F7"/>
    <w:rsid w:val="00652D9E"/>
    <w:rsid w:val="006531C6"/>
    <w:rsid w:val="00653D11"/>
    <w:rsid w:val="0065406D"/>
    <w:rsid w:val="00655455"/>
    <w:rsid w:val="00656976"/>
    <w:rsid w:val="00657204"/>
    <w:rsid w:val="00657582"/>
    <w:rsid w:val="00660C09"/>
    <w:rsid w:val="00660C92"/>
    <w:rsid w:val="006632AC"/>
    <w:rsid w:val="00663491"/>
    <w:rsid w:val="006639DB"/>
    <w:rsid w:val="00663C59"/>
    <w:rsid w:val="00665938"/>
    <w:rsid w:val="0066686D"/>
    <w:rsid w:val="00666C9E"/>
    <w:rsid w:val="00667BDF"/>
    <w:rsid w:val="00670A02"/>
    <w:rsid w:val="006710B7"/>
    <w:rsid w:val="006768A7"/>
    <w:rsid w:val="00676D39"/>
    <w:rsid w:val="006778B7"/>
    <w:rsid w:val="00680195"/>
    <w:rsid w:val="00681143"/>
    <w:rsid w:val="00682149"/>
    <w:rsid w:val="006850EC"/>
    <w:rsid w:val="00685153"/>
    <w:rsid w:val="0068520C"/>
    <w:rsid w:val="00686220"/>
    <w:rsid w:val="00690103"/>
    <w:rsid w:val="00690E53"/>
    <w:rsid w:val="006917BB"/>
    <w:rsid w:val="006923F7"/>
    <w:rsid w:val="00696FA9"/>
    <w:rsid w:val="00697574"/>
    <w:rsid w:val="006977AD"/>
    <w:rsid w:val="00697972"/>
    <w:rsid w:val="006A03B9"/>
    <w:rsid w:val="006A1390"/>
    <w:rsid w:val="006A259E"/>
    <w:rsid w:val="006A67BD"/>
    <w:rsid w:val="006A69F4"/>
    <w:rsid w:val="006A6C04"/>
    <w:rsid w:val="006A7DDC"/>
    <w:rsid w:val="006B130B"/>
    <w:rsid w:val="006B185F"/>
    <w:rsid w:val="006B209B"/>
    <w:rsid w:val="006B214C"/>
    <w:rsid w:val="006B215C"/>
    <w:rsid w:val="006B3D04"/>
    <w:rsid w:val="006B3FA3"/>
    <w:rsid w:val="006B4AE3"/>
    <w:rsid w:val="006C0C87"/>
    <w:rsid w:val="006C1458"/>
    <w:rsid w:val="006C2B32"/>
    <w:rsid w:val="006C31DB"/>
    <w:rsid w:val="006D0477"/>
    <w:rsid w:val="006D0638"/>
    <w:rsid w:val="006D0EB0"/>
    <w:rsid w:val="006D155E"/>
    <w:rsid w:val="006D1D32"/>
    <w:rsid w:val="006D2E15"/>
    <w:rsid w:val="006D31F0"/>
    <w:rsid w:val="006D34A3"/>
    <w:rsid w:val="006D3B12"/>
    <w:rsid w:val="006D47C5"/>
    <w:rsid w:val="006D47E9"/>
    <w:rsid w:val="006D66E1"/>
    <w:rsid w:val="006D6766"/>
    <w:rsid w:val="006D7AA1"/>
    <w:rsid w:val="006E091A"/>
    <w:rsid w:val="006E0BE2"/>
    <w:rsid w:val="006E1288"/>
    <w:rsid w:val="006E6FAB"/>
    <w:rsid w:val="006F0A2C"/>
    <w:rsid w:val="006F1D9B"/>
    <w:rsid w:val="006F1FE3"/>
    <w:rsid w:val="006F2908"/>
    <w:rsid w:val="006F2AB3"/>
    <w:rsid w:val="006F3444"/>
    <w:rsid w:val="006F67B7"/>
    <w:rsid w:val="006F76C2"/>
    <w:rsid w:val="00700087"/>
    <w:rsid w:val="00702217"/>
    <w:rsid w:val="0070328F"/>
    <w:rsid w:val="007037F4"/>
    <w:rsid w:val="00705057"/>
    <w:rsid w:val="00705536"/>
    <w:rsid w:val="00705568"/>
    <w:rsid w:val="007062AD"/>
    <w:rsid w:val="00707EE6"/>
    <w:rsid w:val="00710944"/>
    <w:rsid w:val="00710E07"/>
    <w:rsid w:val="007118D2"/>
    <w:rsid w:val="00712405"/>
    <w:rsid w:val="00716823"/>
    <w:rsid w:val="00716F93"/>
    <w:rsid w:val="00720185"/>
    <w:rsid w:val="00720BDB"/>
    <w:rsid w:val="007221D8"/>
    <w:rsid w:val="00722CF5"/>
    <w:rsid w:val="007240F0"/>
    <w:rsid w:val="00726881"/>
    <w:rsid w:val="00726F37"/>
    <w:rsid w:val="007304DF"/>
    <w:rsid w:val="007344B3"/>
    <w:rsid w:val="007345AB"/>
    <w:rsid w:val="00735A01"/>
    <w:rsid w:val="0073633F"/>
    <w:rsid w:val="007407E7"/>
    <w:rsid w:val="00740DF4"/>
    <w:rsid w:val="007418C9"/>
    <w:rsid w:val="00742CC2"/>
    <w:rsid w:val="00743E3C"/>
    <w:rsid w:val="00743F52"/>
    <w:rsid w:val="0074419B"/>
    <w:rsid w:val="00745339"/>
    <w:rsid w:val="0074547E"/>
    <w:rsid w:val="00745879"/>
    <w:rsid w:val="007458F4"/>
    <w:rsid w:val="00746871"/>
    <w:rsid w:val="00746A0E"/>
    <w:rsid w:val="007508AC"/>
    <w:rsid w:val="00751192"/>
    <w:rsid w:val="007513EA"/>
    <w:rsid w:val="0075198C"/>
    <w:rsid w:val="00751F97"/>
    <w:rsid w:val="00754340"/>
    <w:rsid w:val="00755914"/>
    <w:rsid w:val="00755F67"/>
    <w:rsid w:val="00756A93"/>
    <w:rsid w:val="00757C6B"/>
    <w:rsid w:val="00761761"/>
    <w:rsid w:val="0076349F"/>
    <w:rsid w:val="007637DB"/>
    <w:rsid w:val="00763915"/>
    <w:rsid w:val="00765976"/>
    <w:rsid w:val="00767D96"/>
    <w:rsid w:val="00770411"/>
    <w:rsid w:val="00774C4F"/>
    <w:rsid w:val="00774DB1"/>
    <w:rsid w:val="00775F7A"/>
    <w:rsid w:val="00777F71"/>
    <w:rsid w:val="007801F5"/>
    <w:rsid w:val="00780452"/>
    <w:rsid w:val="00780B7D"/>
    <w:rsid w:val="00780FCF"/>
    <w:rsid w:val="00780FDE"/>
    <w:rsid w:val="00783CDF"/>
    <w:rsid w:val="00784A6C"/>
    <w:rsid w:val="007855A3"/>
    <w:rsid w:val="007855C1"/>
    <w:rsid w:val="0078765F"/>
    <w:rsid w:val="00787B27"/>
    <w:rsid w:val="0079139B"/>
    <w:rsid w:val="007917E4"/>
    <w:rsid w:val="00792979"/>
    <w:rsid w:val="007934C4"/>
    <w:rsid w:val="007955F7"/>
    <w:rsid w:val="00795615"/>
    <w:rsid w:val="00795912"/>
    <w:rsid w:val="0079632B"/>
    <w:rsid w:val="007978A1"/>
    <w:rsid w:val="007A154A"/>
    <w:rsid w:val="007A7641"/>
    <w:rsid w:val="007B1F58"/>
    <w:rsid w:val="007B453F"/>
    <w:rsid w:val="007B55BA"/>
    <w:rsid w:val="007C14B4"/>
    <w:rsid w:val="007C53BB"/>
    <w:rsid w:val="007C6C12"/>
    <w:rsid w:val="007C7E2C"/>
    <w:rsid w:val="007D0292"/>
    <w:rsid w:val="007D1F76"/>
    <w:rsid w:val="007D4EB1"/>
    <w:rsid w:val="007D757A"/>
    <w:rsid w:val="007E15CA"/>
    <w:rsid w:val="007E5840"/>
    <w:rsid w:val="007E6684"/>
    <w:rsid w:val="007E66A5"/>
    <w:rsid w:val="007E75DD"/>
    <w:rsid w:val="007E7D7F"/>
    <w:rsid w:val="007E7EE1"/>
    <w:rsid w:val="008009C8"/>
    <w:rsid w:val="00800E2C"/>
    <w:rsid w:val="008028A2"/>
    <w:rsid w:val="0080443A"/>
    <w:rsid w:val="00806A74"/>
    <w:rsid w:val="008076C2"/>
    <w:rsid w:val="0081084E"/>
    <w:rsid w:val="008108A8"/>
    <w:rsid w:val="00810C0B"/>
    <w:rsid w:val="00810F81"/>
    <w:rsid w:val="00811C60"/>
    <w:rsid w:val="00813095"/>
    <w:rsid w:val="00813680"/>
    <w:rsid w:val="00813BF0"/>
    <w:rsid w:val="00814942"/>
    <w:rsid w:val="00822466"/>
    <w:rsid w:val="0082397E"/>
    <w:rsid w:val="008255FB"/>
    <w:rsid w:val="00825828"/>
    <w:rsid w:val="00827B2E"/>
    <w:rsid w:val="00831839"/>
    <w:rsid w:val="00831AC7"/>
    <w:rsid w:val="0083218F"/>
    <w:rsid w:val="0083468C"/>
    <w:rsid w:val="00835BCD"/>
    <w:rsid w:val="0083782D"/>
    <w:rsid w:val="00841FFB"/>
    <w:rsid w:val="00842200"/>
    <w:rsid w:val="008427CB"/>
    <w:rsid w:val="00842A8F"/>
    <w:rsid w:val="00842D88"/>
    <w:rsid w:val="0084371F"/>
    <w:rsid w:val="00844500"/>
    <w:rsid w:val="00844892"/>
    <w:rsid w:val="008469DE"/>
    <w:rsid w:val="00847D84"/>
    <w:rsid w:val="00847F00"/>
    <w:rsid w:val="0085045C"/>
    <w:rsid w:val="008512A4"/>
    <w:rsid w:val="00853AF0"/>
    <w:rsid w:val="00853D70"/>
    <w:rsid w:val="008617CC"/>
    <w:rsid w:val="00861C83"/>
    <w:rsid w:val="008620AB"/>
    <w:rsid w:val="00864C9F"/>
    <w:rsid w:val="00867584"/>
    <w:rsid w:val="00867878"/>
    <w:rsid w:val="0087106A"/>
    <w:rsid w:val="00872212"/>
    <w:rsid w:val="00875653"/>
    <w:rsid w:val="00876167"/>
    <w:rsid w:val="00876A77"/>
    <w:rsid w:val="00876FCE"/>
    <w:rsid w:val="008777A4"/>
    <w:rsid w:val="00877AA4"/>
    <w:rsid w:val="00880D1F"/>
    <w:rsid w:val="0088128B"/>
    <w:rsid w:val="00881A4F"/>
    <w:rsid w:val="00881D44"/>
    <w:rsid w:val="0088210D"/>
    <w:rsid w:val="00883A6E"/>
    <w:rsid w:val="00884370"/>
    <w:rsid w:val="008843BB"/>
    <w:rsid w:val="0088536A"/>
    <w:rsid w:val="00891776"/>
    <w:rsid w:val="00891B8C"/>
    <w:rsid w:val="00893214"/>
    <w:rsid w:val="00893975"/>
    <w:rsid w:val="008A2926"/>
    <w:rsid w:val="008A6F85"/>
    <w:rsid w:val="008A7173"/>
    <w:rsid w:val="008B007D"/>
    <w:rsid w:val="008B0B59"/>
    <w:rsid w:val="008B168D"/>
    <w:rsid w:val="008B222C"/>
    <w:rsid w:val="008B265C"/>
    <w:rsid w:val="008B37CB"/>
    <w:rsid w:val="008B440C"/>
    <w:rsid w:val="008B5058"/>
    <w:rsid w:val="008B519E"/>
    <w:rsid w:val="008B7113"/>
    <w:rsid w:val="008C02AB"/>
    <w:rsid w:val="008C19D3"/>
    <w:rsid w:val="008C280E"/>
    <w:rsid w:val="008C29E6"/>
    <w:rsid w:val="008C4E14"/>
    <w:rsid w:val="008C54A9"/>
    <w:rsid w:val="008C55F9"/>
    <w:rsid w:val="008C5F2A"/>
    <w:rsid w:val="008C7361"/>
    <w:rsid w:val="008D1A9E"/>
    <w:rsid w:val="008D29D2"/>
    <w:rsid w:val="008D2BB6"/>
    <w:rsid w:val="008D3A12"/>
    <w:rsid w:val="008D3EEC"/>
    <w:rsid w:val="008D3F2A"/>
    <w:rsid w:val="008D4E97"/>
    <w:rsid w:val="008D6DDB"/>
    <w:rsid w:val="008D741D"/>
    <w:rsid w:val="008D777E"/>
    <w:rsid w:val="008E058D"/>
    <w:rsid w:val="008E0A95"/>
    <w:rsid w:val="008E1461"/>
    <w:rsid w:val="008E1477"/>
    <w:rsid w:val="008E1903"/>
    <w:rsid w:val="008E325C"/>
    <w:rsid w:val="008E3969"/>
    <w:rsid w:val="008E4173"/>
    <w:rsid w:val="008E4B92"/>
    <w:rsid w:val="008E55DF"/>
    <w:rsid w:val="008E7295"/>
    <w:rsid w:val="008E733F"/>
    <w:rsid w:val="008F1E9A"/>
    <w:rsid w:val="008F23BD"/>
    <w:rsid w:val="008F25A6"/>
    <w:rsid w:val="008F2F36"/>
    <w:rsid w:val="008F37E5"/>
    <w:rsid w:val="008F497D"/>
    <w:rsid w:val="008F5935"/>
    <w:rsid w:val="008F688E"/>
    <w:rsid w:val="008F6BBC"/>
    <w:rsid w:val="00903450"/>
    <w:rsid w:val="00903AB4"/>
    <w:rsid w:val="00903F55"/>
    <w:rsid w:val="0090557D"/>
    <w:rsid w:val="009065AD"/>
    <w:rsid w:val="00910224"/>
    <w:rsid w:val="00910946"/>
    <w:rsid w:val="00912585"/>
    <w:rsid w:val="009128AB"/>
    <w:rsid w:val="00915447"/>
    <w:rsid w:val="00915F62"/>
    <w:rsid w:val="00921C77"/>
    <w:rsid w:val="00922CAA"/>
    <w:rsid w:val="00922D53"/>
    <w:rsid w:val="0092343B"/>
    <w:rsid w:val="009237F2"/>
    <w:rsid w:val="00923C30"/>
    <w:rsid w:val="009248B5"/>
    <w:rsid w:val="00925F0A"/>
    <w:rsid w:val="009273CE"/>
    <w:rsid w:val="00930A76"/>
    <w:rsid w:val="00931B8F"/>
    <w:rsid w:val="00932033"/>
    <w:rsid w:val="0093291A"/>
    <w:rsid w:val="00933C8D"/>
    <w:rsid w:val="009347A7"/>
    <w:rsid w:val="00935581"/>
    <w:rsid w:val="00935597"/>
    <w:rsid w:val="00937558"/>
    <w:rsid w:val="00940297"/>
    <w:rsid w:val="00941620"/>
    <w:rsid w:val="009419EA"/>
    <w:rsid w:val="009426D2"/>
    <w:rsid w:val="0094329B"/>
    <w:rsid w:val="00943845"/>
    <w:rsid w:val="00950723"/>
    <w:rsid w:val="00953BDA"/>
    <w:rsid w:val="009552FB"/>
    <w:rsid w:val="00956023"/>
    <w:rsid w:val="009562D7"/>
    <w:rsid w:val="00956C50"/>
    <w:rsid w:val="00961DA2"/>
    <w:rsid w:val="00963BB7"/>
    <w:rsid w:val="00963D5F"/>
    <w:rsid w:val="00964133"/>
    <w:rsid w:val="0096627C"/>
    <w:rsid w:val="00966F77"/>
    <w:rsid w:val="00967BD5"/>
    <w:rsid w:val="0097017D"/>
    <w:rsid w:val="009712B3"/>
    <w:rsid w:val="00972536"/>
    <w:rsid w:val="009738A9"/>
    <w:rsid w:val="009747A7"/>
    <w:rsid w:val="009753B7"/>
    <w:rsid w:val="00975818"/>
    <w:rsid w:val="0097719F"/>
    <w:rsid w:val="00980256"/>
    <w:rsid w:val="00980C9E"/>
    <w:rsid w:val="00980ED1"/>
    <w:rsid w:val="009858B6"/>
    <w:rsid w:val="00986622"/>
    <w:rsid w:val="00986798"/>
    <w:rsid w:val="00987061"/>
    <w:rsid w:val="00987E52"/>
    <w:rsid w:val="00987F10"/>
    <w:rsid w:val="00992A65"/>
    <w:rsid w:val="009948BD"/>
    <w:rsid w:val="00994B05"/>
    <w:rsid w:val="009951CB"/>
    <w:rsid w:val="00995C7E"/>
    <w:rsid w:val="00996BD3"/>
    <w:rsid w:val="00997D03"/>
    <w:rsid w:val="009A11ED"/>
    <w:rsid w:val="009A25BC"/>
    <w:rsid w:val="009A4C85"/>
    <w:rsid w:val="009A60EE"/>
    <w:rsid w:val="009B014C"/>
    <w:rsid w:val="009B02C9"/>
    <w:rsid w:val="009B2284"/>
    <w:rsid w:val="009B2BB0"/>
    <w:rsid w:val="009B2EC8"/>
    <w:rsid w:val="009B3F52"/>
    <w:rsid w:val="009B46D7"/>
    <w:rsid w:val="009B4BC7"/>
    <w:rsid w:val="009B4C00"/>
    <w:rsid w:val="009B69E3"/>
    <w:rsid w:val="009B7A9C"/>
    <w:rsid w:val="009B7D0B"/>
    <w:rsid w:val="009C098E"/>
    <w:rsid w:val="009C0FAD"/>
    <w:rsid w:val="009C30B9"/>
    <w:rsid w:val="009C324D"/>
    <w:rsid w:val="009C4919"/>
    <w:rsid w:val="009C5C1E"/>
    <w:rsid w:val="009C7AEB"/>
    <w:rsid w:val="009C7E8B"/>
    <w:rsid w:val="009C7EDA"/>
    <w:rsid w:val="009D02CF"/>
    <w:rsid w:val="009D24CA"/>
    <w:rsid w:val="009D2D64"/>
    <w:rsid w:val="009D3296"/>
    <w:rsid w:val="009D4BB7"/>
    <w:rsid w:val="009D63AF"/>
    <w:rsid w:val="009D6A05"/>
    <w:rsid w:val="009E0213"/>
    <w:rsid w:val="009E1602"/>
    <w:rsid w:val="009E2B8D"/>
    <w:rsid w:val="009E33CC"/>
    <w:rsid w:val="009E3A2D"/>
    <w:rsid w:val="009E564D"/>
    <w:rsid w:val="009E56D5"/>
    <w:rsid w:val="009E591A"/>
    <w:rsid w:val="009E663A"/>
    <w:rsid w:val="009F0B19"/>
    <w:rsid w:val="009F0C1A"/>
    <w:rsid w:val="009F1310"/>
    <w:rsid w:val="009F1AD9"/>
    <w:rsid w:val="009F3FCF"/>
    <w:rsid w:val="009F4836"/>
    <w:rsid w:val="009F4E37"/>
    <w:rsid w:val="009F583A"/>
    <w:rsid w:val="009F5CB3"/>
    <w:rsid w:val="009F6555"/>
    <w:rsid w:val="009F7728"/>
    <w:rsid w:val="00A003EF"/>
    <w:rsid w:val="00A025CC"/>
    <w:rsid w:val="00A02D70"/>
    <w:rsid w:val="00A03BA3"/>
    <w:rsid w:val="00A06910"/>
    <w:rsid w:val="00A076EF"/>
    <w:rsid w:val="00A10642"/>
    <w:rsid w:val="00A115DD"/>
    <w:rsid w:val="00A119F0"/>
    <w:rsid w:val="00A11B92"/>
    <w:rsid w:val="00A11D1E"/>
    <w:rsid w:val="00A123C1"/>
    <w:rsid w:val="00A128F3"/>
    <w:rsid w:val="00A13125"/>
    <w:rsid w:val="00A16140"/>
    <w:rsid w:val="00A16CE7"/>
    <w:rsid w:val="00A1709D"/>
    <w:rsid w:val="00A20B98"/>
    <w:rsid w:val="00A215E9"/>
    <w:rsid w:val="00A21BE1"/>
    <w:rsid w:val="00A22266"/>
    <w:rsid w:val="00A22A06"/>
    <w:rsid w:val="00A22B77"/>
    <w:rsid w:val="00A23C70"/>
    <w:rsid w:val="00A23DCE"/>
    <w:rsid w:val="00A244CD"/>
    <w:rsid w:val="00A25150"/>
    <w:rsid w:val="00A26A79"/>
    <w:rsid w:val="00A26FAF"/>
    <w:rsid w:val="00A276AF"/>
    <w:rsid w:val="00A311A3"/>
    <w:rsid w:val="00A31ABD"/>
    <w:rsid w:val="00A32F7C"/>
    <w:rsid w:val="00A3412E"/>
    <w:rsid w:val="00A34B70"/>
    <w:rsid w:val="00A41CF3"/>
    <w:rsid w:val="00A45498"/>
    <w:rsid w:val="00A46642"/>
    <w:rsid w:val="00A466EC"/>
    <w:rsid w:val="00A50D20"/>
    <w:rsid w:val="00A5169A"/>
    <w:rsid w:val="00A5191E"/>
    <w:rsid w:val="00A52068"/>
    <w:rsid w:val="00A546D1"/>
    <w:rsid w:val="00A601DF"/>
    <w:rsid w:val="00A61069"/>
    <w:rsid w:val="00A62274"/>
    <w:rsid w:val="00A62CB6"/>
    <w:rsid w:val="00A63D5D"/>
    <w:rsid w:val="00A652AB"/>
    <w:rsid w:val="00A65616"/>
    <w:rsid w:val="00A66C8E"/>
    <w:rsid w:val="00A66F62"/>
    <w:rsid w:val="00A7256B"/>
    <w:rsid w:val="00A727D8"/>
    <w:rsid w:val="00A77032"/>
    <w:rsid w:val="00A771B1"/>
    <w:rsid w:val="00A77BD6"/>
    <w:rsid w:val="00A77C17"/>
    <w:rsid w:val="00A82EDE"/>
    <w:rsid w:val="00A837B1"/>
    <w:rsid w:val="00A83880"/>
    <w:rsid w:val="00A85C84"/>
    <w:rsid w:val="00A85D84"/>
    <w:rsid w:val="00A86893"/>
    <w:rsid w:val="00A9106E"/>
    <w:rsid w:val="00A91F21"/>
    <w:rsid w:val="00A93555"/>
    <w:rsid w:val="00A97383"/>
    <w:rsid w:val="00AA0A94"/>
    <w:rsid w:val="00AA16A3"/>
    <w:rsid w:val="00AA1C72"/>
    <w:rsid w:val="00AA210F"/>
    <w:rsid w:val="00AA771B"/>
    <w:rsid w:val="00AB13E8"/>
    <w:rsid w:val="00AB3190"/>
    <w:rsid w:val="00AB5C08"/>
    <w:rsid w:val="00AB5FA2"/>
    <w:rsid w:val="00AC00AA"/>
    <w:rsid w:val="00AC3588"/>
    <w:rsid w:val="00AC5DAC"/>
    <w:rsid w:val="00AC7E57"/>
    <w:rsid w:val="00AD1E04"/>
    <w:rsid w:val="00AD1F5B"/>
    <w:rsid w:val="00AD3355"/>
    <w:rsid w:val="00AD5603"/>
    <w:rsid w:val="00AD56EB"/>
    <w:rsid w:val="00AD6911"/>
    <w:rsid w:val="00AE024D"/>
    <w:rsid w:val="00AE12C8"/>
    <w:rsid w:val="00AE2A15"/>
    <w:rsid w:val="00AE3755"/>
    <w:rsid w:val="00AE4B9F"/>
    <w:rsid w:val="00AE5D54"/>
    <w:rsid w:val="00AE7B2D"/>
    <w:rsid w:val="00AF0B4C"/>
    <w:rsid w:val="00AF402D"/>
    <w:rsid w:val="00AF40C3"/>
    <w:rsid w:val="00AF63B4"/>
    <w:rsid w:val="00AF6696"/>
    <w:rsid w:val="00B0231C"/>
    <w:rsid w:val="00B025D7"/>
    <w:rsid w:val="00B072CC"/>
    <w:rsid w:val="00B10C07"/>
    <w:rsid w:val="00B10D7D"/>
    <w:rsid w:val="00B14B52"/>
    <w:rsid w:val="00B15D6E"/>
    <w:rsid w:val="00B167C2"/>
    <w:rsid w:val="00B16BB2"/>
    <w:rsid w:val="00B217F1"/>
    <w:rsid w:val="00B23B74"/>
    <w:rsid w:val="00B23D58"/>
    <w:rsid w:val="00B2702D"/>
    <w:rsid w:val="00B31773"/>
    <w:rsid w:val="00B31A4D"/>
    <w:rsid w:val="00B31DC0"/>
    <w:rsid w:val="00B3216A"/>
    <w:rsid w:val="00B33840"/>
    <w:rsid w:val="00B33B7D"/>
    <w:rsid w:val="00B34490"/>
    <w:rsid w:val="00B35418"/>
    <w:rsid w:val="00B36902"/>
    <w:rsid w:val="00B372BA"/>
    <w:rsid w:val="00B40579"/>
    <w:rsid w:val="00B4057D"/>
    <w:rsid w:val="00B423DF"/>
    <w:rsid w:val="00B42B10"/>
    <w:rsid w:val="00B43F6D"/>
    <w:rsid w:val="00B44673"/>
    <w:rsid w:val="00B461DF"/>
    <w:rsid w:val="00B46C0D"/>
    <w:rsid w:val="00B47C21"/>
    <w:rsid w:val="00B5122B"/>
    <w:rsid w:val="00B5137A"/>
    <w:rsid w:val="00B513CF"/>
    <w:rsid w:val="00B522C6"/>
    <w:rsid w:val="00B53131"/>
    <w:rsid w:val="00B5548D"/>
    <w:rsid w:val="00B55503"/>
    <w:rsid w:val="00B56CD8"/>
    <w:rsid w:val="00B60DF2"/>
    <w:rsid w:val="00B623CD"/>
    <w:rsid w:val="00B6395E"/>
    <w:rsid w:val="00B65E7C"/>
    <w:rsid w:val="00B66461"/>
    <w:rsid w:val="00B668B0"/>
    <w:rsid w:val="00B66A60"/>
    <w:rsid w:val="00B6744C"/>
    <w:rsid w:val="00B67FA4"/>
    <w:rsid w:val="00B72245"/>
    <w:rsid w:val="00B74E85"/>
    <w:rsid w:val="00B7522F"/>
    <w:rsid w:val="00B776C7"/>
    <w:rsid w:val="00B81840"/>
    <w:rsid w:val="00B81E38"/>
    <w:rsid w:val="00B82ADF"/>
    <w:rsid w:val="00B84C88"/>
    <w:rsid w:val="00B8531E"/>
    <w:rsid w:val="00B85A5A"/>
    <w:rsid w:val="00B85CBB"/>
    <w:rsid w:val="00B86317"/>
    <w:rsid w:val="00B87260"/>
    <w:rsid w:val="00B905F1"/>
    <w:rsid w:val="00B92C9B"/>
    <w:rsid w:val="00B93031"/>
    <w:rsid w:val="00B93EF2"/>
    <w:rsid w:val="00B956EE"/>
    <w:rsid w:val="00B965D5"/>
    <w:rsid w:val="00B97384"/>
    <w:rsid w:val="00BA1C0C"/>
    <w:rsid w:val="00BA2A7F"/>
    <w:rsid w:val="00BA451C"/>
    <w:rsid w:val="00BA4F57"/>
    <w:rsid w:val="00BA6CB5"/>
    <w:rsid w:val="00BB035E"/>
    <w:rsid w:val="00BB3170"/>
    <w:rsid w:val="00BB3C68"/>
    <w:rsid w:val="00BB5C54"/>
    <w:rsid w:val="00BB6E1D"/>
    <w:rsid w:val="00BC05DB"/>
    <w:rsid w:val="00BC099F"/>
    <w:rsid w:val="00BC4128"/>
    <w:rsid w:val="00BC4492"/>
    <w:rsid w:val="00BC4A23"/>
    <w:rsid w:val="00BC59A2"/>
    <w:rsid w:val="00BD5036"/>
    <w:rsid w:val="00BD5403"/>
    <w:rsid w:val="00BD5902"/>
    <w:rsid w:val="00BD696A"/>
    <w:rsid w:val="00BD6CD9"/>
    <w:rsid w:val="00BD7D29"/>
    <w:rsid w:val="00BE1727"/>
    <w:rsid w:val="00BE1731"/>
    <w:rsid w:val="00BE176D"/>
    <w:rsid w:val="00BE2B61"/>
    <w:rsid w:val="00BE3CE4"/>
    <w:rsid w:val="00BE5856"/>
    <w:rsid w:val="00BE5A00"/>
    <w:rsid w:val="00BE5E6C"/>
    <w:rsid w:val="00BE6EDF"/>
    <w:rsid w:val="00BF244B"/>
    <w:rsid w:val="00BF2A73"/>
    <w:rsid w:val="00BF454E"/>
    <w:rsid w:val="00BF5DD6"/>
    <w:rsid w:val="00BF7653"/>
    <w:rsid w:val="00BF7EDE"/>
    <w:rsid w:val="00C00F90"/>
    <w:rsid w:val="00C03419"/>
    <w:rsid w:val="00C04969"/>
    <w:rsid w:val="00C058C6"/>
    <w:rsid w:val="00C06E94"/>
    <w:rsid w:val="00C079DB"/>
    <w:rsid w:val="00C07C8F"/>
    <w:rsid w:val="00C1088F"/>
    <w:rsid w:val="00C10C95"/>
    <w:rsid w:val="00C134A3"/>
    <w:rsid w:val="00C13ADF"/>
    <w:rsid w:val="00C13C42"/>
    <w:rsid w:val="00C145F2"/>
    <w:rsid w:val="00C1489D"/>
    <w:rsid w:val="00C1567F"/>
    <w:rsid w:val="00C15753"/>
    <w:rsid w:val="00C16A1D"/>
    <w:rsid w:val="00C16C0A"/>
    <w:rsid w:val="00C17777"/>
    <w:rsid w:val="00C203A4"/>
    <w:rsid w:val="00C20837"/>
    <w:rsid w:val="00C220C8"/>
    <w:rsid w:val="00C237DB"/>
    <w:rsid w:val="00C23B80"/>
    <w:rsid w:val="00C27F99"/>
    <w:rsid w:val="00C31C90"/>
    <w:rsid w:val="00C32044"/>
    <w:rsid w:val="00C32F7C"/>
    <w:rsid w:val="00C34CC1"/>
    <w:rsid w:val="00C360D8"/>
    <w:rsid w:val="00C37B68"/>
    <w:rsid w:val="00C40422"/>
    <w:rsid w:val="00C4044A"/>
    <w:rsid w:val="00C41282"/>
    <w:rsid w:val="00C414E2"/>
    <w:rsid w:val="00C419E1"/>
    <w:rsid w:val="00C41C6F"/>
    <w:rsid w:val="00C43044"/>
    <w:rsid w:val="00C431A1"/>
    <w:rsid w:val="00C43C2E"/>
    <w:rsid w:val="00C44BB6"/>
    <w:rsid w:val="00C46D5D"/>
    <w:rsid w:val="00C50F5E"/>
    <w:rsid w:val="00C5180C"/>
    <w:rsid w:val="00C51B34"/>
    <w:rsid w:val="00C524F0"/>
    <w:rsid w:val="00C5273F"/>
    <w:rsid w:val="00C531DD"/>
    <w:rsid w:val="00C54220"/>
    <w:rsid w:val="00C551E1"/>
    <w:rsid w:val="00C56F26"/>
    <w:rsid w:val="00C604A4"/>
    <w:rsid w:val="00C6433E"/>
    <w:rsid w:val="00C712B0"/>
    <w:rsid w:val="00C73051"/>
    <w:rsid w:val="00C73CEE"/>
    <w:rsid w:val="00C73DF4"/>
    <w:rsid w:val="00C743BE"/>
    <w:rsid w:val="00C75DE5"/>
    <w:rsid w:val="00C809E0"/>
    <w:rsid w:val="00C80B3B"/>
    <w:rsid w:val="00C81966"/>
    <w:rsid w:val="00C81E10"/>
    <w:rsid w:val="00C822A3"/>
    <w:rsid w:val="00C83276"/>
    <w:rsid w:val="00C85A4D"/>
    <w:rsid w:val="00C9177E"/>
    <w:rsid w:val="00C94915"/>
    <w:rsid w:val="00C94F55"/>
    <w:rsid w:val="00C950DB"/>
    <w:rsid w:val="00C958FF"/>
    <w:rsid w:val="00C95BAE"/>
    <w:rsid w:val="00C95E96"/>
    <w:rsid w:val="00C96525"/>
    <w:rsid w:val="00C96822"/>
    <w:rsid w:val="00C9689B"/>
    <w:rsid w:val="00C978D9"/>
    <w:rsid w:val="00CA0102"/>
    <w:rsid w:val="00CA07A5"/>
    <w:rsid w:val="00CA09CF"/>
    <w:rsid w:val="00CA0F70"/>
    <w:rsid w:val="00CA0FD8"/>
    <w:rsid w:val="00CA14F0"/>
    <w:rsid w:val="00CA3C54"/>
    <w:rsid w:val="00CA45E3"/>
    <w:rsid w:val="00CA4D92"/>
    <w:rsid w:val="00CA7B65"/>
    <w:rsid w:val="00CB0133"/>
    <w:rsid w:val="00CB0AFB"/>
    <w:rsid w:val="00CB0C1C"/>
    <w:rsid w:val="00CB0DE4"/>
    <w:rsid w:val="00CB1818"/>
    <w:rsid w:val="00CB1ADC"/>
    <w:rsid w:val="00CB258C"/>
    <w:rsid w:val="00CB2AC4"/>
    <w:rsid w:val="00CB423A"/>
    <w:rsid w:val="00CB55FA"/>
    <w:rsid w:val="00CB5E0D"/>
    <w:rsid w:val="00CB65BB"/>
    <w:rsid w:val="00CB6904"/>
    <w:rsid w:val="00CB724E"/>
    <w:rsid w:val="00CC01DA"/>
    <w:rsid w:val="00CC1FD7"/>
    <w:rsid w:val="00CC4043"/>
    <w:rsid w:val="00CC4A29"/>
    <w:rsid w:val="00CC585A"/>
    <w:rsid w:val="00CC7783"/>
    <w:rsid w:val="00CC7CF5"/>
    <w:rsid w:val="00CD08A6"/>
    <w:rsid w:val="00CD1827"/>
    <w:rsid w:val="00CD1D0B"/>
    <w:rsid w:val="00CD2167"/>
    <w:rsid w:val="00CD3263"/>
    <w:rsid w:val="00CD4D74"/>
    <w:rsid w:val="00CE1614"/>
    <w:rsid w:val="00CE2102"/>
    <w:rsid w:val="00CE439B"/>
    <w:rsid w:val="00CE6319"/>
    <w:rsid w:val="00CE6A6C"/>
    <w:rsid w:val="00CF003D"/>
    <w:rsid w:val="00CF05D8"/>
    <w:rsid w:val="00CF1E55"/>
    <w:rsid w:val="00CF2762"/>
    <w:rsid w:val="00CF2A1B"/>
    <w:rsid w:val="00CF2F5E"/>
    <w:rsid w:val="00CF3B55"/>
    <w:rsid w:val="00CF472E"/>
    <w:rsid w:val="00CF5B74"/>
    <w:rsid w:val="00CF6B36"/>
    <w:rsid w:val="00CF6C74"/>
    <w:rsid w:val="00CF7C30"/>
    <w:rsid w:val="00D00198"/>
    <w:rsid w:val="00D01C48"/>
    <w:rsid w:val="00D02B1F"/>
    <w:rsid w:val="00D032CB"/>
    <w:rsid w:val="00D03441"/>
    <w:rsid w:val="00D03828"/>
    <w:rsid w:val="00D046DC"/>
    <w:rsid w:val="00D052E3"/>
    <w:rsid w:val="00D060F8"/>
    <w:rsid w:val="00D06652"/>
    <w:rsid w:val="00D06E75"/>
    <w:rsid w:val="00D07161"/>
    <w:rsid w:val="00D073E5"/>
    <w:rsid w:val="00D105A5"/>
    <w:rsid w:val="00D106C2"/>
    <w:rsid w:val="00D1093C"/>
    <w:rsid w:val="00D11F22"/>
    <w:rsid w:val="00D123D1"/>
    <w:rsid w:val="00D12D79"/>
    <w:rsid w:val="00D1446C"/>
    <w:rsid w:val="00D146E7"/>
    <w:rsid w:val="00D17398"/>
    <w:rsid w:val="00D206BC"/>
    <w:rsid w:val="00D20AC3"/>
    <w:rsid w:val="00D211A2"/>
    <w:rsid w:val="00D2169F"/>
    <w:rsid w:val="00D230AB"/>
    <w:rsid w:val="00D231A3"/>
    <w:rsid w:val="00D23773"/>
    <w:rsid w:val="00D2560A"/>
    <w:rsid w:val="00D2632C"/>
    <w:rsid w:val="00D26830"/>
    <w:rsid w:val="00D2734C"/>
    <w:rsid w:val="00D320D5"/>
    <w:rsid w:val="00D32C08"/>
    <w:rsid w:val="00D33193"/>
    <w:rsid w:val="00D344ED"/>
    <w:rsid w:val="00D35611"/>
    <w:rsid w:val="00D35ACC"/>
    <w:rsid w:val="00D41BF0"/>
    <w:rsid w:val="00D42F2C"/>
    <w:rsid w:val="00D43A01"/>
    <w:rsid w:val="00D45476"/>
    <w:rsid w:val="00D467D2"/>
    <w:rsid w:val="00D46C4F"/>
    <w:rsid w:val="00D511E2"/>
    <w:rsid w:val="00D538A6"/>
    <w:rsid w:val="00D53EBD"/>
    <w:rsid w:val="00D5735B"/>
    <w:rsid w:val="00D61EA2"/>
    <w:rsid w:val="00D62827"/>
    <w:rsid w:val="00D62E1A"/>
    <w:rsid w:val="00D66C9F"/>
    <w:rsid w:val="00D705AC"/>
    <w:rsid w:val="00D7082A"/>
    <w:rsid w:val="00D70B29"/>
    <w:rsid w:val="00D70DC9"/>
    <w:rsid w:val="00D71334"/>
    <w:rsid w:val="00D72738"/>
    <w:rsid w:val="00D72877"/>
    <w:rsid w:val="00D72FFA"/>
    <w:rsid w:val="00D73D92"/>
    <w:rsid w:val="00D746F6"/>
    <w:rsid w:val="00D74763"/>
    <w:rsid w:val="00D75A24"/>
    <w:rsid w:val="00D7645C"/>
    <w:rsid w:val="00D81D93"/>
    <w:rsid w:val="00D82B3A"/>
    <w:rsid w:val="00D85273"/>
    <w:rsid w:val="00D86421"/>
    <w:rsid w:val="00D86AC8"/>
    <w:rsid w:val="00D876CD"/>
    <w:rsid w:val="00D90B8D"/>
    <w:rsid w:val="00D91132"/>
    <w:rsid w:val="00D92DDF"/>
    <w:rsid w:val="00D94895"/>
    <w:rsid w:val="00D94EDC"/>
    <w:rsid w:val="00D96364"/>
    <w:rsid w:val="00DA03CB"/>
    <w:rsid w:val="00DA1CD0"/>
    <w:rsid w:val="00DA356A"/>
    <w:rsid w:val="00DA3978"/>
    <w:rsid w:val="00DA3B12"/>
    <w:rsid w:val="00DA59D1"/>
    <w:rsid w:val="00DA5B9C"/>
    <w:rsid w:val="00DA65E8"/>
    <w:rsid w:val="00DA7C87"/>
    <w:rsid w:val="00DB2682"/>
    <w:rsid w:val="00DB2F36"/>
    <w:rsid w:val="00DB3934"/>
    <w:rsid w:val="00DB463C"/>
    <w:rsid w:val="00DB56D6"/>
    <w:rsid w:val="00DB580D"/>
    <w:rsid w:val="00DB6FAE"/>
    <w:rsid w:val="00DC0D9B"/>
    <w:rsid w:val="00DC6DE0"/>
    <w:rsid w:val="00DC7B29"/>
    <w:rsid w:val="00DD0F08"/>
    <w:rsid w:val="00DD2423"/>
    <w:rsid w:val="00DD33E3"/>
    <w:rsid w:val="00DD37EB"/>
    <w:rsid w:val="00DD53D3"/>
    <w:rsid w:val="00DD66F6"/>
    <w:rsid w:val="00DD6ED2"/>
    <w:rsid w:val="00DD7DC8"/>
    <w:rsid w:val="00DE11A3"/>
    <w:rsid w:val="00DE1F19"/>
    <w:rsid w:val="00DE4FAD"/>
    <w:rsid w:val="00DF0AAC"/>
    <w:rsid w:val="00DF0E3B"/>
    <w:rsid w:val="00DF1BDC"/>
    <w:rsid w:val="00DF1C30"/>
    <w:rsid w:val="00DF3138"/>
    <w:rsid w:val="00DF641D"/>
    <w:rsid w:val="00E00F17"/>
    <w:rsid w:val="00E01A80"/>
    <w:rsid w:val="00E046F4"/>
    <w:rsid w:val="00E04BD4"/>
    <w:rsid w:val="00E12F74"/>
    <w:rsid w:val="00E14943"/>
    <w:rsid w:val="00E16311"/>
    <w:rsid w:val="00E16843"/>
    <w:rsid w:val="00E176F9"/>
    <w:rsid w:val="00E2010B"/>
    <w:rsid w:val="00E20DDC"/>
    <w:rsid w:val="00E2139A"/>
    <w:rsid w:val="00E238D6"/>
    <w:rsid w:val="00E24525"/>
    <w:rsid w:val="00E2546A"/>
    <w:rsid w:val="00E27C00"/>
    <w:rsid w:val="00E27D18"/>
    <w:rsid w:val="00E3236A"/>
    <w:rsid w:val="00E336E5"/>
    <w:rsid w:val="00E35E52"/>
    <w:rsid w:val="00E37A3D"/>
    <w:rsid w:val="00E40DB0"/>
    <w:rsid w:val="00E4106E"/>
    <w:rsid w:val="00E41FCD"/>
    <w:rsid w:val="00E42220"/>
    <w:rsid w:val="00E42F3C"/>
    <w:rsid w:val="00E47EA6"/>
    <w:rsid w:val="00E51077"/>
    <w:rsid w:val="00E51E28"/>
    <w:rsid w:val="00E51F29"/>
    <w:rsid w:val="00E5290B"/>
    <w:rsid w:val="00E52E2F"/>
    <w:rsid w:val="00E53445"/>
    <w:rsid w:val="00E5441B"/>
    <w:rsid w:val="00E56984"/>
    <w:rsid w:val="00E6079E"/>
    <w:rsid w:val="00E62D67"/>
    <w:rsid w:val="00E6588D"/>
    <w:rsid w:val="00E74AF5"/>
    <w:rsid w:val="00E74E82"/>
    <w:rsid w:val="00E7555A"/>
    <w:rsid w:val="00E75EAC"/>
    <w:rsid w:val="00E76D3E"/>
    <w:rsid w:val="00E81694"/>
    <w:rsid w:val="00E85241"/>
    <w:rsid w:val="00E85B82"/>
    <w:rsid w:val="00E85F14"/>
    <w:rsid w:val="00E866D7"/>
    <w:rsid w:val="00E86D7A"/>
    <w:rsid w:val="00E876CC"/>
    <w:rsid w:val="00E917E7"/>
    <w:rsid w:val="00E91EA5"/>
    <w:rsid w:val="00E92B37"/>
    <w:rsid w:val="00E92E47"/>
    <w:rsid w:val="00E945EB"/>
    <w:rsid w:val="00E9674B"/>
    <w:rsid w:val="00EA0277"/>
    <w:rsid w:val="00EA2622"/>
    <w:rsid w:val="00EA2918"/>
    <w:rsid w:val="00EA6963"/>
    <w:rsid w:val="00EB01FB"/>
    <w:rsid w:val="00EB0E58"/>
    <w:rsid w:val="00EB1A5F"/>
    <w:rsid w:val="00EB1FAB"/>
    <w:rsid w:val="00EB2664"/>
    <w:rsid w:val="00EB271E"/>
    <w:rsid w:val="00EB44BE"/>
    <w:rsid w:val="00EB45E9"/>
    <w:rsid w:val="00EB5834"/>
    <w:rsid w:val="00EB7FCD"/>
    <w:rsid w:val="00EC1EEE"/>
    <w:rsid w:val="00EC2E5D"/>
    <w:rsid w:val="00EC54A1"/>
    <w:rsid w:val="00EC5F01"/>
    <w:rsid w:val="00EC6E76"/>
    <w:rsid w:val="00ED1FCB"/>
    <w:rsid w:val="00ED3159"/>
    <w:rsid w:val="00ED3B89"/>
    <w:rsid w:val="00ED475F"/>
    <w:rsid w:val="00ED56F2"/>
    <w:rsid w:val="00ED5A99"/>
    <w:rsid w:val="00ED62D0"/>
    <w:rsid w:val="00ED6865"/>
    <w:rsid w:val="00ED6F22"/>
    <w:rsid w:val="00ED71BD"/>
    <w:rsid w:val="00ED764C"/>
    <w:rsid w:val="00EE19E2"/>
    <w:rsid w:val="00EE1E2A"/>
    <w:rsid w:val="00EE3152"/>
    <w:rsid w:val="00EE3B9F"/>
    <w:rsid w:val="00EE4505"/>
    <w:rsid w:val="00EE4641"/>
    <w:rsid w:val="00EE5A58"/>
    <w:rsid w:val="00EE67BA"/>
    <w:rsid w:val="00EE68FA"/>
    <w:rsid w:val="00EE7713"/>
    <w:rsid w:val="00EF08E7"/>
    <w:rsid w:val="00EF1272"/>
    <w:rsid w:val="00EF2A3F"/>
    <w:rsid w:val="00EF2F12"/>
    <w:rsid w:val="00EF33D4"/>
    <w:rsid w:val="00EF6222"/>
    <w:rsid w:val="00F00C17"/>
    <w:rsid w:val="00F00D5F"/>
    <w:rsid w:val="00F012D2"/>
    <w:rsid w:val="00F01D57"/>
    <w:rsid w:val="00F0280D"/>
    <w:rsid w:val="00F029FE"/>
    <w:rsid w:val="00F03FCE"/>
    <w:rsid w:val="00F05A37"/>
    <w:rsid w:val="00F05A41"/>
    <w:rsid w:val="00F06C87"/>
    <w:rsid w:val="00F1191C"/>
    <w:rsid w:val="00F119CA"/>
    <w:rsid w:val="00F1288D"/>
    <w:rsid w:val="00F12AA8"/>
    <w:rsid w:val="00F12C53"/>
    <w:rsid w:val="00F13572"/>
    <w:rsid w:val="00F13DAF"/>
    <w:rsid w:val="00F158D2"/>
    <w:rsid w:val="00F177BF"/>
    <w:rsid w:val="00F17FF3"/>
    <w:rsid w:val="00F2146E"/>
    <w:rsid w:val="00F21530"/>
    <w:rsid w:val="00F215B8"/>
    <w:rsid w:val="00F242B3"/>
    <w:rsid w:val="00F24B79"/>
    <w:rsid w:val="00F25493"/>
    <w:rsid w:val="00F2561A"/>
    <w:rsid w:val="00F2602E"/>
    <w:rsid w:val="00F26FDE"/>
    <w:rsid w:val="00F30061"/>
    <w:rsid w:val="00F32C60"/>
    <w:rsid w:val="00F34E0D"/>
    <w:rsid w:val="00F35435"/>
    <w:rsid w:val="00F35ABC"/>
    <w:rsid w:val="00F36CC5"/>
    <w:rsid w:val="00F377A5"/>
    <w:rsid w:val="00F41707"/>
    <w:rsid w:val="00F41A4A"/>
    <w:rsid w:val="00F41E06"/>
    <w:rsid w:val="00F421FD"/>
    <w:rsid w:val="00F4255D"/>
    <w:rsid w:val="00F42B92"/>
    <w:rsid w:val="00F460D0"/>
    <w:rsid w:val="00F47054"/>
    <w:rsid w:val="00F51333"/>
    <w:rsid w:val="00F51EF6"/>
    <w:rsid w:val="00F55570"/>
    <w:rsid w:val="00F56CA5"/>
    <w:rsid w:val="00F603E2"/>
    <w:rsid w:val="00F62D4E"/>
    <w:rsid w:val="00F62EA2"/>
    <w:rsid w:val="00F65EA6"/>
    <w:rsid w:val="00F6730A"/>
    <w:rsid w:val="00F67B67"/>
    <w:rsid w:val="00F71B0B"/>
    <w:rsid w:val="00F71CDD"/>
    <w:rsid w:val="00F721FC"/>
    <w:rsid w:val="00F74C82"/>
    <w:rsid w:val="00F74EBB"/>
    <w:rsid w:val="00F757D3"/>
    <w:rsid w:val="00F771B0"/>
    <w:rsid w:val="00F77BDB"/>
    <w:rsid w:val="00F81A78"/>
    <w:rsid w:val="00F81AC2"/>
    <w:rsid w:val="00F83EA0"/>
    <w:rsid w:val="00F86F93"/>
    <w:rsid w:val="00F90199"/>
    <w:rsid w:val="00F91736"/>
    <w:rsid w:val="00F91F8E"/>
    <w:rsid w:val="00F931A9"/>
    <w:rsid w:val="00F93B9F"/>
    <w:rsid w:val="00F93E0D"/>
    <w:rsid w:val="00F9434E"/>
    <w:rsid w:val="00F9644F"/>
    <w:rsid w:val="00F966DE"/>
    <w:rsid w:val="00F979CF"/>
    <w:rsid w:val="00FA0733"/>
    <w:rsid w:val="00FA0CB9"/>
    <w:rsid w:val="00FA1BB4"/>
    <w:rsid w:val="00FA3EAA"/>
    <w:rsid w:val="00FA59D4"/>
    <w:rsid w:val="00FA668E"/>
    <w:rsid w:val="00FA774D"/>
    <w:rsid w:val="00FB197C"/>
    <w:rsid w:val="00FB25B5"/>
    <w:rsid w:val="00FB31E0"/>
    <w:rsid w:val="00FB3AE0"/>
    <w:rsid w:val="00FB4B17"/>
    <w:rsid w:val="00FB4CC1"/>
    <w:rsid w:val="00FB5106"/>
    <w:rsid w:val="00FB5383"/>
    <w:rsid w:val="00FB5B8E"/>
    <w:rsid w:val="00FB6DCC"/>
    <w:rsid w:val="00FB79E6"/>
    <w:rsid w:val="00FB7B29"/>
    <w:rsid w:val="00FC337E"/>
    <w:rsid w:val="00FC40D1"/>
    <w:rsid w:val="00FC495A"/>
    <w:rsid w:val="00FC4D1A"/>
    <w:rsid w:val="00FC53B7"/>
    <w:rsid w:val="00FC553C"/>
    <w:rsid w:val="00FC73D8"/>
    <w:rsid w:val="00FC7FDC"/>
    <w:rsid w:val="00FD1289"/>
    <w:rsid w:val="00FD15FD"/>
    <w:rsid w:val="00FD1A09"/>
    <w:rsid w:val="00FD3114"/>
    <w:rsid w:val="00FD379F"/>
    <w:rsid w:val="00FD5225"/>
    <w:rsid w:val="00FD5787"/>
    <w:rsid w:val="00FD64E1"/>
    <w:rsid w:val="00FE0846"/>
    <w:rsid w:val="00FE0D17"/>
    <w:rsid w:val="00FE2138"/>
    <w:rsid w:val="00FE462E"/>
    <w:rsid w:val="00FE501B"/>
    <w:rsid w:val="00FF1AEA"/>
    <w:rsid w:val="00FF2545"/>
    <w:rsid w:val="00FF3961"/>
    <w:rsid w:val="00FF3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EAAE4A"/>
  <w15:docId w15:val="{BACCA90B-D896-4529-BB05-E7C7E9BD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1260"/>
    <w:pPr>
      <w:keepLines/>
      <w:spacing w:after="120" w:line="300" w:lineRule="atLeast"/>
    </w:pPr>
    <w:rPr>
      <w:rFonts w:ascii="Calibri" w:hAnsi="Calibri"/>
      <w:sz w:val="22"/>
      <w:szCs w:val="24"/>
      <w:lang w:val="en-AU" w:eastAsia="en-AU"/>
    </w:rPr>
  </w:style>
  <w:style w:type="paragraph" w:styleId="Heading1">
    <w:name w:val="heading 1"/>
    <w:basedOn w:val="Normal"/>
    <w:next w:val="BodyText"/>
    <w:qFormat/>
    <w:rsid w:val="00586BF9"/>
    <w:pPr>
      <w:keepNext/>
      <w:numPr>
        <w:numId w:val="1"/>
      </w:numPr>
      <w:tabs>
        <w:tab w:val="clear" w:pos="360"/>
        <w:tab w:val="num" w:pos="851"/>
      </w:tabs>
      <w:spacing w:before="360" w:line="240" w:lineRule="auto"/>
      <w:outlineLvl w:val="0"/>
    </w:pPr>
    <w:rPr>
      <w:rFonts w:cs="Arial"/>
      <w:b/>
      <w:bCs/>
      <w:noProof/>
      <w:sz w:val="36"/>
      <w:szCs w:val="32"/>
    </w:rPr>
  </w:style>
  <w:style w:type="paragraph" w:styleId="Heading2">
    <w:name w:val="heading 2"/>
    <w:basedOn w:val="Normal"/>
    <w:next w:val="BodyText"/>
    <w:qFormat/>
    <w:rsid w:val="00987061"/>
    <w:pPr>
      <w:keepNext/>
      <w:numPr>
        <w:ilvl w:val="1"/>
        <w:numId w:val="1"/>
      </w:numPr>
      <w:tabs>
        <w:tab w:val="left" w:pos="0"/>
      </w:tabs>
      <w:ind w:left="851" w:hanging="851"/>
      <w:outlineLvl w:val="1"/>
    </w:pPr>
    <w:rPr>
      <w:rFonts w:cs="Arial"/>
      <w:b/>
      <w:bCs/>
      <w:iCs/>
      <w:noProof/>
      <w:sz w:val="28"/>
      <w:szCs w:val="28"/>
    </w:rPr>
  </w:style>
  <w:style w:type="paragraph" w:styleId="Heading3">
    <w:name w:val="heading 3"/>
    <w:basedOn w:val="Normal"/>
    <w:next w:val="BodyText"/>
    <w:qFormat/>
    <w:rsid w:val="00F41707"/>
    <w:pPr>
      <w:keepNext/>
      <w:numPr>
        <w:ilvl w:val="2"/>
        <w:numId w:val="1"/>
      </w:numPr>
      <w:spacing w:before="240" w:after="60" w:line="240" w:lineRule="auto"/>
      <w:outlineLvl w:val="2"/>
    </w:pPr>
    <w:rPr>
      <w:rFonts w:cs="Arial"/>
      <w:b/>
      <w:bCs/>
      <w:noProof/>
      <w:sz w:val="24"/>
    </w:rPr>
  </w:style>
  <w:style w:type="paragraph" w:styleId="Heading4">
    <w:name w:val="heading 4"/>
    <w:basedOn w:val="Normal"/>
    <w:next w:val="BodyText"/>
    <w:qFormat/>
    <w:rsid w:val="00705057"/>
    <w:pPr>
      <w:keepNext/>
      <w:numPr>
        <w:ilvl w:val="3"/>
        <w:numId w:val="1"/>
      </w:numPr>
      <w:tabs>
        <w:tab w:val="left" w:pos="851"/>
      </w:tabs>
      <w:spacing w:before="240" w:after="60" w:line="240" w:lineRule="auto"/>
      <w:outlineLvl w:val="3"/>
    </w:pPr>
    <w:rPr>
      <w:b/>
      <w:bCs/>
      <w:i/>
      <w:szCs w:val="28"/>
      <w:lang w:eastAsia="zh-CN"/>
    </w:rPr>
  </w:style>
  <w:style w:type="paragraph" w:styleId="Heading5">
    <w:name w:val="heading 5"/>
    <w:basedOn w:val="Normal"/>
    <w:next w:val="BodyText"/>
    <w:qFormat/>
    <w:pPr>
      <w:numPr>
        <w:ilvl w:val="4"/>
        <w:numId w:val="1"/>
      </w:numPr>
      <w:tabs>
        <w:tab w:val="left" w:pos="1134"/>
      </w:tabs>
      <w:spacing w:before="240" w:after="60" w:line="240" w:lineRule="auto"/>
      <w:outlineLvl w:val="4"/>
    </w:pPr>
    <w:rPr>
      <w:rFonts w:ascii="Arial" w:hAnsi="Arial"/>
      <w:bCs/>
      <w:i/>
      <w:iCs/>
      <w:szCs w:val="26"/>
    </w:rPr>
  </w:style>
  <w:style w:type="paragraph" w:styleId="Heading6">
    <w:name w:val="heading 6"/>
    <w:basedOn w:val="Normal"/>
    <w:next w:val="Normal"/>
    <w:qFormat/>
    <w:pPr>
      <w:numPr>
        <w:ilvl w:val="5"/>
        <w:numId w:val="1"/>
      </w:numPr>
      <w:spacing w:before="240" w:after="60" w:line="240" w:lineRule="auto"/>
      <w:outlineLvl w:val="5"/>
    </w:pPr>
    <w:rPr>
      <w:b/>
      <w:bCs/>
      <w:szCs w:val="22"/>
    </w:rPr>
  </w:style>
  <w:style w:type="paragraph" w:styleId="Heading7">
    <w:name w:val="heading 7"/>
    <w:basedOn w:val="Normal"/>
    <w:next w:val="Normal"/>
    <w:qFormat/>
    <w:rsid w:val="008620AB"/>
    <w:pPr>
      <w:numPr>
        <w:ilvl w:val="6"/>
        <w:numId w:val="1"/>
      </w:numPr>
      <w:tabs>
        <w:tab w:val="clear" w:pos="1438"/>
        <w:tab w:val="num" w:pos="1296"/>
      </w:tabs>
      <w:spacing w:before="240" w:after="60" w:line="240" w:lineRule="auto"/>
      <w:ind w:left="1296"/>
      <w:outlineLvl w:val="6"/>
    </w:pPr>
    <w:rPr>
      <w:b/>
      <w:sz w:val="36"/>
      <w:szCs w:val="36"/>
    </w:rPr>
  </w:style>
  <w:style w:type="paragraph" w:styleId="Heading8">
    <w:name w:val="heading 8"/>
    <w:basedOn w:val="Normal"/>
    <w:next w:val="Normal"/>
    <w:qFormat/>
    <w:pPr>
      <w:numPr>
        <w:ilvl w:val="7"/>
        <w:numId w:val="1"/>
      </w:numPr>
      <w:spacing w:before="240" w:after="60" w:line="240" w:lineRule="auto"/>
      <w:outlineLvl w:val="7"/>
    </w:pPr>
    <w:rPr>
      <w:i/>
      <w:iCs/>
      <w:sz w:val="24"/>
    </w:rPr>
  </w:style>
  <w:style w:type="paragraph" w:styleId="Heading9">
    <w:name w:val="heading 9"/>
    <w:basedOn w:val="Normal"/>
    <w:next w:val="Normal"/>
    <w:qFormat/>
    <w:pPr>
      <w:numPr>
        <w:ilvl w:val="8"/>
        <w:numId w:val="1"/>
      </w:numPr>
      <w:spacing w:before="240" w:after="60" w:line="240" w:lineRule="auto"/>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Alpha">
    <w:name w:val="Bullet - Alpha"/>
    <w:basedOn w:val="Normal"/>
    <w:pPr>
      <w:numPr>
        <w:numId w:val="5"/>
      </w:numPr>
    </w:pPr>
  </w:style>
  <w:style w:type="paragraph" w:customStyle="1" w:styleId="Bullet-Numbered">
    <w:name w:val="Bullet - Numbered"/>
    <w:basedOn w:val="Normal"/>
    <w:pPr>
      <w:numPr>
        <w:numId w:val="2"/>
      </w:numPr>
      <w:tabs>
        <w:tab w:val="clear" w:pos="1571"/>
        <w:tab w:val="left" w:pos="1276"/>
      </w:tabs>
    </w:pPr>
  </w:style>
  <w:style w:type="paragraph" w:customStyle="1" w:styleId="Subtitle2">
    <w:name w:val="Subtitle 2"/>
    <w:basedOn w:val="Normal"/>
    <w:next w:val="Normal"/>
    <w:pPr>
      <w:spacing w:before="120" w:line="240" w:lineRule="auto"/>
    </w:pPr>
    <w:rPr>
      <w:rFonts w:ascii="Arial" w:hAnsi="Arial"/>
      <w:b/>
      <w:sz w:val="28"/>
      <w:szCs w:val="20"/>
    </w:rPr>
  </w:style>
  <w:style w:type="paragraph" w:customStyle="1" w:styleId="PortfolioFileFooter">
    <w:name w:val="Portfolio_File Footer"/>
    <w:basedOn w:val="Normal"/>
    <w:pPr>
      <w:spacing w:after="0" w:line="240" w:lineRule="auto"/>
      <w:jc w:val="right"/>
    </w:pPr>
    <w:rPr>
      <w:rFonts w:ascii="Arial" w:hAnsi="Arial"/>
      <w:sz w:val="12"/>
      <w:szCs w:val="20"/>
      <w:lang w:eastAsia="en-US"/>
    </w:rPr>
  </w:style>
  <w:style w:type="paragraph" w:customStyle="1" w:styleId="Bullet-Dash">
    <w:name w:val="Bullet - Dash"/>
    <w:basedOn w:val="Normal"/>
    <w:pPr>
      <w:numPr>
        <w:numId w:val="3"/>
      </w:numPr>
    </w:pPr>
  </w:style>
  <w:style w:type="paragraph" w:customStyle="1" w:styleId="Bullet-Square">
    <w:name w:val="Bullet - Square"/>
    <w:basedOn w:val="Normal"/>
    <w:pPr>
      <w:numPr>
        <w:numId w:val="7"/>
      </w:numPr>
    </w:pPr>
  </w:style>
  <w:style w:type="paragraph" w:customStyle="1" w:styleId="Bullet-Diamond">
    <w:name w:val="Bullet - Diamond"/>
    <w:basedOn w:val="Normal"/>
    <w:pPr>
      <w:numPr>
        <w:numId w:val="4"/>
      </w:numPr>
    </w:pPr>
  </w:style>
  <w:style w:type="paragraph" w:styleId="Title">
    <w:name w:val="Title"/>
    <w:basedOn w:val="Normal"/>
    <w:next w:val="Normal"/>
    <w:qFormat/>
    <w:pPr>
      <w:spacing w:before="240" w:after="240" w:line="240" w:lineRule="auto"/>
    </w:pPr>
    <w:rPr>
      <w:rFonts w:ascii="Arial" w:hAnsi="Arial" w:cs="Arial"/>
      <w:b/>
      <w:bCs/>
      <w:kern w:val="28"/>
      <w:sz w:val="52"/>
      <w:szCs w:val="32"/>
    </w:rPr>
  </w:style>
  <w:style w:type="paragraph" w:styleId="Subtitle">
    <w:name w:val="Subtitle"/>
    <w:basedOn w:val="Normal"/>
    <w:next w:val="Normal"/>
    <w:qFormat/>
    <w:pPr>
      <w:spacing w:after="60" w:line="240" w:lineRule="auto"/>
    </w:pPr>
    <w:rPr>
      <w:rFonts w:ascii="Arial" w:hAnsi="Arial" w:cs="Arial"/>
      <w:b/>
      <w:bCs/>
      <w:sz w:val="32"/>
    </w:rPr>
  </w:style>
  <w:style w:type="paragraph" w:customStyle="1" w:styleId="Subtitle3">
    <w:name w:val="Subtitle 3"/>
    <w:basedOn w:val="Subtitle2"/>
    <w:next w:val="Normal"/>
    <w:pPr>
      <w:spacing w:before="240"/>
    </w:pPr>
    <w:rPr>
      <w:sz w:val="24"/>
    </w:rPr>
  </w:style>
  <w:style w:type="paragraph" w:customStyle="1" w:styleId="TableText">
    <w:name w:val="Table Text"/>
    <w:basedOn w:val="Normal"/>
    <w:pPr>
      <w:spacing w:before="120" w:line="240" w:lineRule="auto"/>
    </w:pPr>
    <w:rPr>
      <w:szCs w:val="20"/>
    </w:rPr>
  </w:style>
  <w:style w:type="paragraph" w:customStyle="1" w:styleId="Subtitle4">
    <w:name w:val="Subtitle 4"/>
    <w:basedOn w:val="Subtitle2"/>
    <w:next w:val="Normal"/>
    <w:pPr>
      <w:spacing w:before="160"/>
    </w:pPr>
    <w:rPr>
      <w:bCs/>
      <w:sz w:val="22"/>
    </w:rPr>
  </w:style>
  <w:style w:type="paragraph" w:customStyle="1" w:styleId="AppendixHeading2">
    <w:name w:val="Appendix Heading 2"/>
    <w:basedOn w:val="AppendixHeading"/>
    <w:next w:val="Normal"/>
    <w:rsid w:val="00F13DAF"/>
    <w:pPr>
      <w:keepLines w:val="0"/>
      <w:spacing w:before="120"/>
    </w:pPr>
    <w:rPr>
      <w:sz w:val="28"/>
      <w:szCs w:val="28"/>
      <w:lang w:eastAsia="en-US"/>
    </w:rPr>
  </w:style>
  <w:style w:type="paragraph" w:styleId="Header">
    <w:name w:val="header"/>
    <w:basedOn w:val="Normal"/>
    <w:link w:val="HeaderChar"/>
    <w:uiPriority w:val="99"/>
    <w:rsid w:val="00F931A9"/>
    <w:pPr>
      <w:pBdr>
        <w:bottom w:val="thickThinSmallGap" w:sz="12" w:space="2" w:color="990033"/>
      </w:pBdr>
      <w:tabs>
        <w:tab w:val="right" w:pos="9072"/>
      </w:tabs>
      <w:spacing w:after="0" w:line="240" w:lineRule="auto"/>
    </w:pPr>
    <w:rPr>
      <w:rFonts w:ascii="Arial" w:hAnsi="Arial"/>
      <w:i/>
      <w:sz w:val="15"/>
    </w:rPr>
  </w:style>
  <w:style w:type="paragraph" w:styleId="Footer">
    <w:name w:val="footer"/>
    <w:basedOn w:val="Normal"/>
    <w:link w:val="FooterChar"/>
    <w:uiPriority w:val="99"/>
    <w:rsid w:val="00F931A9"/>
    <w:pPr>
      <w:pBdr>
        <w:top w:val="thinThickSmallGap" w:sz="12" w:space="2" w:color="990033"/>
      </w:pBdr>
      <w:tabs>
        <w:tab w:val="center" w:pos="4536"/>
        <w:tab w:val="right" w:pos="9072"/>
      </w:tabs>
      <w:spacing w:after="0" w:line="240" w:lineRule="auto"/>
    </w:pPr>
    <w:rPr>
      <w:rFonts w:ascii="Arial" w:hAnsi="Arial"/>
      <w:i/>
      <w:sz w:val="15"/>
    </w:rPr>
  </w:style>
  <w:style w:type="paragraph" w:styleId="BodyText">
    <w:name w:val="Body Text"/>
    <w:basedOn w:val="Normal"/>
    <w:pPr>
      <w:ind w:left="851"/>
    </w:pPr>
  </w:style>
  <w:style w:type="character" w:styleId="Hyperlink">
    <w:name w:val="Hyperlink"/>
    <w:uiPriority w:val="99"/>
    <w:rPr>
      <w:color w:val="0000FF"/>
      <w:u w:val="single"/>
    </w:rPr>
  </w:style>
  <w:style w:type="paragraph" w:styleId="TOC1">
    <w:name w:val="toc 1"/>
    <w:basedOn w:val="Normal"/>
    <w:next w:val="Normal"/>
    <w:uiPriority w:val="39"/>
    <w:pPr>
      <w:spacing w:before="240" w:after="0" w:line="240" w:lineRule="auto"/>
      <w:ind w:left="851" w:hanging="851"/>
    </w:pPr>
    <w:rPr>
      <w:b/>
      <w:sz w:val="24"/>
    </w:rPr>
  </w:style>
  <w:style w:type="paragraph" w:styleId="TOC2">
    <w:name w:val="toc 2"/>
    <w:basedOn w:val="Normal"/>
    <w:next w:val="Normal"/>
    <w:uiPriority w:val="39"/>
    <w:pPr>
      <w:spacing w:before="120" w:after="0" w:line="240" w:lineRule="auto"/>
      <w:ind w:left="851" w:hanging="851"/>
    </w:pPr>
    <w:rPr>
      <w:sz w:val="24"/>
    </w:rPr>
  </w:style>
  <w:style w:type="paragraph" w:styleId="TOC3">
    <w:name w:val="toc 3"/>
    <w:basedOn w:val="Normal"/>
    <w:next w:val="Normal"/>
    <w:uiPriority w:val="39"/>
    <w:rsid w:val="002B317E"/>
    <w:pPr>
      <w:spacing w:after="0" w:line="240" w:lineRule="auto"/>
      <w:ind w:left="1418" w:hanging="851"/>
    </w:pPr>
  </w:style>
  <w:style w:type="paragraph" w:styleId="TOC4">
    <w:name w:val="toc 4"/>
    <w:basedOn w:val="Normal"/>
    <w:next w:val="Normal"/>
    <w:uiPriority w:val="39"/>
    <w:pPr>
      <w:spacing w:after="0" w:line="240" w:lineRule="auto"/>
      <w:ind w:left="851" w:hanging="851"/>
    </w:pPr>
  </w:style>
  <w:style w:type="paragraph" w:styleId="TOC5">
    <w:name w:val="toc 5"/>
    <w:basedOn w:val="Normal"/>
    <w:next w:val="Normal"/>
    <w:autoRedefine/>
    <w:semiHidden/>
    <w:pPr>
      <w:spacing w:after="0" w:line="240" w:lineRule="auto"/>
      <w:ind w:left="851" w:hanging="851"/>
    </w:pPr>
  </w:style>
  <w:style w:type="paragraph" w:styleId="TOC6">
    <w:name w:val="toc 6"/>
    <w:basedOn w:val="Normal"/>
    <w:next w:val="Normal"/>
    <w:autoRedefine/>
    <w:semiHidden/>
    <w:pPr>
      <w:spacing w:after="0" w:line="240" w:lineRule="auto"/>
      <w:ind w:left="851" w:hanging="851"/>
    </w:pPr>
  </w:style>
  <w:style w:type="paragraph" w:styleId="TOC7">
    <w:name w:val="toc 7"/>
    <w:basedOn w:val="Normal"/>
    <w:next w:val="Normal"/>
    <w:autoRedefine/>
    <w:semiHidden/>
    <w:pPr>
      <w:spacing w:after="0" w:line="240" w:lineRule="auto"/>
      <w:ind w:left="851" w:hanging="851"/>
    </w:pPr>
  </w:style>
  <w:style w:type="paragraph" w:styleId="TOC8">
    <w:name w:val="toc 8"/>
    <w:basedOn w:val="Normal"/>
    <w:next w:val="Normal"/>
    <w:autoRedefine/>
    <w:semiHidden/>
    <w:pPr>
      <w:spacing w:line="240" w:lineRule="auto"/>
      <w:ind w:left="851" w:hanging="851"/>
    </w:pPr>
  </w:style>
  <w:style w:type="paragraph" w:styleId="TOC9">
    <w:name w:val="toc 9"/>
    <w:basedOn w:val="Normal"/>
    <w:next w:val="Normal"/>
    <w:autoRedefine/>
    <w:semiHidden/>
    <w:pPr>
      <w:spacing w:line="240" w:lineRule="auto"/>
      <w:ind w:left="851" w:hanging="851"/>
    </w:pPr>
  </w:style>
  <w:style w:type="paragraph" w:customStyle="1" w:styleId="AppendixHeading3">
    <w:name w:val="Appendix Heading 3"/>
    <w:basedOn w:val="AppendixHeading2"/>
    <w:next w:val="Normal"/>
    <w:rsid w:val="00F13DAF"/>
    <w:rPr>
      <w:sz w:val="24"/>
    </w:rPr>
  </w:style>
  <w:style w:type="paragraph" w:customStyle="1" w:styleId="TableTitle">
    <w:name w:val="Table Title"/>
    <w:basedOn w:val="TableText"/>
    <w:rPr>
      <w:rFonts w:ascii="Arial" w:hAnsi="Arial"/>
      <w:b/>
    </w:rPr>
  </w:style>
  <w:style w:type="paragraph" w:customStyle="1" w:styleId="AppendixHeading">
    <w:name w:val="Appendix Heading"/>
    <w:basedOn w:val="Normal"/>
    <w:next w:val="Normal"/>
    <w:rsid w:val="00F13DAF"/>
    <w:pPr>
      <w:spacing w:before="240"/>
    </w:pPr>
    <w:rPr>
      <w:rFonts w:ascii="Arial" w:hAnsi="Arial"/>
      <w:b/>
      <w:sz w:val="32"/>
      <w:szCs w:val="32"/>
    </w:rPr>
  </w:style>
  <w:style w:type="paragraph" w:customStyle="1" w:styleId="Bullet-Circle">
    <w:name w:val="Bullet - Circle"/>
    <w:basedOn w:val="BodyText"/>
    <w:pPr>
      <w:numPr>
        <w:numId w:val="6"/>
      </w:numPr>
    </w:pPr>
  </w:style>
  <w:style w:type="table" w:styleId="TableGrid">
    <w:name w:val="Table Grid"/>
    <w:basedOn w:val="TableNormal"/>
    <w:rsid w:val="009F5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40260"/>
    <w:rPr>
      <w:rFonts w:ascii="Arial" w:hAnsi="Arial"/>
      <w:i/>
      <w:sz w:val="15"/>
      <w:szCs w:val="24"/>
      <w:lang w:val="en-AU" w:eastAsia="en-AU"/>
    </w:rPr>
  </w:style>
  <w:style w:type="paragraph" w:customStyle="1" w:styleId="paragraph">
    <w:name w:val="paragraph"/>
    <w:basedOn w:val="Normal"/>
    <w:rsid w:val="00361F66"/>
    <w:pPr>
      <w:keepLines w:val="0"/>
      <w:spacing w:before="100" w:beforeAutospacing="1" w:after="100" w:afterAutospacing="1" w:line="240" w:lineRule="auto"/>
    </w:pPr>
    <w:rPr>
      <w:sz w:val="24"/>
    </w:rPr>
  </w:style>
  <w:style w:type="character" w:customStyle="1" w:styleId="normaltextrun">
    <w:name w:val="normaltextrun"/>
    <w:basedOn w:val="DefaultParagraphFont"/>
    <w:rsid w:val="00361F66"/>
  </w:style>
  <w:style w:type="character" w:customStyle="1" w:styleId="apple-converted-space">
    <w:name w:val="apple-converted-space"/>
    <w:basedOn w:val="DefaultParagraphFont"/>
    <w:rsid w:val="00361F66"/>
  </w:style>
  <w:style w:type="character" w:customStyle="1" w:styleId="spellingerror">
    <w:name w:val="spellingerror"/>
    <w:basedOn w:val="DefaultParagraphFont"/>
    <w:rsid w:val="00361F66"/>
  </w:style>
  <w:style w:type="character" w:customStyle="1" w:styleId="scx198333341">
    <w:name w:val="scx198333341"/>
    <w:basedOn w:val="DefaultParagraphFont"/>
    <w:rsid w:val="00361F66"/>
  </w:style>
  <w:style w:type="character" w:customStyle="1" w:styleId="eop">
    <w:name w:val="eop"/>
    <w:basedOn w:val="DefaultParagraphFont"/>
    <w:rsid w:val="00361F66"/>
  </w:style>
  <w:style w:type="paragraph" w:styleId="ListParagraph">
    <w:name w:val="List Paragraph"/>
    <w:basedOn w:val="Normal"/>
    <w:uiPriority w:val="34"/>
    <w:qFormat/>
    <w:rsid w:val="005B0E43"/>
    <w:pPr>
      <w:ind w:left="720"/>
      <w:contextualSpacing/>
    </w:pPr>
  </w:style>
  <w:style w:type="character" w:styleId="FollowedHyperlink">
    <w:name w:val="FollowedHyperlink"/>
    <w:basedOn w:val="DefaultParagraphFont"/>
    <w:rsid w:val="003C1559"/>
    <w:rPr>
      <w:color w:val="003C6A" w:themeColor="followedHyperlink"/>
      <w:u w:val="single"/>
    </w:rPr>
  </w:style>
  <w:style w:type="table" w:customStyle="1" w:styleId="TableGridLight1">
    <w:name w:val="Table Grid Light1"/>
    <w:basedOn w:val="TableNormal"/>
    <w:uiPriority w:val="40"/>
    <w:rsid w:val="00FF25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61">
    <w:name w:val="Grid Table 5 Dark - Accent 61"/>
    <w:basedOn w:val="TableNormal"/>
    <w:uiPriority w:val="50"/>
    <w:rsid w:val="00FF25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3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C66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C66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C66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C669" w:themeFill="accent6"/>
      </w:tcPr>
    </w:tblStylePr>
    <w:tblStylePr w:type="band1Vert">
      <w:tblPr/>
      <w:tcPr>
        <w:shd w:val="clear" w:color="auto" w:fill="D3E8C2" w:themeFill="accent6" w:themeFillTint="66"/>
      </w:tcPr>
    </w:tblStylePr>
    <w:tblStylePr w:type="band1Horz">
      <w:tblPr/>
      <w:tcPr>
        <w:shd w:val="clear" w:color="auto" w:fill="D3E8C2" w:themeFill="accent6" w:themeFillTint="66"/>
      </w:tcPr>
    </w:tblStylePr>
  </w:style>
  <w:style w:type="paragraph" w:styleId="BalloonText">
    <w:name w:val="Balloon Text"/>
    <w:basedOn w:val="Normal"/>
    <w:link w:val="BalloonTextChar"/>
    <w:rsid w:val="0004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41260"/>
    <w:rPr>
      <w:rFonts w:ascii="Tahoma" w:hAnsi="Tahoma" w:cs="Tahoma"/>
      <w:sz w:val="16"/>
      <w:szCs w:val="16"/>
      <w:lang w:val="en-AU" w:eastAsia="en-AU"/>
    </w:rPr>
  </w:style>
  <w:style w:type="table" w:styleId="LightGrid-Accent3">
    <w:name w:val="Light Grid Accent 3"/>
    <w:basedOn w:val="TableNormal"/>
    <w:uiPriority w:val="62"/>
    <w:rsid w:val="00041260"/>
    <w:rPr>
      <w:rFonts w:asciiTheme="minorHAnsi" w:eastAsiaTheme="minorEastAsia" w:hAnsiTheme="minorHAnsi" w:cstheme="minorBidi"/>
      <w:sz w:val="22"/>
      <w:szCs w:val="22"/>
      <w:lang w:val="en-AU" w:eastAsia="zh-CN"/>
    </w:rPr>
    <w:tblPr>
      <w:tblStyleRowBandSize w:val="1"/>
      <w:tblStyleColBandSize w:val="1"/>
      <w:tblBorders>
        <w:top w:val="single" w:sz="8" w:space="0" w:color="DAD8BC" w:themeColor="accent3"/>
        <w:left w:val="single" w:sz="8" w:space="0" w:color="DAD8BC" w:themeColor="accent3"/>
        <w:bottom w:val="single" w:sz="8" w:space="0" w:color="DAD8BC" w:themeColor="accent3"/>
        <w:right w:val="single" w:sz="8" w:space="0" w:color="DAD8BC" w:themeColor="accent3"/>
        <w:insideH w:val="single" w:sz="8" w:space="0" w:color="DAD8BC" w:themeColor="accent3"/>
        <w:insideV w:val="single" w:sz="8" w:space="0" w:color="DAD8B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18" w:space="0" w:color="DAD8BC" w:themeColor="accent3"/>
          <w:right w:val="single" w:sz="8" w:space="0" w:color="DAD8BC" w:themeColor="accent3"/>
          <w:insideH w:val="nil"/>
          <w:insideV w:val="single" w:sz="8" w:space="0" w:color="DAD8B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D8BC" w:themeColor="accent3"/>
          <w:left w:val="single" w:sz="8" w:space="0" w:color="DAD8BC" w:themeColor="accent3"/>
          <w:bottom w:val="single" w:sz="8" w:space="0" w:color="DAD8BC" w:themeColor="accent3"/>
          <w:right w:val="single" w:sz="8" w:space="0" w:color="DAD8BC" w:themeColor="accent3"/>
          <w:insideH w:val="nil"/>
          <w:insideV w:val="single" w:sz="8" w:space="0" w:color="DAD8B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tcPr>
    </w:tblStylePr>
    <w:tblStylePr w:type="band1Vert">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shd w:val="clear" w:color="auto" w:fill="F5F5EE" w:themeFill="accent3" w:themeFillTint="3F"/>
      </w:tcPr>
    </w:tblStylePr>
    <w:tblStylePr w:type="band1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shd w:val="clear" w:color="auto" w:fill="F5F5EE" w:themeFill="accent3" w:themeFillTint="3F"/>
      </w:tcPr>
    </w:tblStylePr>
    <w:tblStylePr w:type="band2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tcPr>
    </w:tblStylePr>
  </w:style>
  <w:style w:type="character" w:customStyle="1" w:styleId="FooterChar">
    <w:name w:val="Footer Char"/>
    <w:basedOn w:val="DefaultParagraphFont"/>
    <w:link w:val="Footer"/>
    <w:uiPriority w:val="99"/>
    <w:rsid w:val="000038CA"/>
    <w:rPr>
      <w:rFonts w:ascii="Arial" w:hAnsi="Arial"/>
      <w:i/>
      <w:sz w:val="15"/>
      <w:szCs w:val="24"/>
      <w:lang w:val="en-AU" w:eastAsia="en-AU"/>
    </w:rPr>
  </w:style>
  <w:style w:type="table" w:styleId="LightList">
    <w:name w:val="Light List"/>
    <w:basedOn w:val="TableNormal"/>
    <w:uiPriority w:val="61"/>
    <w:rsid w:val="006D7AA1"/>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tblBorders>
    </w:tblPr>
    <w:tblStylePr w:type="firstRow">
      <w:pPr>
        <w:spacing w:before="0" w:after="0" w:line="240" w:lineRule="auto"/>
      </w:pPr>
      <w:rPr>
        <w:b/>
        <w:bCs/>
        <w:color w:val="FFFFFF" w:themeColor="background1"/>
      </w:rPr>
      <w:tblPr/>
      <w:tcPr>
        <w:shd w:val="clear" w:color="auto" w:fill="003C6A" w:themeFill="text1"/>
      </w:tcPr>
    </w:tblStylePr>
    <w:tblStylePr w:type="lastRow">
      <w:pPr>
        <w:spacing w:before="0" w:after="0" w:line="240" w:lineRule="auto"/>
      </w:pPr>
      <w:rPr>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tcBorders>
      </w:tcPr>
    </w:tblStylePr>
    <w:tblStylePr w:type="firstCol">
      <w:rPr>
        <w:b/>
        <w:bCs/>
      </w:rPr>
    </w:tblStylePr>
    <w:tblStylePr w:type="lastCol">
      <w:rPr>
        <w:b/>
        <w:bCs/>
      </w:r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style>
  <w:style w:type="table" w:styleId="MediumGrid2-Accent5">
    <w:name w:val="Medium Grid 2 Accent 5"/>
    <w:basedOn w:val="TableNormal"/>
    <w:uiPriority w:val="68"/>
    <w:rsid w:val="006D7AA1"/>
    <w:rPr>
      <w:rFonts w:asciiTheme="majorHAnsi" w:eastAsiaTheme="majorEastAsia" w:hAnsiTheme="majorHAnsi" w:cstheme="majorBidi"/>
      <w:color w:val="003C6A" w:themeColor="text1"/>
    </w:rPr>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cPr>
      <w:shd w:val="clear" w:color="auto" w:fill="C4D9E9" w:themeFill="accent5" w:themeFillTint="3F"/>
    </w:tcPr>
    <w:tblStylePr w:type="firstRow">
      <w:rPr>
        <w:b/>
        <w:bCs/>
        <w:color w:val="003C6A" w:themeColor="text1"/>
      </w:rPr>
      <w:tblPr/>
      <w:tcPr>
        <w:shd w:val="clear" w:color="auto" w:fill="E7F0F6" w:themeFill="accent5" w:themeFillTint="19"/>
      </w:tcPr>
    </w:tblStylePr>
    <w:tblStylePr w:type="lastRow">
      <w:rPr>
        <w:b/>
        <w:bCs/>
        <w:color w:val="003C6A" w:themeColor="text1"/>
      </w:rPr>
      <w:tblPr/>
      <w:tcPr>
        <w:tcBorders>
          <w:top w:val="single" w:sz="12" w:space="0" w:color="003C6A" w:themeColor="text1"/>
          <w:left w:val="nil"/>
          <w:bottom w:val="nil"/>
          <w:right w:val="nil"/>
          <w:insideH w:val="nil"/>
          <w:insideV w:val="nil"/>
        </w:tcBorders>
        <w:shd w:val="clear" w:color="auto" w:fill="FFFFFF" w:themeFill="background1"/>
      </w:tcPr>
    </w:tblStylePr>
    <w:tblStylePr w:type="firstCol">
      <w:rPr>
        <w:b/>
        <w:bCs/>
        <w:color w:val="003C6A"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3C6A" w:themeColor="text1"/>
      </w:rPr>
      <w:tblPr/>
      <w:tcPr>
        <w:tcBorders>
          <w:top w:val="nil"/>
          <w:left w:val="nil"/>
          <w:bottom w:val="nil"/>
          <w:right w:val="nil"/>
          <w:insideH w:val="nil"/>
          <w:insideV w:val="nil"/>
        </w:tcBorders>
        <w:shd w:val="clear" w:color="auto" w:fill="CFE0ED" w:themeFill="accent5" w:themeFillTint="33"/>
      </w:tcPr>
    </w:tblStylePr>
    <w:tblStylePr w:type="band1Vert">
      <w:tblPr/>
      <w:tcPr>
        <w:shd w:val="clear" w:color="auto" w:fill="89B3D3" w:themeFill="accent5" w:themeFillTint="7F"/>
      </w:tcPr>
    </w:tblStylePr>
    <w:tblStylePr w:type="band1Horz">
      <w:tblPr/>
      <w:tcPr>
        <w:tcBorders>
          <w:insideH w:val="single" w:sz="6" w:space="0" w:color="336388" w:themeColor="accent5"/>
          <w:insideV w:val="single" w:sz="6" w:space="0" w:color="336388" w:themeColor="accent5"/>
        </w:tcBorders>
        <w:shd w:val="clear" w:color="auto" w:fill="89B3D3"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6D7AA1"/>
    <w:tblPr>
      <w:tblStyleRowBandSize w:val="1"/>
      <w:tblStyleColBandSize w:val="1"/>
      <w:tblBorders>
        <w:top w:val="single" w:sz="8" w:space="0" w:color="4F8DBD" w:themeColor="accent5" w:themeTint="BF"/>
        <w:left w:val="single" w:sz="8" w:space="0" w:color="4F8DBD" w:themeColor="accent5" w:themeTint="BF"/>
        <w:bottom w:val="single" w:sz="8" w:space="0" w:color="4F8DBD" w:themeColor="accent5" w:themeTint="BF"/>
        <w:right w:val="single" w:sz="8" w:space="0" w:color="4F8DBD" w:themeColor="accent5" w:themeTint="BF"/>
        <w:insideH w:val="single" w:sz="8" w:space="0" w:color="4F8DBD" w:themeColor="accent5" w:themeTint="BF"/>
        <w:insideV w:val="single" w:sz="8" w:space="0" w:color="4F8DBD" w:themeColor="accent5" w:themeTint="BF"/>
      </w:tblBorders>
    </w:tblPr>
    <w:tcPr>
      <w:shd w:val="clear" w:color="auto" w:fill="C4D9E9" w:themeFill="accent5" w:themeFillTint="3F"/>
    </w:tcPr>
    <w:tblStylePr w:type="firstRow">
      <w:rPr>
        <w:b/>
        <w:bCs/>
      </w:rPr>
    </w:tblStylePr>
    <w:tblStylePr w:type="lastRow">
      <w:rPr>
        <w:b/>
        <w:bCs/>
      </w:rPr>
      <w:tblPr/>
      <w:tcPr>
        <w:tcBorders>
          <w:top w:val="single" w:sz="18" w:space="0" w:color="4F8DBD" w:themeColor="accent5" w:themeTint="BF"/>
        </w:tcBorders>
      </w:tcPr>
    </w:tblStylePr>
    <w:tblStylePr w:type="firstCol">
      <w:rPr>
        <w:b/>
        <w:bCs/>
      </w:rPr>
    </w:tblStylePr>
    <w:tblStylePr w:type="lastCol">
      <w:rPr>
        <w:b/>
        <w:bCs/>
      </w:rPr>
    </w:tblStylePr>
    <w:tblStylePr w:type="band1Vert">
      <w:tblPr/>
      <w:tcPr>
        <w:shd w:val="clear" w:color="auto" w:fill="89B3D3" w:themeFill="accent5" w:themeFillTint="7F"/>
      </w:tcPr>
    </w:tblStylePr>
    <w:tblStylePr w:type="band1Horz">
      <w:tblPr/>
      <w:tcPr>
        <w:shd w:val="clear" w:color="auto" w:fill="89B3D3" w:themeFill="accent5" w:themeFillTint="7F"/>
      </w:tcPr>
    </w:tblStylePr>
  </w:style>
  <w:style w:type="table" w:styleId="LightList-Accent4">
    <w:name w:val="Light List Accent 4"/>
    <w:basedOn w:val="TableNormal"/>
    <w:uiPriority w:val="61"/>
    <w:rsid w:val="006D7AA1"/>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tblBorders>
    </w:tblPr>
    <w:tblStylePr w:type="firstRow">
      <w:pPr>
        <w:spacing w:before="0" w:after="0" w:line="240" w:lineRule="auto"/>
      </w:pPr>
      <w:rPr>
        <w:b/>
        <w:bCs/>
        <w:color w:val="FFFFFF" w:themeColor="background1"/>
      </w:rPr>
      <w:tblPr/>
      <w:tcPr>
        <w:shd w:val="clear" w:color="auto" w:fill="7F7F7F" w:themeFill="accent4"/>
      </w:tcPr>
    </w:tblStylePr>
    <w:tblStylePr w:type="lastRow">
      <w:pPr>
        <w:spacing w:before="0" w:after="0" w:line="240" w:lineRule="auto"/>
      </w:pPr>
      <w:rPr>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tcBorders>
      </w:tcPr>
    </w:tblStylePr>
    <w:tblStylePr w:type="firstCol">
      <w:rPr>
        <w:b/>
        <w:bCs/>
      </w:rPr>
    </w:tblStylePr>
    <w:tblStylePr w:type="lastCol">
      <w:rPr>
        <w:b/>
        <w:bCs/>
      </w:r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style>
  <w:style w:type="table" w:styleId="LightShading-Accent2">
    <w:name w:val="Light Shading Accent 2"/>
    <w:basedOn w:val="TableNormal"/>
    <w:uiPriority w:val="60"/>
    <w:rsid w:val="00611462"/>
    <w:rPr>
      <w:color w:val="507D00" w:themeColor="accent2" w:themeShade="BF"/>
    </w:rPr>
    <w:tblPr>
      <w:tblStyleRowBandSize w:val="1"/>
      <w:tblStyleColBandSize w:val="1"/>
      <w:tblBorders>
        <w:top w:val="single" w:sz="8" w:space="0" w:color="6CA800" w:themeColor="accent2"/>
        <w:bottom w:val="single" w:sz="8" w:space="0" w:color="6CA800" w:themeColor="accent2"/>
      </w:tblBorders>
    </w:tblPr>
    <w:tblStylePr w:type="fir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la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FAA" w:themeFill="accent2" w:themeFillTint="3F"/>
      </w:tcPr>
    </w:tblStylePr>
    <w:tblStylePr w:type="band1Horz">
      <w:tblPr/>
      <w:tcPr>
        <w:tcBorders>
          <w:left w:val="nil"/>
          <w:right w:val="nil"/>
          <w:insideH w:val="nil"/>
          <w:insideV w:val="nil"/>
        </w:tcBorders>
        <w:shd w:val="clear" w:color="auto" w:fill="E0FFAA" w:themeFill="accent2" w:themeFillTint="3F"/>
      </w:tcPr>
    </w:tblStylePr>
  </w:style>
  <w:style w:type="table" w:styleId="MediumShading2-Accent5">
    <w:name w:val="Medium Shading 2 Accent 5"/>
    <w:basedOn w:val="TableNormal"/>
    <w:uiPriority w:val="64"/>
    <w:rsid w:val="00A115D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638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36388" w:themeFill="accent5"/>
      </w:tcPr>
    </w:tblStylePr>
    <w:tblStylePr w:type="lastCol">
      <w:rPr>
        <w:b/>
        <w:bCs/>
        <w:color w:val="FFFFFF" w:themeColor="background1"/>
      </w:rPr>
      <w:tblPr/>
      <w:tcPr>
        <w:tcBorders>
          <w:left w:val="nil"/>
          <w:right w:val="nil"/>
          <w:insideH w:val="nil"/>
          <w:insideV w:val="nil"/>
        </w:tcBorders>
        <w:shd w:val="clear" w:color="auto" w:fill="33638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A45498"/>
    <w:rPr>
      <w:rFonts w:asciiTheme="minorHAnsi" w:eastAsiaTheme="minorEastAsia" w:hAnsiTheme="minorHAnsi" w:cstheme="minorBidi"/>
      <w:sz w:val="22"/>
      <w:szCs w:val="22"/>
      <w:lang w:val="en-AU"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accent1" w:themeFillTint="7F"/>
      </w:tcPr>
    </w:tblStylePr>
  </w:style>
  <w:style w:type="table" w:styleId="MediumGrid3">
    <w:name w:val="Medium Grid 3"/>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text1" w:themeFillTint="7F"/>
      </w:tcPr>
    </w:tblStylePr>
  </w:style>
  <w:style w:type="table" w:styleId="MediumGrid3-Accent5">
    <w:name w:val="Medium Grid 3 Accent 5"/>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D9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638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638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9B3D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9B3D3" w:themeFill="accent5" w:themeFillTint="7F"/>
      </w:tcPr>
    </w:tblStylePr>
  </w:style>
  <w:style w:type="table" w:styleId="LightList-Accent5">
    <w:name w:val="Light List Accent 5"/>
    <w:basedOn w:val="TableNormal"/>
    <w:uiPriority w:val="61"/>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tblBorders>
    </w:tblPr>
    <w:tblStylePr w:type="firstRow">
      <w:pPr>
        <w:spacing w:before="0" w:after="0" w:line="240" w:lineRule="auto"/>
      </w:pPr>
      <w:rPr>
        <w:b/>
        <w:bCs/>
        <w:color w:val="FFFFFF" w:themeColor="background1"/>
      </w:rPr>
      <w:tblPr/>
      <w:tcPr>
        <w:shd w:val="clear" w:color="auto" w:fill="336388" w:themeFill="accent5"/>
      </w:tcPr>
    </w:tblStylePr>
    <w:tblStylePr w:type="lastRow">
      <w:pPr>
        <w:spacing w:before="0" w:after="0" w:line="240" w:lineRule="auto"/>
      </w:pPr>
      <w:rPr>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tcBorders>
      </w:tcPr>
    </w:tblStylePr>
    <w:tblStylePr w:type="firstCol">
      <w:rPr>
        <w:b/>
        <w:bCs/>
      </w:rPr>
    </w:tblStylePr>
    <w:tblStylePr w:type="lastCol">
      <w:rPr>
        <w:b/>
        <w:bCs/>
      </w:r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style>
  <w:style w:type="table" w:styleId="LightGrid-Accent5">
    <w:name w:val="Light Grid Accent 5"/>
    <w:basedOn w:val="TableNormal"/>
    <w:uiPriority w:val="62"/>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18" w:space="0" w:color="336388" w:themeColor="accent5"/>
          <w:right w:val="single" w:sz="8" w:space="0" w:color="336388" w:themeColor="accent5"/>
          <w:insideH w:val="nil"/>
          <w:insideV w:val="single" w:sz="8" w:space="0" w:color="33638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insideH w:val="nil"/>
          <w:insideV w:val="single" w:sz="8" w:space="0" w:color="33638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shd w:val="clear" w:color="auto" w:fill="C4D9E9" w:themeFill="accent5" w:themeFillTint="3F"/>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shd w:val="clear" w:color="auto" w:fill="C4D9E9" w:themeFill="accent5" w:themeFillTint="3F"/>
      </w:tcPr>
    </w:tblStylePr>
    <w:tblStylePr w:type="band2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tcPr>
    </w:tblStylePr>
  </w:style>
  <w:style w:type="table" w:styleId="LightGrid-Accent1">
    <w:name w:val="Light Grid Accent 1"/>
    <w:basedOn w:val="TableNormal"/>
    <w:uiPriority w:val="62"/>
    <w:rsid w:val="00667BDF"/>
    <w:tblPr>
      <w:tblStyleRowBandSize w:val="1"/>
      <w:tblStyleColBandSize w:val="1"/>
      <w:tblBorders>
        <w:top w:val="single" w:sz="8" w:space="0" w:color="003C6A" w:themeColor="accent1"/>
        <w:left w:val="single" w:sz="8" w:space="0" w:color="003C6A" w:themeColor="accent1"/>
        <w:bottom w:val="single" w:sz="8" w:space="0" w:color="003C6A" w:themeColor="accent1"/>
        <w:right w:val="single" w:sz="8" w:space="0" w:color="003C6A" w:themeColor="accent1"/>
        <w:insideH w:val="single" w:sz="8" w:space="0" w:color="003C6A" w:themeColor="accent1"/>
        <w:insideV w:val="single" w:sz="8" w:space="0" w:color="003C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18" w:space="0" w:color="003C6A" w:themeColor="accent1"/>
          <w:right w:val="single" w:sz="8" w:space="0" w:color="003C6A" w:themeColor="accent1"/>
          <w:insideH w:val="nil"/>
          <w:insideV w:val="single" w:sz="8" w:space="0" w:color="003C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accent1"/>
          <w:left w:val="single" w:sz="8" w:space="0" w:color="003C6A" w:themeColor="accent1"/>
          <w:bottom w:val="single" w:sz="8" w:space="0" w:color="003C6A" w:themeColor="accent1"/>
          <w:right w:val="single" w:sz="8" w:space="0" w:color="003C6A" w:themeColor="accent1"/>
          <w:insideH w:val="nil"/>
          <w:insideV w:val="single" w:sz="8" w:space="0" w:color="003C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tcPr>
    </w:tblStylePr>
    <w:tblStylePr w:type="band1Vert">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shd w:val="clear" w:color="auto" w:fill="9BD3FF" w:themeFill="accent1" w:themeFillTint="3F"/>
      </w:tcPr>
    </w:tblStylePr>
    <w:tblStylePr w:type="band1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shd w:val="clear" w:color="auto" w:fill="9BD3FF" w:themeFill="accent1" w:themeFillTint="3F"/>
      </w:tcPr>
    </w:tblStylePr>
    <w:tblStylePr w:type="band2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tcPr>
    </w:tblStylePr>
  </w:style>
  <w:style w:type="table" w:styleId="LightGrid-Accent2">
    <w:name w:val="Light Grid Accent 2"/>
    <w:basedOn w:val="TableNormal"/>
    <w:uiPriority w:val="62"/>
    <w:rsid w:val="00EC6E76"/>
    <w:tblPr>
      <w:tblStyleRowBandSize w:val="1"/>
      <w:tblStyleColBandSize w:val="1"/>
      <w:tblBorders>
        <w:top w:val="single" w:sz="8" w:space="0" w:color="6CA800" w:themeColor="accent2"/>
        <w:left w:val="single" w:sz="8" w:space="0" w:color="6CA800" w:themeColor="accent2"/>
        <w:bottom w:val="single" w:sz="8" w:space="0" w:color="6CA800" w:themeColor="accent2"/>
        <w:right w:val="single" w:sz="8" w:space="0" w:color="6CA800" w:themeColor="accent2"/>
        <w:insideH w:val="single" w:sz="8" w:space="0" w:color="6CA800" w:themeColor="accent2"/>
        <w:insideV w:val="single" w:sz="8" w:space="0" w:color="6CA8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18" w:space="0" w:color="6CA800" w:themeColor="accent2"/>
          <w:right w:val="single" w:sz="8" w:space="0" w:color="6CA800" w:themeColor="accent2"/>
          <w:insideH w:val="nil"/>
          <w:insideV w:val="single" w:sz="8" w:space="0" w:color="6CA8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CA800" w:themeColor="accent2"/>
          <w:left w:val="single" w:sz="8" w:space="0" w:color="6CA800" w:themeColor="accent2"/>
          <w:bottom w:val="single" w:sz="8" w:space="0" w:color="6CA800" w:themeColor="accent2"/>
          <w:right w:val="single" w:sz="8" w:space="0" w:color="6CA800" w:themeColor="accent2"/>
          <w:insideH w:val="nil"/>
          <w:insideV w:val="single" w:sz="8" w:space="0" w:color="6CA8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tcPr>
    </w:tblStylePr>
    <w:tblStylePr w:type="band1Vert">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shd w:val="clear" w:color="auto" w:fill="E0FFAA" w:themeFill="accent2" w:themeFillTint="3F"/>
      </w:tcPr>
    </w:tblStylePr>
    <w:tblStylePr w:type="band1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shd w:val="clear" w:color="auto" w:fill="E0FFAA" w:themeFill="accent2" w:themeFillTint="3F"/>
      </w:tcPr>
    </w:tblStylePr>
    <w:tblStylePr w:type="band2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tcPr>
    </w:tblStylePr>
  </w:style>
  <w:style w:type="table" w:styleId="LightGrid">
    <w:name w:val="Light Grid"/>
    <w:basedOn w:val="TableNormal"/>
    <w:uiPriority w:val="62"/>
    <w:rsid w:val="008D29D2"/>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insideH w:val="single" w:sz="8" w:space="0" w:color="003C6A" w:themeColor="text1"/>
        <w:insideV w:val="single" w:sz="8" w:space="0" w:color="003C6A"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18" w:space="0" w:color="003C6A" w:themeColor="text1"/>
          <w:right w:val="single" w:sz="8" w:space="0" w:color="003C6A" w:themeColor="text1"/>
          <w:insideH w:val="nil"/>
          <w:insideV w:val="single" w:sz="8" w:space="0" w:color="003C6A"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insideH w:val="nil"/>
          <w:insideV w:val="single" w:sz="8" w:space="0" w:color="003C6A"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shd w:val="clear" w:color="auto" w:fill="9BD3FF" w:themeFill="text1" w:themeFillTint="3F"/>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shd w:val="clear" w:color="auto" w:fill="9BD3FF" w:themeFill="text1" w:themeFillTint="3F"/>
      </w:tcPr>
    </w:tblStylePr>
    <w:tblStylePr w:type="band2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tcPr>
    </w:tblStylePr>
  </w:style>
  <w:style w:type="table" w:styleId="LightGrid-Accent4">
    <w:name w:val="Light Grid Accent 4"/>
    <w:basedOn w:val="TableNormal"/>
    <w:uiPriority w:val="62"/>
    <w:rsid w:val="008D29D2"/>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insideH w:val="single" w:sz="8" w:space="0" w:color="7F7F7F" w:themeColor="accent4"/>
        <w:insideV w:val="single" w:sz="8" w:space="0" w:color="7F7F7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18" w:space="0" w:color="7F7F7F" w:themeColor="accent4"/>
          <w:right w:val="single" w:sz="8" w:space="0" w:color="7F7F7F" w:themeColor="accent4"/>
          <w:insideH w:val="nil"/>
          <w:insideV w:val="single" w:sz="8" w:space="0" w:color="7F7F7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insideH w:val="nil"/>
          <w:insideV w:val="single" w:sz="8" w:space="0" w:color="7F7F7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shd w:val="clear" w:color="auto" w:fill="DFDFDF" w:themeFill="accent4" w:themeFillTint="3F"/>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shd w:val="clear" w:color="auto" w:fill="DFDFDF" w:themeFill="accent4" w:themeFillTint="3F"/>
      </w:tcPr>
    </w:tblStylePr>
    <w:tblStylePr w:type="band2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tcPr>
    </w:tblStylePr>
  </w:style>
  <w:style w:type="table" w:styleId="ColorfulGrid-Accent4">
    <w:name w:val="Colorful Grid Accent 4"/>
    <w:basedOn w:val="TableNormal"/>
    <w:uiPriority w:val="73"/>
    <w:rsid w:val="008D29D2"/>
    <w:rPr>
      <w:color w:val="003C6A" w:themeColor="text1"/>
    </w:r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BCBCB" w:themeFill="accent4" w:themeFillTint="66"/>
      </w:tcPr>
    </w:tblStylePr>
    <w:tblStylePr w:type="lastRow">
      <w:rPr>
        <w:b/>
        <w:bCs/>
        <w:color w:val="003C6A" w:themeColor="text1"/>
      </w:rPr>
      <w:tblPr/>
      <w:tcPr>
        <w:shd w:val="clear" w:color="auto" w:fill="CBCBCB"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paragraph" w:styleId="NormalWeb">
    <w:name w:val="Normal (Web)"/>
    <w:basedOn w:val="Normal"/>
    <w:uiPriority w:val="99"/>
    <w:semiHidden/>
    <w:unhideWhenUsed/>
    <w:rsid w:val="00DD2423"/>
    <w:pPr>
      <w:keepLines w:val="0"/>
      <w:spacing w:before="100" w:beforeAutospacing="1" w:after="100" w:afterAutospacing="1" w:line="240" w:lineRule="auto"/>
    </w:pPr>
    <w:rPr>
      <w:rFonts w:ascii="Times New Roman" w:hAnsi="Times New Roman"/>
      <w:sz w:val="24"/>
      <w:lang w:val="en-US" w:eastAsia="zh-CN"/>
    </w:rPr>
  </w:style>
  <w:style w:type="character" w:styleId="Emphasis">
    <w:name w:val="Emphasis"/>
    <w:basedOn w:val="DefaultParagraphFont"/>
    <w:uiPriority w:val="20"/>
    <w:qFormat/>
    <w:rsid w:val="00DD2423"/>
    <w:rPr>
      <w:i/>
      <w:iCs/>
    </w:rPr>
  </w:style>
  <w:style w:type="character" w:customStyle="1" w:styleId="UnresolvedMention1">
    <w:name w:val="Unresolved Mention1"/>
    <w:basedOn w:val="DefaultParagraphFont"/>
    <w:uiPriority w:val="99"/>
    <w:semiHidden/>
    <w:unhideWhenUsed/>
    <w:rsid w:val="004D559F"/>
    <w:rPr>
      <w:color w:val="808080"/>
      <w:shd w:val="clear" w:color="auto" w:fill="E6E6E6"/>
    </w:rPr>
  </w:style>
  <w:style w:type="paragraph" w:styleId="DocumentMap">
    <w:name w:val="Document Map"/>
    <w:basedOn w:val="Normal"/>
    <w:link w:val="DocumentMapChar"/>
    <w:semiHidden/>
    <w:unhideWhenUsed/>
    <w:rsid w:val="00F51EF6"/>
    <w:pPr>
      <w:spacing w:after="0" w:line="240" w:lineRule="auto"/>
    </w:pPr>
    <w:rPr>
      <w:rFonts w:ascii="Times New Roman" w:hAnsi="Times New Roman"/>
      <w:sz w:val="24"/>
    </w:rPr>
  </w:style>
  <w:style w:type="character" w:customStyle="1" w:styleId="DocumentMapChar">
    <w:name w:val="Document Map Char"/>
    <w:basedOn w:val="DefaultParagraphFont"/>
    <w:link w:val="DocumentMap"/>
    <w:semiHidden/>
    <w:rsid w:val="00F51EF6"/>
    <w:rPr>
      <w:sz w:val="24"/>
      <w:szCs w:val="24"/>
      <w:lang w:val="en-AU" w:eastAsia="en-AU"/>
    </w:rPr>
  </w:style>
  <w:style w:type="paragraph" w:customStyle="1" w:styleId="Char">
    <w:name w:val="Char"/>
    <w:basedOn w:val="Normal"/>
    <w:rsid w:val="00171F55"/>
    <w:pPr>
      <w:keepLines w:val="0"/>
      <w:spacing w:after="160" w:line="240" w:lineRule="exact"/>
    </w:pPr>
    <w:rPr>
      <w:rFonts w:ascii="Verdana" w:hAnsi="Verdana"/>
      <w:sz w:val="20"/>
      <w:szCs w:val="20"/>
      <w:lang w:val="en-US" w:eastAsia="en-US"/>
    </w:rPr>
  </w:style>
  <w:style w:type="character" w:customStyle="1" w:styleId="ECR-Heading1Char">
    <w:name w:val="ECR-Heading 1 Char"/>
    <w:basedOn w:val="DefaultParagraphFont"/>
    <w:link w:val="ECR-Heading1"/>
    <w:rsid w:val="006A69F4"/>
    <w:rPr>
      <w:rFonts w:ascii="Arial Bold" w:hAnsi="Arial Bold"/>
      <w:b/>
      <w:caps/>
      <w:sz w:val="28"/>
    </w:rPr>
  </w:style>
  <w:style w:type="character" w:customStyle="1" w:styleId="ECR-Heading2Char">
    <w:name w:val="ECR-Heading 2 Char"/>
    <w:basedOn w:val="ECR-Heading1Char"/>
    <w:link w:val="ECR-Heading2"/>
    <w:rsid w:val="006A69F4"/>
    <w:rPr>
      <w:rFonts w:ascii="Arial Bold" w:hAnsi="Arial Bold"/>
      <w:b/>
      <w:caps/>
      <w:sz w:val="24"/>
    </w:rPr>
  </w:style>
  <w:style w:type="paragraph" w:customStyle="1" w:styleId="ECR-Heading1">
    <w:name w:val="ECR-Heading 1"/>
    <w:basedOn w:val="Normal"/>
    <w:link w:val="ECR-Heading1Char"/>
    <w:rsid w:val="006A69F4"/>
    <w:pPr>
      <w:keepLines w:val="0"/>
      <w:numPr>
        <w:numId w:val="8"/>
      </w:numPr>
      <w:pBdr>
        <w:bottom w:val="single" w:sz="4" w:space="1" w:color="auto"/>
      </w:pBdr>
      <w:suppressAutoHyphens/>
      <w:spacing w:before="240" w:after="60" w:line="240" w:lineRule="auto"/>
    </w:pPr>
    <w:rPr>
      <w:rFonts w:ascii="Arial Bold" w:hAnsi="Arial Bold"/>
      <w:b/>
      <w:caps/>
      <w:sz w:val="28"/>
      <w:szCs w:val="20"/>
      <w:lang w:val="en-US" w:eastAsia="en-US"/>
    </w:rPr>
  </w:style>
  <w:style w:type="paragraph" w:customStyle="1" w:styleId="ECR-Heading2">
    <w:name w:val="ECR-Heading 2"/>
    <w:basedOn w:val="ECR-Heading1"/>
    <w:link w:val="ECR-Heading2Char"/>
    <w:rsid w:val="006A69F4"/>
    <w:pPr>
      <w:numPr>
        <w:ilvl w:val="1"/>
      </w:numPr>
      <w:pBdr>
        <w:bottom w:val="none" w:sz="0" w:space="0" w:color="auto"/>
      </w:pBdr>
      <w:spacing w:after="240"/>
    </w:pPr>
    <w:rPr>
      <w:sz w:val="24"/>
    </w:rPr>
  </w:style>
  <w:style w:type="paragraph" w:customStyle="1" w:styleId="ECR-Heading3">
    <w:name w:val="ECR-Heading 3"/>
    <w:basedOn w:val="ECR-Heading2"/>
    <w:rsid w:val="006A69F4"/>
    <w:pPr>
      <w:numPr>
        <w:ilvl w:val="2"/>
      </w:numPr>
      <w:tabs>
        <w:tab w:val="clear" w:pos="720"/>
      </w:tabs>
      <w:ind w:left="2520" w:hanging="360"/>
    </w:pPr>
    <w:rPr>
      <w:rFonts w:ascii="Arial" w:hAnsi="Arial"/>
      <w:sz w:val="22"/>
    </w:rPr>
  </w:style>
  <w:style w:type="paragraph" w:customStyle="1" w:styleId="BRSText">
    <w:name w:val="BRS Text"/>
    <w:basedOn w:val="Normal"/>
    <w:rsid w:val="006A69F4"/>
    <w:pPr>
      <w:keepLines w:val="0"/>
      <w:suppressAutoHyphens/>
      <w:spacing w:before="120" w:line="240" w:lineRule="auto"/>
      <w:jc w:val="both"/>
    </w:pPr>
    <w:rPr>
      <w:rFonts w:ascii="Arial" w:hAnsi="Arial"/>
      <w:sz w:val="20"/>
      <w:szCs w:val="20"/>
      <w:lang w:val="en-GB" w:eastAsia="en-US"/>
    </w:rPr>
  </w:style>
  <w:style w:type="character" w:customStyle="1" w:styleId="WW8Num12z1">
    <w:name w:val="WW8Num12z1"/>
    <w:rsid w:val="00B67FA4"/>
    <w:rPr>
      <w:rFonts w:ascii="Courier New" w:hAnsi="Courier New"/>
    </w:rPr>
  </w:style>
  <w:style w:type="character" w:styleId="CommentReference">
    <w:name w:val="annotation reference"/>
    <w:basedOn w:val="DefaultParagraphFont"/>
    <w:semiHidden/>
    <w:unhideWhenUsed/>
    <w:rsid w:val="002A242B"/>
    <w:rPr>
      <w:sz w:val="16"/>
      <w:szCs w:val="16"/>
    </w:rPr>
  </w:style>
  <w:style w:type="paragraph" w:styleId="CommentText">
    <w:name w:val="annotation text"/>
    <w:basedOn w:val="Normal"/>
    <w:link w:val="CommentTextChar"/>
    <w:semiHidden/>
    <w:unhideWhenUsed/>
    <w:rsid w:val="002A242B"/>
    <w:pPr>
      <w:spacing w:line="240" w:lineRule="auto"/>
    </w:pPr>
    <w:rPr>
      <w:sz w:val="20"/>
      <w:szCs w:val="20"/>
    </w:rPr>
  </w:style>
  <w:style w:type="character" w:customStyle="1" w:styleId="CommentTextChar">
    <w:name w:val="Comment Text Char"/>
    <w:basedOn w:val="DefaultParagraphFont"/>
    <w:link w:val="CommentText"/>
    <w:semiHidden/>
    <w:rsid w:val="002A242B"/>
    <w:rPr>
      <w:rFonts w:ascii="Calibri" w:hAnsi="Calibri"/>
      <w:lang w:val="en-AU" w:eastAsia="en-AU"/>
    </w:rPr>
  </w:style>
  <w:style w:type="paragraph" w:styleId="CommentSubject">
    <w:name w:val="annotation subject"/>
    <w:basedOn w:val="CommentText"/>
    <w:next w:val="CommentText"/>
    <w:link w:val="CommentSubjectChar"/>
    <w:semiHidden/>
    <w:unhideWhenUsed/>
    <w:rsid w:val="002A242B"/>
    <w:rPr>
      <w:b/>
      <w:bCs/>
    </w:rPr>
  </w:style>
  <w:style w:type="character" w:customStyle="1" w:styleId="CommentSubjectChar">
    <w:name w:val="Comment Subject Char"/>
    <w:basedOn w:val="CommentTextChar"/>
    <w:link w:val="CommentSubject"/>
    <w:semiHidden/>
    <w:rsid w:val="002A242B"/>
    <w:rPr>
      <w:rFonts w:ascii="Calibri" w:hAnsi="Calibri"/>
      <w:b/>
      <w:bCs/>
      <w:lang w:val="en-AU" w:eastAsia="en-AU"/>
    </w:rPr>
  </w:style>
  <w:style w:type="paragraph" w:styleId="Revision">
    <w:name w:val="Revision"/>
    <w:hidden/>
    <w:uiPriority w:val="99"/>
    <w:semiHidden/>
    <w:rsid w:val="00070FB7"/>
    <w:rPr>
      <w:rFonts w:ascii="Calibri" w:hAnsi="Calibri"/>
      <w:sz w:val="22"/>
      <w:szCs w:val="24"/>
      <w:lang w:val="en-AU" w:eastAsia="en-AU"/>
    </w:rPr>
  </w:style>
  <w:style w:type="character" w:customStyle="1" w:styleId="ms-rtethemefontface-1">
    <w:name w:val="ms-rtethemefontface-1"/>
    <w:basedOn w:val="DefaultParagraphFont"/>
    <w:rsid w:val="0070328F"/>
  </w:style>
  <w:style w:type="table" w:styleId="GridTable4-Accent5">
    <w:name w:val="Grid Table 4 Accent 5"/>
    <w:basedOn w:val="TableNormal"/>
    <w:uiPriority w:val="49"/>
    <w:rsid w:val="00C80B3B"/>
    <w:tblPr>
      <w:tblStyleRowBandSize w:val="1"/>
      <w:tblStyleColBandSize w:val="1"/>
      <w:tblBorders>
        <w:top w:val="single" w:sz="4" w:space="0" w:color="71A3CA" w:themeColor="accent5" w:themeTint="99"/>
        <w:left w:val="single" w:sz="4" w:space="0" w:color="71A3CA" w:themeColor="accent5" w:themeTint="99"/>
        <w:bottom w:val="single" w:sz="4" w:space="0" w:color="71A3CA" w:themeColor="accent5" w:themeTint="99"/>
        <w:right w:val="single" w:sz="4" w:space="0" w:color="71A3CA" w:themeColor="accent5" w:themeTint="99"/>
        <w:insideH w:val="single" w:sz="4" w:space="0" w:color="71A3CA" w:themeColor="accent5" w:themeTint="99"/>
        <w:insideV w:val="single" w:sz="4" w:space="0" w:color="71A3CA" w:themeColor="accent5" w:themeTint="99"/>
      </w:tblBorders>
    </w:tblPr>
    <w:tblStylePr w:type="firstRow">
      <w:rPr>
        <w:b/>
        <w:bCs/>
        <w:color w:val="FFFFFF" w:themeColor="background1"/>
      </w:rPr>
      <w:tblPr/>
      <w:tcPr>
        <w:tcBorders>
          <w:top w:val="single" w:sz="4" w:space="0" w:color="336388" w:themeColor="accent5"/>
          <w:left w:val="single" w:sz="4" w:space="0" w:color="336388" w:themeColor="accent5"/>
          <w:bottom w:val="single" w:sz="4" w:space="0" w:color="336388" w:themeColor="accent5"/>
          <w:right w:val="single" w:sz="4" w:space="0" w:color="336388" w:themeColor="accent5"/>
          <w:insideH w:val="nil"/>
          <w:insideV w:val="nil"/>
        </w:tcBorders>
        <w:shd w:val="clear" w:color="auto" w:fill="336388" w:themeFill="accent5"/>
      </w:tcPr>
    </w:tblStylePr>
    <w:tblStylePr w:type="lastRow">
      <w:rPr>
        <w:b/>
        <w:bCs/>
      </w:rPr>
      <w:tblPr/>
      <w:tcPr>
        <w:tcBorders>
          <w:top w:val="double" w:sz="4" w:space="0" w:color="336388" w:themeColor="accent5"/>
        </w:tcBorders>
      </w:tcPr>
    </w:tblStylePr>
    <w:tblStylePr w:type="firstCol">
      <w:rPr>
        <w:b/>
        <w:bCs/>
      </w:rPr>
    </w:tblStylePr>
    <w:tblStylePr w:type="lastCol">
      <w:rPr>
        <w:b/>
        <w:bCs/>
      </w:rPr>
    </w:tblStylePr>
    <w:tblStylePr w:type="band1Vert">
      <w:tblPr/>
      <w:tcPr>
        <w:shd w:val="clear" w:color="auto" w:fill="CFE0ED" w:themeFill="accent5" w:themeFillTint="33"/>
      </w:tcPr>
    </w:tblStylePr>
    <w:tblStylePr w:type="band1Horz">
      <w:tblPr/>
      <w:tcPr>
        <w:shd w:val="clear" w:color="auto" w:fill="CFE0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714">
      <w:bodyDiv w:val="1"/>
      <w:marLeft w:val="0"/>
      <w:marRight w:val="0"/>
      <w:marTop w:val="0"/>
      <w:marBottom w:val="0"/>
      <w:divBdr>
        <w:top w:val="none" w:sz="0" w:space="0" w:color="auto"/>
        <w:left w:val="none" w:sz="0" w:space="0" w:color="auto"/>
        <w:bottom w:val="none" w:sz="0" w:space="0" w:color="auto"/>
        <w:right w:val="none" w:sz="0" w:space="0" w:color="auto"/>
      </w:divBdr>
    </w:div>
    <w:div w:id="48579958">
      <w:bodyDiv w:val="1"/>
      <w:marLeft w:val="0"/>
      <w:marRight w:val="0"/>
      <w:marTop w:val="0"/>
      <w:marBottom w:val="0"/>
      <w:divBdr>
        <w:top w:val="none" w:sz="0" w:space="0" w:color="auto"/>
        <w:left w:val="none" w:sz="0" w:space="0" w:color="auto"/>
        <w:bottom w:val="none" w:sz="0" w:space="0" w:color="auto"/>
        <w:right w:val="none" w:sz="0" w:space="0" w:color="auto"/>
      </w:divBdr>
    </w:div>
    <w:div w:id="49042847">
      <w:bodyDiv w:val="1"/>
      <w:marLeft w:val="0"/>
      <w:marRight w:val="0"/>
      <w:marTop w:val="0"/>
      <w:marBottom w:val="0"/>
      <w:divBdr>
        <w:top w:val="none" w:sz="0" w:space="0" w:color="auto"/>
        <w:left w:val="none" w:sz="0" w:space="0" w:color="auto"/>
        <w:bottom w:val="none" w:sz="0" w:space="0" w:color="auto"/>
        <w:right w:val="none" w:sz="0" w:space="0" w:color="auto"/>
      </w:divBdr>
    </w:div>
    <w:div w:id="54280824">
      <w:bodyDiv w:val="1"/>
      <w:marLeft w:val="0"/>
      <w:marRight w:val="0"/>
      <w:marTop w:val="0"/>
      <w:marBottom w:val="0"/>
      <w:divBdr>
        <w:top w:val="none" w:sz="0" w:space="0" w:color="auto"/>
        <w:left w:val="none" w:sz="0" w:space="0" w:color="auto"/>
        <w:bottom w:val="none" w:sz="0" w:space="0" w:color="auto"/>
        <w:right w:val="none" w:sz="0" w:space="0" w:color="auto"/>
      </w:divBdr>
    </w:div>
    <w:div w:id="56559877">
      <w:bodyDiv w:val="1"/>
      <w:marLeft w:val="0"/>
      <w:marRight w:val="0"/>
      <w:marTop w:val="0"/>
      <w:marBottom w:val="0"/>
      <w:divBdr>
        <w:top w:val="none" w:sz="0" w:space="0" w:color="auto"/>
        <w:left w:val="none" w:sz="0" w:space="0" w:color="auto"/>
        <w:bottom w:val="none" w:sz="0" w:space="0" w:color="auto"/>
        <w:right w:val="none" w:sz="0" w:space="0" w:color="auto"/>
      </w:divBdr>
    </w:div>
    <w:div w:id="63063533">
      <w:bodyDiv w:val="1"/>
      <w:marLeft w:val="0"/>
      <w:marRight w:val="0"/>
      <w:marTop w:val="0"/>
      <w:marBottom w:val="0"/>
      <w:divBdr>
        <w:top w:val="none" w:sz="0" w:space="0" w:color="auto"/>
        <w:left w:val="none" w:sz="0" w:space="0" w:color="auto"/>
        <w:bottom w:val="none" w:sz="0" w:space="0" w:color="auto"/>
        <w:right w:val="none" w:sz="0" w:space="0" w:color="auto"/>
      </w:divBdr>
    </w:div>
    <w:div w:id="76446682">
      <w:bodyDiv w:val="1"/>
      <w:marLeft w:val="0"/>
      <w:marRight w:val="0"/>
      <w:marTop w:val="0"/>
      <w:marBottom w:val="0"/>
      <w:divBdr>
        <w:top w:val="none" w:sz="0" w:space="0" w:color="auto"/>
        <w:left w:val="none" w:sz="0" w:space="0" w:color="auto"/>
        <w:bottom w:val="none" w:sz="0" w:space="0" w:color="auto"/>
        <w:right w:val="none" w:sz="0" w:space="0" w:color="auto"/>
      </w:divBdr>
    </w:div>
    <w:div w:id="88087293">
      <w:bodyDiv w:val="1"/>
      <w:marLeft w:val="0"/>
      <w:marRight w:val="0"/>
      <w:marTop w:val="0"/>
      <w:marBottom w:val="0"/>
      <w:divBdr>
        <w:top w:val="none" w:sz="0" w:space="0" w:color="auto"/>
        <w:left w:val="none" w:sz="0" w:space="0" w:color="auto"/>
        <w:bottom w:val="none" w:sz="0" w:space="0" w:color="auto"/>
        <w:right w:val="none" w:sz="0" w:space="0" w:color="auto"/>
      </w:divBdr>
    </w:div>
    <w:div w:id="91358850">
      <w:bodyDiv w:val="1"/>
      <w:marLeft w:val="0"/>
      <w:marRight w:val="0"/>
      <w:marTop w:val="0"/>
      <w:marBottom w:val="0"/>
      <w:divBdr>
        <w:top w:val="none" w:sz="0" w:space="0" w:color="auto"/>
        <w:left w:val="none" w:sz="0" w:space="0" w:color="auto"/>
        <w:bottom w:val="none" w:sz="0" w:space="0" w:color="auto"/>
        <w:right w:val="none" w:sz="0" w:space="0" w:color="auto"/>
      </w:divBdr>
    </w:div>
    <w:div w:id="99878262">
      <w:bodyDiv w:val="1"/>
      <w:marLeft w:val="0"/>
      <w:marRight w:val="0"/>
      <w:marTop w:val="0"/>
      <w:marBottom w:val="0"/>
      <w:divBdr>
        <w:top w:val="none" w:sz="0" w:space="0" w:color="auto"/>
        <w:left w:val="none" w:sz="0" w:space="0" w:color="auto"/>
        <w:bottom w:val="none" w:sz="0" w:space="0" w:color="auto"/>
        <w:right w:val="none" w:sz="0" w:space="0" w:color="auto"/>
      </w:divBdr>
    </w:div>
    <w:div w:id="115562177">
      <w:bodyDiv w:val="1"/>
      <w:marLeft w:val="0"/>
      <w:marRight w:val="0"/>
      <w:marTop w:val="0"/>
      <w:marBottom w:val="0"/>
      <w:divBdr>
        <w:top w:val="none" w:sz="0" w:space="0" w:color="auto"/>
        <w:left w:val="none" w:sz="0" w:space="0" w:color="auto"/>
        <w:bottom w:val="none" w:sz="0" w:space="0" w:color="auto"/>
        <w:right w:val="none" w:sz="0" w:space="0" w:color="auto"/>
      </w:divBdr>
    </w:div>
    <w:div w:id="156383548">
      <w:bodyDiv w:val="1"/>
      <w:marLeft w:val="0"/>
      <w:marRight w:val="0"/>
      <w:marTop w:val="0"/>
      <w:marBottom w:val="0"/>
      <w:divBdr>
        <w:top w:val="none" w:sz="0" w:space="0" w:color="auto"/>
        <w:left w:val="none" w:sz="0" w:space="0" w:color="auto"/>
        <w:bottom w:val="none" w:sz="0" w:space="0" w:color="auto"/>
        <w:right w:val="none" w:sz="0" w:space="0" w:color="auto"/>
      </w:divBdr>
      <w:divsChild>
        <w:div w:id="11154109">
          <w:marLeft w:val="0"/>
          <w:marRight w:val="0"/>
          <w:marTop w:val="0"/>
          <w:marBottom w:val="0"/>
          <w:divBdr>
            <w:top w:val="none" w:sz="0" w:space="0" w:color="auto"/>
            <w:left w:val="none" w:sz="0" w:space="0" w:color="auto"/>
            <w:bottom w:val="none" w:sz="0" w:space="0" w:color="auto"/>
            <w:right w:val="none" w:sz="0" w:space="0" w:color="auto"/>
          </w:divBdr>
        </w:div>
        <w:div w:id="335351953">
          <w:marLeft w:val="0"/>
          <w:marRight w:val="0"/>
          <w:marTop w:val="0"/>
          <w:marBottom w:val="0"/>
          <w:divBdr>
            <w:top w:val="none" w:sz="0" w:space="0" w:color="auto"/>
            <w:left w:val="none" w:sz="0" w:space="0" w:color="auto"/>
            <w:bottom w:val="none" w:sz="0" w:space="0" w:color="auto"/>
            <w:right w:val="none" w:sz="0" w:space="0" w:color="auto"/>
          </w:divBdr>
        </w:div>
        <w:div w:id="1245915899">
          <w:marLeft w:val="0"/>
          <w:marRight w:val="0"/>
          <w:marTop w:val="0"/>
          <w:marBottom w:val="0"/>
          <w:divBdr>
            <w:top w:val="none" w:sz="0" w:space="0" w:color="auto"/>
            <w:left w:val="none" w:sz="0" w:space="0" w:color="auto"/>
            <w:bottom w:val="none" w:sz="0" w:space="0" w:color="auto"/>
            <w:right w:val="none" w:sz="0" w:space="0" w:color="auto"/>
          </w:divBdr>
        </w:div>
        <w:div w:id="1543789580">
          <w:marLeft w:val="0"/>
          <w:marRight w:val="0"/>
          <w:marTop w:val="0"/>
          <w:marBottom w:val="0"/>
          <w:divBdr>
            <w:top w:val="none" w:sz="0" w:space="0" w:color="auto"/>
            <w:left w:val="none" w:sz="0" w:space="0" w:color="auto"/>
            <w:bottom w:val="none" w:sz="0" w:space="0" w:color="auto"/>
            <w:right w:val="none" w:sz="0" w:space="0" w:color="auto"/>
          </w:divBdr>
        </w:div>
      </w:divsChild>
    </w:div>
    <w:div w:id="185097480">
      <w:bodyDiv w:val="1"/>
      <w:marLeft w:val="0"/>
      <w:marRight w:val="0"/>
      <w:marTop w:val="0"/>
      <w:marBottom w:val="0"/>
      <w:divBdr>
        <w:top w:val="none" w:sz="0" w:space="0" w:color="auto"/>
        <w:left w:val="none" w:sz="0" w:space="0" w:color="auto"/>
        <w:bottom w:val="none" w:sz="0" w:space="0" w:color="auto"/>
        <w:right w:val="none" w:sz="0" w:space="0" w:color="auto"/>
      </w:divBdr>
    </w:div>
    <w:div w:id="205024007">
      <w:bodyDiv w:val="1"/>
      <w:marLeft w:val="0"/>
      <w:marRight w:val="0"/>
      <w:marTop w:val="0"/>
      <w:marBottom w:val="0"/>
      <w:divBdr>
        <w:top w:val="none" w:sz="0" w:space="0" w:color="auto"/>
        <w:left w:val="none" w:sz="0" w:space="0" w:color="auto"/>
        <w:bottom w:val="none" w:sz="0" w:space="0" w:color="auto"/>
        <w:right w:val="none" w:sz="0" w:space="0" w:color="auto"/>
      </w:divBdr>
      <w:divsChild>
        <w:div w:id="1416629850">
          <w:marLeft w:val="0"/>
          <w:marRight w:val="0"/>
          <w:marTop w:val="0"/>
          <w:marBottom w:val="0"/>
          <w:divBdr>
            <w:top w:val="none" w:sz="0" w:space="0" w:color="auto"/>
            <w:left w:val="none" w:sz="0" w:space="0" w:color="auto"/>
            <w:bottom w:val="none" w:sz="0" w:space="0" w:color="auto"/>
            <w:right w:val="none" w:sz="0" w:space="0" w:color="auto"/>
          </w:divBdr>
          <w:divsChild>
            <w:div w:id="1030567935">
              <w:marLeft w:val="0"/>
              <w:marRight w:val="0"/>
              <w:marTop w:val="0"/>
              <w:marBottom w:val="0"/>
              <w:divBdr>
                <w:top w:val="none" w:sz="0" w:space="0" w:color="auto"/>
                <w:left w:val="none" w:sz="0" w:space="0" w:color="auto"/>
                <w:bottom w:val="none" w:sz="0" w:space="0" w:color="auto"/>
                <w:right w:val="none" w:sz="0" w:space="0" w:color="auto"/>
              </w:divBdr>
              <w:divsChild>
                <w:div w:id="531461156">
                  <w:marLeft w:val="0"/>
                  <w:marRight w:val="0"/>
                  <w:marTop w:val="0"/>
                  <w:marBottom w:val="0"/>
                  <w:divBdr>
                    <w:top w:val="none" w:sz="0" w:space="0" w:color="auto"/>
                    <w:left w:val="none" w:sz="0" w:space="0" w:color="auto"/>
                    <w:bottom w:val="none" w:sz="0" w:space="0" w:color="auto"/>
                    <w:right w:val="none" w:sz="0" w:space="0" w:color="auto"/>
                  </w:divBdr>
                  <w:divsChild>
                    <w:div w:id="606162380">
                      <w:marLeft w:val="0"/>
                      <w:marRight w:val="0"/>
                      <w:marTop w:val="0"/>
                      <w:marBottom w:val="0"/>
                      <w:divBdr>
                        <w:top w:val="none" w:sz="0" w:space="0" w:color="auto"/>
                        <w:left w:val="none" w:sz="0" w:space="0" w:color="auto"/>
                        <w:bottom w:val="none" w:sz="0" w:space="0" w:color="auto"/>
                        <w:right w:val="none" w:sz="0" w:space="0" w:color="auto"/>
                      </w:divBdr>
                      <w:divsChild>
                        <w:div w:id="818040471">
                          <w:marLeft w:val="0"/>
                          <w:marRight w:val="0"/>
                          <w:marTop w:val="0"/>
                          <w:marBottom w:val="0"/>
                          <w:divBdr>
                            <w:top w:val="none" w:sz="0" w:space="0" w:color="auto"/>
                            <w:left w:val="none" w:sz="0" w:space="0" w:color="auto"/>
                            <w:bottom w:val="none" w:sz="0" w:space="0" w:color="auto"/>
                            <w:right w:val="none" w:sz="0" w:space="0" w:color="auto"/>
                          </w:divBdr>
                          <w:divsChild>
                            <w:div w:id="2026049858">
                              <w:marLeft w:val="0"/>
                              <w:marRight w:val="0"/>
                              <w:marTop w:val="0"/>
                              <w:marBottom w:val="0"/>
                              <w:divBdr>
                                <w:top w:val="none" w:sz="0" w:space="0" w:color="auto"/>
                                <w:left w:val="none" w:sz="0" w:space="0" w:color="auto"/>
                                <w:bottom w:val="none" w:sz="0" w:space="0" w:color="auto"/>
                                <w:right w:val="none" w:sz="0" w:space="0" w:color="auto"/>
                              </w:divBdr>
                              <w:divsChild>
                                <w:div w:id="1042679878">
                                  <w:marLeft w:val="0"/>
                                  <w:marRight w:val="-3525"/>
                                  <w:marTop w:val="0"/>
                                  <w:marBottom w:val="0"/>
                                  <w:divBdr>
                                    <w:top w:val="none" w:sz="0" w:space="0" w:color="auto"/>
                                    <w:left w:val="none" w:sz="0" w:space="0" w:color="auto"/>
                                    <w:bottom w:val="none" w:sz="0" w:space="0" w:color="auto"/>
                                    <w:right w:val="none" w:sz="0" w:space="0" w:color="auto"/>
                                  </w:divBdr>
                                  <w:divsChild>
                                    <w:div w:id="1272132169">
                                      <w:marLeft w:val="0"/>
                                      <w:marRight w:val="3225"/>
                                      <w:marTop w:val="0"/>
                                      <w:marBottom w:val="0"/>
                                      <w:divBdr>
                                        <w:top w:val="none" w:sz="0" w:space="0" w:color="auto"/>
                                        <w:left w:val="none" w:sz="0" w:space="0" w:color="auto"/>
                                        <w:bottom w:val="none" w:sz="0" w:space="0" w:color="auto"/>
                                        <w:right w:val="none" w:sz="0" w:space="0" w:color="auto"/>
                                      </w:divBdr>
                                      <w:divsChild>
                                        <w:div w:id="22680212">
                                          <w:marLeft w:val="15"/>
                                          <w:marRight w:val="15"/>
                                          <w:marTop w:val="15"/>
                                          <w:marBottom w:val="15"/>
                                          <w:divBdr>
                                            <w:top w:val="none" w:sz="0" w:space="0" w:color="auto"/>
                                            <w:left w:val="none" w:sz="0" w:space="0" w:color="auto"/>
                                            <w:bottom w:val="none" w:sz="0" w:space="0" w:color="auto"/>
                                            <w:right w:val="none" w:sz="0" w:space="0" w:color="auto"/>
                                          </w:divBdr>
                                          <w:divsChild>
                                            <w:div w:id="1012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7036246">
      <w:bodyDiv w:val="1"/>
      <w:marLeft w:val="0"/>
      <w:marRight w:val="0"/>
      <w:marTop w:val="0"/>
      <w:marBottom w:val="0"/>
      <w:divBdr>
        <w:top w:val="none" w:sz="0" w:space="0" w:color="auto"/>
        <w:left w:val="none" w:sz="0" w:space="0" w:color="auto"/>
        <w:bottom w:val="none" w:sz="0" w:space="0" w:color="auto"/>
        <w:right w:val="none" w:sz="0" w:space="0" w:color="auto"/>
      </w:divBdr>
    </w:div>
    <w:div w:id="265235479">
      <w:bodyDiv w:val="1"/>
      <w:marLeft w:val="0"/>
      <w:marRight w:val="0"/>
      <w:marTop w:val="0"/>
      <w:marBottom w:val="0"/>
      <w:divBdr>
        <w:top w:val="none" w:sz="0" w:space="0" w:color="auto"/>
        <w:left w:val="none" w:sz="0" w:space="0" w:color="auto"/>
        <w:bottom w:val="none" w:sz="0" w:space="0" w:color="auto"/>
        <w:right w:val="none" w:sz="0" w:space="0" w:color="auto"/>
      </w:divBdr>
    </w:div>
    <w:div w:id="293341114">
      <w:bodyDiv w:val="1"/>
      <w:marLeft w:val="0"/>
      <w:marRight w:val="0"/>
      <w:marTop w:val="0"/>
      <w:marBottom w:val="0"/>
      <w:divBdr>
        <w:top w:val="none" w:sz="0" w:space="0" w:color="auto"/>
        <w:left w:val="none" w:sz="0" w:space="0" w:color="auto"/>
        <w:bottom w:val="none" w:sz="0" w:space="0" w:color="auto"/>
        <w:right w:val="none" w:sz="0" w:space="0" w:color="auto"/>
      </w:divBdr>
    </w:div>
    <w:div w:id="300115609">
      <w:bodyDiv w:val="1"/>
      <w:marLeft w:val="0"/>
      <w:marRight w:val="0"/>
      <w:marTop w:val="0"/>
      <w:marBottom w:val="0"/>
      <w:divBdr>
        <w:top w:val="none" w:sz="0" w:space="0" w:color="auto"/>
        <w:left w:val="none" w:sz="0" w:space="0" w:color="auto"/>
        <w:bottom w:val="none" w:sz="0" w:space="0" w:color="auto"/>
        <w:right w:val="none" w:sz="0" w:space="0" w:color="auto"/>
      </w:divBdr>
    </w:div>
    <w:div w:id="350378304">
      <w:bodyDiv w:val="1"/>
      <w:marLeft w:val="0"/>
      <w:marRight w:val="0"/>
      <w:marTop w:val="0"/>
      <w:marBottom w:val="0"/>
      <w:divBdr>
        <w:top w:val="none" w:sz="0" w:space="0" w:color="auto"/>
        <w:left w:val="none" w:sz="0" w:space="0" w:color="auto"/>
        <w:bottom w:val="none" w:sz="0" w:space="0" w:color="auto"/>
        <w:right w:val="none" w:sz="0" w:space="0" w:color="auto"/>
      </w:divBdr>
    </w:div>
    <w:div w:id="363795262">
      <w:bodyDiv w:val="1"/>
      <w:marLeft w:val="0"/>
      <w:marRight w:val="0"/>
      <w:marTop w:val="0"/>
      <w:marBottom w:val="0"/>
      <w:divBdr>
        <w:top w:val="none" w:sz="0" w:space="0" w:color="auto"/>
        <w:left w:val="none" w:sz="0" w:space="0" w:color="auto"/>
        <w:bottom w:val="none" w:sz="0" w:space="0" w:color="auto"/>
        <w:right w:val="none" w:sz="0" w:space="0" w:color="auto"/>
      </w:divBdr>
    </w:div>
    <w:div w:id="407075857">
      <w:bodyDiv w:val="1"/>
      <w:marLeft w:val="0"/>
      <w:marRight w:val="0"/>
      <w:marTop w:val="0"/>
      <w:marBottom w:val="0"/>
      <w:divBdr>
        <w:top w:val="none" w:sz="0" w:space="0" w:color="auto"/>
        <w:left w:val="none" w:sz="0" w:space="0" w:color="auto"/>
        <w:bottom w:val="none" w:sz="0" w:space="0" w:color="auto"/>
        <w:right w:val="none" w:sz="0" w:space="0" w:color="auto"/>
      </w:divBdr>
    </w:div>
    <w:div w:id="414085061">
      <w:bodyDiv w:val="1"/>
      <w:marLeft w:val="0"/>
      <w:marRight w:val="0"/>
      <w:marTop w:val="0"/>
      <w:marBottom w:val="0"/>
      <w:divBdr>
        <w:top w:val="none" w:sz="0" w:space="0" w:color="auto"/>
        <w:left w:val="none" w:sz="0" w:space="0" w:color="auto"/>
        <w:bottom w:val="none" w:sz="0" w:space="0" w:color="auto"/>
        <w:right w:val="none" w:sz="0" w:space="0" w:color="auto"/>
      </w:divBdr>
    </w:div>
    <w:div w:id="434058718">
      <w:bodyDiv w:val="1"/>
      <w:marLeft w:val="0"/>
      <w:marRight w:val="0"/>
      <w:marTop w:val="0"/>
      <w:marBottom w:val="0"/>
      <w:divBdr>
        <w:top w:val="none" w:sz="0" w:space="0" w:color="auto"/>
        <w:left w:val="none" w:sz="0" w:space="0" w:color="auto"/>
        <w:bottom w:val="none" w:sz="0" w:space="0" w:color="auto"/>
        <w:right w:val="none" w:sz="0" w:space="0" w:color="auto"/>
      </w:divBdr>
    </w:div>
    <w:div w:id="437064637">
      <w:bodyDiv w:val="1"/>
      <w:marLeft w:val="0"/>
      <w:marRight w:val="0"/>
      <w:marTop w:val="0"/>
      <w:marBottom w:val="0"/>
      <w:divBdr>
        <w:top w:val="none" w:sz="0" w:space="0" w:color="auto"/>
        <w:left w:val="none" w:sz="0" w:space="0" w:color="auto"/>
        <w:bottom w:val="none" w:sz="0" w:space="0" w:color="auto"/>
        <w:right w:val="none" w:sz="0" w:space="0" w:color="auto"/>
      </w:divBdr>
    </w:div>
    <w:div w:id="440800520">
      <w:bodyDiv w:val="1"/>
      <w:marLeft w:val="0"/>
      <w:marRight w:val="0"/>
      <w:marTop w:val="0"/>
      <w:marBottom w:val="0"/>
      <w:divBdr>
        <w:top w:val="none" w:sz="0" w:space="0" w:color="auto"/>
        <w:left w:val="none" w:sz="0" w:space="0" w:color="auto"/>
        <w:bottom w:val="none" w:sz="0" w:space="0" w:color="auto"/>
        <w:right w:val="none" w:sz="0" w:space="0" w:color="auto"/>
      </w:divBdr>
    </w:div>
    <w:div w:id="441146405">
      <w:bodyDiv w:val="1"/>
      <w:marLeft w:val="0"/>
      <w:marRight w:val="0"/>
      <w:marTop w:val="0"/>
      <w:marBottom w:val="0"/>
      <w:divBdr>
        <w:top w:val="none" w:sz="0" w:space="0" w:color="auto"/>
        <w:left w:val="none" w:sz="0" w:space="0" w:color="auto"/>
        <w:bottom w:val="none" w:sz="0" w:space="0" w:color="auto"/>
        <w:right w:val="none" w:sz="0" w:space="0" w:color="auto"/>
      </w:divBdr>
      <w:divsChild>
        <w:div w:id="84154741">
          <w:marLeft w:val="0"/>
          <w:marRight w:val="0"/>
          <w:marTop w:val="0"/>
          <w:marBottom w:val="0"/>
          <w:divBdr>
            <w:top w:val="none" w:sz="0" w:space="0" w:color="auto"/>
            <w:left w:val="none" w:sz="0" w:space="0" w:color="auto"/>
            <w:bottom w:val="none" w:sz="0" w:space="0" w:color="auto"/>
            <w:right w:val="none" w:sz="0" w:space="0" w:color="auto"/>
          </w:divBdr>
          <w:divsChild>
            <w:div w:id="594871810">
              <w:marLeft w:val="0"/>
              <w:marRight w:val="0"/>
              <w:marTop w:val="0"/>
              <w:marBottom w:val="0"/>
              <w:divBdr>
                <w:top w:val="none" w:sz="0" w:space="0" w:color="auto"/>
                <w:left w:val="none" w:sz="0" w:space="0" w:color="auto"/>
                <w:bottom w:val="none" w:sz="0" w:space="0" w:color="auto"/>
                <w:right w:val="none" w:sz="0" w:space="0" w:color="auto"/>
              </w:divBdr>
              <w:divsChild>
                <w:div w:id="1447315282">
                  <w:marLeft w:val="0"/>
                  <w:marRight w:val="0"/>
                  <w:marTop w:val="0"/>
                  <w:marBottom w:val="0"/>
                  <w:divBdr>
                    <w:top w:val="none" w:sz="0" w:space="0" w:color="auto"/>
                    <w:left w:val="none" w:sz="0" w:space="0" w:color="auto"/>
                    <w:bottom w:val="none" w:sz="0" w:space="0" w:color="auto"/>
                    <w:right w:val="none" w:sz="0" w:space="0" w:color="auto"/>
                  </w:divBdr>
                  <w:divsChild>
                    <w:div w:id="360980368">
                      <w:marLeft w:val="0"/>
                      <w:marRight w:val="0"/>
                      <w:marTop w:val="0"/>
                      <w:marBottom w:val="0"/>
                      <w:divBdr>
                        <w:top w:val="none" w:sz="0" w:space="0" w:color="auto"/>
                        <w:left w:val="none" w:sz="0" w:space="0" w:color="auto"/>
                        <w:bottom w:val="none" w:sz="0" w:space="0" w:color="auto"/>
                        <w:right w:val="none" w:sz="0" w:space="0" w:color="auto"/>
                      </w:divBdr>
                      <w:divsChild>
                        <w:div w:id="1922836590">
                          <w:marLeft w:val="0"/>
                          <w:marRight w:val="0"/>
                          <w:marTop w:val="0"/>
                          <w:marBottom w:val="0"/>
                          <w:divBdr>
                            <w:top w:val="none" w:sz="0" w:space="0" w:color="auto"/>
                            <w:left w:val="none" w:sz="0" w:space="0" w:color="auto"/>
                            <w:bottom w:val="none" w:sz="0" w:space="0" w:color="auto"/>
                            <w:right w:val="none" w:sz="0" w:space="0" w:color="auto"/>
                          </w:divBdr>
                          <w:divsChild>
                            <w:div w:id="788471443">
                              <w:marLeft w:val="0"/>
                              <w:marRight w:val="0"/>
                              <w:marTop w:val="0"/>
                              <w:marBottom w:val="0"/>
                              <w:divBdr>
                                <w:top w:val="none" w:sz="0" w:space="0" w:color="auto"/>
                                <w:left w:val="none" w:sz="0" w:space="0" w:color="auto"/>
                                <w:bottom w:val="none" w:sz="0" w:space="0" w:color="auto"/>
                                <w:right w:val="none" w:sz="0" w:space="0" w:color="auto"/>
                              </w:divBdr>
                              <w:divsChild>
                                <w:div w:id="170335429">
                                  <w:marLeft w:val="0"/>
                                  <w:marRight w:val="0"/>
                                  <w:marTop w:val="0"/>
                                  <w:marBottom w:val="0"/>
                                  <w:divBdr>
                                    <w:top w:val="none" w:sz="0" w:space="0" w:color="auto"/>
                                    <w:left w:val="none" w:sz="0" w:space="0" w:color="auto"/>
                                    <w:bottom w:val="none" w:sz="0" w:space="0" w:color="auto"/>
                                    <w:right w:val="none" w:sz="0" w:space="0" w:color="auto"/>
                                  </w:divBdr>
                                  <w:divsChild>
                                    <w:div w:id="414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177346">
      <w:bodyDiv w:val="1"/>
      <w:marLeft w:val="0"/>
      <w:marRight w:val="0"/>
      <w:marTop w:val="0"/>
      <w:marBottom w:val="0"/>
      <w:divBdr>
        <w:top w:val="none" w:sz="0" w:space="0" w:color="auto"/>
        <w:left w:val="none" w:sz="0" w:space="0" w:color="auto"/>
        <w:bottom w:val="none" w:sz="0" w:space="0" w:color="auto"/>
        <w:right w:val="none" w:sz="0" w:space="0" w:color="auto"/>
      </w:divBdr>
    </w:div>
    <w:div w:id="499585154">
      <w:bodyDiv w:val="1"/>
      <w:marLeft w:val="0"/>
      <w:marRight w:val="0"/>
      <w:marTop w:val="0"/>
      <w:marBottom w:val="0"/>
      <w:divBdr>
        <w:top w:val="none" w:sz="0" w:space="0" w:color="auto"/>
        <w:left w:val="none" w:sz="0" w:space="0" w:color="auto"/>
        <w:bottom w:val="none" w:sz="0" w:space="0" w:color="auto"/>
        <w:right w:val="none" w:sz="0" w:space="0" w:color="auto"/>
      </w:divBdr>
    </w:div>
    <w:div w:id="509419376">
      <w:bodyDiv w:val="1"/>
      <w:marLeft w:val="0"/>
      <w:marRight w:val="0"/>
      <w:marTop w:val="0"/>
      <w:marBottom w:val="0"/>
      <w:divBdr>
        <w:top w:val="none" w:sz="0" w:space="0" w:color="auto"/>
        <w:left w:val="none" w:sz="0" w:space="0" w:color="auto"/>
        <w:bottom w:val="none" w:sz="0" w:space="0" w:color="auto"/>
        <w:right w:val="none" w:sz="0" w:space="0" w:color="auto"/>
      </w:divBdr>
    </w:div>
    <w:div w:id="511534156">
      <w:bodyDiv w:val="1"/>
      <w:marLeft w:val="0"/>
      <w:marRight w:val="0"/>
      <w:marTop w:val="0"/>
      <w:marBottom w:val="0"/>
      <w:divBdr>
        <w:top w:val="none" w:sz="0" w:space="0" w:color="auto"/>
        <w:left w:val="none" w:sz="0" w:space="0" w:color="auto"/>
        <w:bottom w:val="none" w:sz="0" w:space="0" w:color="auto"/>
        <w:right w:val="none" w:sz="0" w:space="0" w:color="auto"/>
      </w:divBdr>
    </w:div>
    <w:div w:id="521555979">
      <w:bodyDiv w:val="1"/>
      <w:marLeft w:val="0"/>
      <w:marRight w:val="0"/>
      <w:marTop w:val="0"/>
      <w:marBottom w:val="0"/>
      <w:divBdr>
        <w:top w:val="none" w:sz="0" w:space="0" w:color="auto"/>
        <w:left w:val="none" w:sz="0" w:space="0" w:color="auto"/>
        <w:bottom w:val="none" w:sz="0" w:space="0" w:color="auto"/>
        <w:right w:val="none" w:sz="0" w:space="0" w:color="auto"/>
      </w:divBdr>
    </w:div>
    <w:div w:id="529877600">
      <w:bodyDiv w:val="1"/>
      <w:marLeft w:val="0"/>
      <w:marRight w:val="0"/>
      <w:marTop w:val="0"/>
      <w:marBottom w:val="0"/>
      <w:divBdr>
        <w:top w:val="none" w:sz="0" w:space="0" w:color="auto"/>
        <w:left w:val="none" w:sz="0" w:space="0" w:color="auto"/>
        <w:bottom w:val="none" w:sz="0" w:space="0" w:color="auto"/>
        <w:right w:val="none" w:sz="0" w:space="0" w:color="auto"/>
      </w:divBdr>
    </w:div>
    <w:div w:id="531459903">
      <w:bodyDiv w:val="1"/>
      <w:marLeft w:val="0"/>
      <w:marRight w:val="0"/>
      <w:marTop w:val="0"/>
      <w:marBottom w:val="0"/>
      <w:divBdr>
        <w:top w:val="none" w:sz="0" w:space="0" w:color="auto"/>
        <w:left w:val="none" w:sz="0" w:space="0" w:color="auto"/>
        <w:bottom w:val="none" w:sz="0" w:space="0" w:color="auto"/>
        <w:right w:val="none" w:sz="0" w:space="0" w:color="auto"/>
      </w:divBdr>
    </w:div>
    <w:div w:id="597102047">
      <w:bodyDiv w:val="1"/>
      <w:marLeft w:val="0"/>
      <w:marRight w:val="0"/>
      <w:marTop w:val="0"/>
      <w:marBottom w:val="0"/>
      <w:divBdr>
        <w:top w:val="none" w:sz="0" w:space="0" w:color="auto"/>
        <w:left w:val="none" w:sz="0" w:space="0" w:color="auto"/>
        <w:bottom w:val="none" w:sz="0" w:space="0" w:color="auto"/>
        <w:right w:val="none" w:sz="0" w:space="0" w:color="auto"/>
      </w:divBdr>
    </w:div>
    <w:div w:id="638539867">
      <w:bodyDiv w:val="1"/>
      <w:marLeft w:val="0"/>
      <w:marRight w:val="0"/>
      <w:marTop w:val="0"/>
      <w:marBottom w:val="0"/>
      <w:divBdr>
        <w:top w:val="none" w:sz="0" w:space="0" w:color="auto"/>
        <w:left w:val="none" w:sz="0" w:space="0" w:color="auto"/>
        <w:bottom w:val="none" w:sz="0" w:space="0" w:color="auto"/>
        <w:right w:val="none" w:sz="0" w:space="0" w:color="auto"/>
      </w:divBdr>
    </w:div>
    <w:div w:id="644235001">
      <w:bodyDiv w:val="1"/>
      <w:marLeft w:val="0"/>
      <w:marRight w:val="0"/>
      <w:marTop w:val="0"/>
      <w:marBottom w:val="0"/>
      <w:divBdr>
        <w:top w:val="none" w:sz="0" w:space="0" w:color="auto"/>
        <w:left w:val="none" w:sz="0" w:space="0" w:color="auto"/>
        <w:bottom w:val="none" w:sz="0" w:space="0" w:color="auto"/>
        <w:right w:val="none" w:sz="0" w:space="0" w:color="auto"/>
      </w:divBdr>
    </w:div>
    <w:div w:id="649677989">
      <w:bodyDiv w:val="1"/>
      <w:marLeft w:val="0"/>
      <w:marRight w:val="0"/>
      <w:marTop w:val="0"/>
      <w:marBottom w:val="0"/>
      <w:divBdr>
        <w:top w:val="none" w:sz="0" w:space="0" w:color="auto"/>
        <w:left w:val="none" w:sz="0" w:space="0" w:color="auto"/>
        <w:bottom w:val="none" w:sz="0" w:space="0" w:color="auto"/>
        <w:right w:val="none" w:sz="0" w:space="0" w:color="auto"/>
      </w:divBdr>
    </w:div>
    <w:div w:id="709230937">
      <w:bodyDiv w:val="1"/>
      <w:marLeft w:val="0"/>
      <w:marRight w:val="0"/>
      <w:marTop w:val="0"/>
      <w:marBottom w:val="0"/>
      <w:divBdr>
        <w:top w:val="none" w:sz="0" w:space="0" w:color="auto"/>
        <w:left w:val="none" w:sz="0" w:space="0" w:color="auto"/>
        <w:bottom w:val="none" w:sz="0" w:space="0" w:color="auto"/>
        <w:right w:val="none" w:sz="0" w:space="0" w:color="auto"/>
      </w:divBdr>
    </w:div>
    <w:div w:id="740981037">
      <w:bodyDiv w:val="1"/>
      <w:marLeft w:val="0"/>
      <w:marRight w:val="0"/>
      <w:marTop w:val="0"/>
      <w:marBottom w:val="0"/>
      <w:divBdr>
        <w:top w:val="none" w:sz="0" w:space="0" w:color="auto"/>
        <w:left w:val="none" w:sz="0" w:space="0" w:color="auto"/>
        <w:bottom w:val="none" w:sz="0" w:space="0" w:color="auto"/>
        <w:right w:val="none" w:sz="0" w:space="0" w:color="auto"/>
      </w:divBdr>
    </w:div>
    <w:div w:id="754129507">
      <w:bodyDiv w:val="1"/>
      <w:marLeft w:val="0"/>
      <w:marRight w:val="0"/>
      <w:marTop w:val="0"/>
      <w:marBottom w:val="0"/>
      <w:divBdr>
        <w:top w:val="none" w:sz="0" w:space="0" w:color="auto"/>
        <w:left w:val="none" w:sz="0" w:space="0" w:color="auto"/>
        <w:bottom w:val="none" w:sz="0" w:space="0" w:color="auto"/>
        <w:right w:val="none" w:sz="0" w:space="0" w:color="auto"/>
      </w:divBdr>
    </w:div>
    <w:div w:id="763233873">
      <w:bodyDiv w:val="1"/>
      <w:marLeft w:val="0"/>
      <w:marRight w:val="0"/>
      <w:marTop w:val="0"/>
      <w:marBottom w:val="0"/>
      <w:divBdr>
        <w:top w:val="none" w:sz="0" w:space="0" w:color="auto"/>
        <w:left w:val="none" w:sz="0" w:space="0" w:color="auto"/>
        <w:bottom w:val="none" w:sz="0" w:space="0" w:color="auto"/>
        <w:right w:val="none" w:sz="0" w:space="0" w:color="auto"/>
      </w:divBdr>
    </w:div>
    <w:div w:id="764569918">
      <w:bodyDiv w:val="1"/>
      <w:marLeft w:val="0"/>
      <w:marRight w:val="0"/>
      <w:marTop w:val="0"/>
      <w:marBottom w:val="0"/>
      <w:divBdr>
        <w:top w:val="none" w:sz="0" w:space="0" w:color="auto"/>
        <w:left w:val="none" w:sz="0" w:space="0" w:color="auto"/>
        <w:bottom w:val="none" w:sz="0" w:space="0" w:color="auto"/>
        <w:right w:val="none" w:sz="0" w:space="0" w:color="auto"/>
      </w:divBdr>
    </w:div>
    <w:div w:id="766074939">
      <w:bodyDiv w:val="1"/>
      <w:marLeft w:val="0"/>
      <w:marRight w:val="0"/>
      <w:marTop w:val="0"/>
      <w:marBottom w:val="0"/>
      <w:divBdr>
        <w:top w:val="none" w:sz="0" w:space="0" w:color="auto"/>
        <w:left w:val="none" w:sz="0" w:space="0" w:color="auto"/>
        <w:bottom w:val="none" w:sz="0" w:space="0" w:color="auto"/>
        <w:right w:val="none" w:sz="0" w:space="0" w:color="auto"/>
      </w:divBdr>
    </w:div>
    <w:div w:id="793213845">
      <w:bodyDiv w:val="1"/>
      <w:marLeft w:val="0"/>
      <w:marRight w:val="0"/>
      <w:marTop w:val="0"/>
      <w:marBottom w:val="0"/>
      <w:divBdr>
        <w:top w:val="none" w:sz="0" w:space="0" w:color="auto"/>
        <w:left w:val="none" w:sz="0" w:space="0" w:color="auto"/>
        <w:bottom w:val="none" w:sz="0" w:space="0" w:color="auto"/>
        <w:right w:val="none" w:sz="0" w:space="0" w:color="auto"/>
      </w:divBdr>
    </w:div>
    <w:div w:id="811797449">
      <w:bodyDiv w:val="1"/>
      <w:marLeft w:val="0"/>
      <w:marRight w:val="0"/>
      <w:marTop w:val="0"/>
      <w:marBottom w:val="0"/>
      <w:divBdr>
        <w:top w:val="none" w:sz="0" w:space="0" w:color="auto"/>
        <w:left w:val="none" w:sz="0" w:space="0" w:color="auto"/>
        <w:bottom w:val="none" w:sz="0" w:space="0" w:color="auto"/>
        <w:right w:val="none" w:sz="0" w:space="0" w:color="auto"/>
      </w:divBdr>
    </w:div>
    <w:div w:id="815102959">
      <w:bodyDiv w:val="1"/>
      <w:marLeft w:val="0"/>
      <w:marRight w:val="0"/>
      <w:marTop w:val="0"/>
      <w:marBottom w:val="0"/>
      <w:divBdr>
        <w:top w:val="none" w:sz="0" w:space="0" w:color="auto"/>
        <w:left w:val="none" w:sz="0" w:space="0" w:color="auto"/>
        <w:bottom w:val="none" w:sz="0" w:space="0" w:color="auto"/>
        <w:right w:val="none" w:sz="0" w:space="0" w:color="auto"/>
      </w:divBdr>
    </w:div>
    <w:div w:id="865873244">
      <w:bodyDiv w:val="1"/>
      <w:marLeft w:val="0"/>
      <w:marRight w:val="0"/>
      <w:marTop w:val="0"/>
      <w:marBottom w:val="0"/>
      <w:divBdr>
        <w:top w:val="none" w:sz="0" w:space="0" w:color="auto"/>
        <w:left w:val="none" w:sz="0" w:space="0" w:color="auto"/>
        <w:bottom w:val="none" w:sz="0" w:space="0" w:color="auto"/>
        <w:right w:val="none" w:sz="0" w:space="0" w:color="auto"/>
      </w:divBdr>
    </w:div>
    <w:div w:id="866675548">
      <w:bodyDiv w:val="1"/>
      <w:marLeft w:val="0"/>
      <w:marRight w:val="0"/>
      <w:marTop w:val="0"/>
      <w:marBottom w:val="0"/>
      <w:divBdr>
        <w:top w:val="none" w:sz="0" w:space="0" w:color="auto"/>
        <w:left w:val="none" w:sz="0" w:space="0" w:color="auto"/>
        <w:bottom w:val="none" w:sz="0" w:space="0" w:color="auto"/>
        <w:right w:val="none" w:sz="0" w:space="0" w:color="auto"/>
      </w:divBdr>
    </w:div>
    <w:div w:id="949892205">
      <w:bodyDiv w:val="1"/>
      <w:marLeft w:val="0"/>
      <w:marRight w:val="0"/>
      <w:marTop w:val="0"/>
      <w:marBottom w:val="0"/>
      <w:divBdr>
        <w:top w:val="none" w:sz="0" w:space="0" w:color="auto"/>
        <w:left w:val="none" w:sz="0" w:space="0" w:color="auto"/>
        <w:bottom w:val="none" w:sz="0" w:space="0" w:color="auto"/>
        <w:right w:val="none" w:sz="0" w:space="0" w:color="auto"/>
      </w:divBdr>
    </w:div>
    <w:div w:id="963732101">
      <w:bodyDiv w:val="1"/>
      <w:marLeft w:val="0"/>
      <w:marRight w:val="0"/>
      <w:marTop w:val="0"/>
      <w:marBottom w:val="0"/>
      <w:divBdr>
        <w:top w:val="none" w:sz="0" w:space="0" w:color="auto"/>
        <w:left w:val="none" w:sz="0" w:space="0" w:color="auto"/>
        <w:bottom w:val="none" w:sz="0" w:space="0" w:color="auto"/>
        <w:right w:val="none" w:sz="0" w:space="0" w:color="auto"/>
      </w:divBdr>
    </w:div>
    <w:div w:id="982471352">
      <w:bodyDiv w:val="1"/>
      <w:marLeft w:val="0"/>
      <w:marRight w:val="0"/>
      <w:marTop w:val="0"/>
      <w:marBottom w:val="0"/>
      <w:divBdr>
        <w:top w:val="none" w:sz="0" w:space="0" w:color="auto"/>
        <w:left w:val="none" w:sz="0" w:space="0" w:color="auto"/>
        <w:bottom w:val="none" w:sz="0" w:space="0" w:color="auto"/>
        <w:right w:val="none" w:sz="0" w:space="0" w:color="auto"/>
      </w:divBdr>
    </w:div>
    <w:div w:id="995957150">
      <w:bodyDiv w:val="1"/>
      <w:marLeft w:val="0"/>
      <w:marRight w:val="0"/>
      <w:marTop w:val="0"/>
      <w:marBottom w:val="0"/>
      <w:divBdr>
        <w:top w:val="none" w:sz="0" w:space="0" w:color="auto"/>
        <w:left w:val="none" w:sz="0" w:space="0" w:color="auto"/>
        <w:bottom w:val="none" w:sz="0" w:space="0" w:color="auto"/>
        <w:right w:val="none" w:sz="0" w:space="0" w:color="auto"/>
      </w:divBdr>
      <w:divsChild>
        <w:div w:id="1436169198">
          <w:marLeft w:val="0"/>
          <w:marRight w:val="0"/>
          <w:marTop w:val="0"/>
          <w:marBottom w:val="0"/>
          <w:divBdr>
            <w:top w:val="none" w:sz="0" w:space="0" w:color="auto"/>
            <w:left w:val="none" w:sz="0" w:space="0" w:color="auto"/>
            <w:bottom w:val="none" w:sz="0" w:space="0" w:color="auto"/>
            <w:right w:val="none" w:sz="0" w:space="0" w:color="auto"/>
          </w:divBdr>
          <w:divsChild>
            <w:div w:id="196822613">
              <w:marLeft w:val="0"/>
              <w:marRight w:val="0"/>
              <w:marTop w:val="0"/>
              <w:marBottom w:val="0"/>
              <w:divBdr>
                <w:top w:val="none" w:sz="0" w:space="0" w:color="auto"/>
                <w:left w:val="none" w:sz="0" w:space="0" w:color="auto"/>
                <w:bottom w:val="none" w:sz="0" w:space="0" w:color="auto"/>
                <w:right w:val="none" w:sz="0" w:space="0" w:color="auto"/>
              </w:divBdr>
              <w:divsChild>
                <w:div w:id="947347359">
                  <w:marLeft w:val="0"/>
                  <w:marRight w:val="0"/>
                  <w:marTop w:val="0"/>
                  <w:marBottom w:val="0"/>
                  <w:divBdr>
                    <w:top w:val="none" w:sz="0" w:space="0" w:color="auto"/>
                    <w:left w:val="none" w:sz="0" w:space="0" w:color="auto"/>
                    <w:bottom w:val="none" w:sz="0" w:space="0" w:color="auto"/>
                    <w:right w:val="none" w:sz="0" w:space="0" w:color="auto"/>
                  </w:divBdr>
                  <w:divsChild>
                    <w:div w:id="1810975107">
                      <w:marLeft w:val="0"/>
                      <w:marRight w:val="0"/>
                      <w:marTop w:val="0"/>
                      <w:marBottom w:val="0"/>
                      <w:divBdr>
                        <w:top w:val="none" w:sz="0" w:space="0" w:color="auto"/>
                        <w:left w:val="none" w:sz="0" w:space="0" w:color="auto"/>
                        <w:bottom w:val="none" w:sz="0" w:space="0" w:color="auto"/>
                        <w:right w:val="none" w:sz="0" w:space="0" w:color="auto"/>
                      </w:divBdr>
                      <w:divsChild>
                        <w:div w:id="514730063">
                          <w:marLeft w:val="0"/>
                          <w:marRight w:val="0"/>
                          <w:marTop w:val="0"/>
                          <w:marBottom w:val="0"/>
                          <w:divBdr>
                            <w:top w:val="none" w:sz="0" w:space="0" w:color="auto"/>
                            <w:left w:val="none" w:sz="0" w:space="0" w:color="auto"/>
                            <w:bottom w:val="none" w:sz="0" w:space="0" w:color="auto"/>
                            <w:right w:val="none" w:sz="0" w:space="0" w:color="auto"/>
                          </w:divBdr>
                          <w:divsChild>
                            <w:div w:id="2112772563">
                              <w:marLeft w:val="0"/>
                              <w:marRight w:val="0"/>
                              <w:marTop w:val="0"/>
                              <w:marBottom w:val="0"/>
                              <w:divBdr>
                                <w:top w:val="none" w:sz="0" w:space="0" w:color="auto"/>
                                <w:left w:val="none" w:sz="0" w:space="0" w:color="auto"/>
                                <w:bottom w:val="none" w:sz="0" w:space="0" w:color="auto"/>
                                <w:right w:val="none" w:sz="0" w:space="0" w:color="auto"/>
                              </w:divBdr>
                              <w:divsChild>
                                <w:div w:id="206308038">
                                  <w:marLeft w:val="0"/>
                                  <w:marRight w:val="-3525"/>
                                  <w:marTop w:val="0"/>
                                  <w:marBottom w:val="0"/>
                                  <w:divBdr>
                                    <w:top w:val="none" w:sz="0" w:space="0" w:color="auto"/>
                                    <w:left w:val="none" w:sz="0" w:space="0" w:color="auto"/>
                                    <w:bottom w:val="none" w:sz="0" w:space="0" w:color="auto"/>
                                    <w:right w:val="none" w:sz="0" w:space="0" w:color="auto"/>
                                  </w:divBdr>
                                  <w:divsChild>
                                    <w:div w:id="2112821623">
                                      <w:marLeft w:val="0"/>
                                      <w:marRight w:val="3225"/>
                                      <w:marTop w:val="0"/>
                                      <w:marBottom w:val="0"/>
                                      <w:divBdr>
                                        <w:top w:val="none" w:sz="0" w:space="0" w:color="auto"/>
                                        <w:left w:val="none" w:sz="0" w:space="0" w:color="auto"/>
                                        <w:bottom w:val="none" w:sz="0" w:space="0" w:color="auto"/>
                                        <w:right w:val="none" w:sz="0" w:space="0" w:color="auto"/>
                                      </w:divBdr>
                                      <w:divsChild>
                                        <w:div w:id="1556358323">
                                          <w:marLeft w:val="15"/>
                                          <w:marRight w:val="15"/>
                                          <w:marTop w:val="15"/>
                                          <w:marBottom w:val="15"/>
                                          <w:divBdr>
                                            <w:top w:val="none" w:sz="0" w:space="0" w:color="auto"/>
                                            <w:left w:val="none" w:sz="0" w:space="0" w:color="auto"/>
                                            <w:bottom w:val="none" w:sz="0" w:space="0" w:color="auto"/>
                                            <w:right w:val="none" w:sz="0" w:space="0" w:color="auto"/>
                                          </w:divBdr>
                                          <w:divsChild>
                                            <w:div w:id="1023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503105">
      <w:bodyDiv w:val="1"/>
      <w:marLeft w:val="0"/>
      <w:marRight w:val="0"/>
      <w:marTop w:val="0"/>
      <w:marBottom w:val="0"/>
      <w:divBdr>
        <w:top w:val="none" w:sz="0" w:space="0" w:color="auto"/>
        <w:left w:val="none" w:sz="0" w:space="0" w:color="auto"/>
        <w:bottom w:val="none" w:sz="0" w:space="0" w:color="auto"/>
        <w:right w:val="none" w:sz="0" w:space="0" w:color="auto"/>
      </w:divBdr>
    </w:div>
    <w:div w:id="1036194528">
      <w:bodyDiv w:val="1"/>
      <w:marLeft w:val="0"/>
      <w:marRight w:val="0"/>
      <w:marTop w:val="0"/>
      <w:marBottom w:val="0"/>
      <w:divBdr>
        <w:top w:val="none" w:sz="0" w:space="0" w:color="auto"/>
        <w:left w:val="none" w:sz="0" w:space="0" w:color="auto"/>
        <w:bottom w:val="none" w:sz="0" w:space="0" w:color="auto"/>
        <w:right w:val="none" w:sz="0" w:space="0" w:color="auto"/>
      </w:divBdr>
    </w:div>
    <w:div w:id="1038971150">
      <w:bodyDiv w:val="1"/>
      <w:marLeft w:val="0"/>
      <w:marRight w:val="0"/>
      <w:marTop w:val="0"/>
      <w:marBottom w:val="0"/>
      <w:divBdr>
        <w:top w:val="none" w:sz="0" w:space="0" w:color="auto"/>
        <w:left w:val="none" w:sz="0" w:space="0" w:color="auto"/>
        <w:bottom w:val="none" w:sz="0" w:space="0" w:color="auto"/>
        <w:right w:val="none" w:sz="0" w:space="0" w:color="auto"/>
      </w:divBdr>
    </w:div>
    <w:div w:id="1056708480">
      <w:bodyDiv w:val="1"/>
      <w:marLeft w:val="0"/>
      <w:marRight w:val="0"/>
      <w:marTop w:val="0"/>
      <w:marBottom w:val="0"/>
      <w:divBdr>
        <w:top w:val="none" w:sz="0" w:space="0" w:color="auto"/>
        <w:left w:val="none" w:sz="0" w:space="0" w:color="auto"/>
        <w:bottom w:val="none" w:sz="0" w:space="0" w:color="auto"/>
        <w:right w:val="none" w:sz="0" w:space="0" w:color="auto"/>
      </w:divBdr>
    </w:div>
    <w:div w:id="1075274111">
      <w:bodyDiv w:val="1"/>
      <w:marLeft w:val="0"/>
      <w:marRight w:val="0"/>
      <w:marTop w:val="0"/>
      <w:marBottom w:val="0"/>
      <w:divBdr>
        <w:top w:val="none" w:sz="0" w:space="0" w:color="auto"/>
        <w:left w:val="none" w:sz="0" w:space="0" w:color="auto"/>
        <w:bottom w:val="none" w:sz="0" w:space="0" w:color="auto"/>
        <w:right w:val="none" w:sz="0" w:space="0" w:color="auto"/>
      </w:divBdr>
    </w:div>
    <w:div w:id="1084716317">
      <w:bodyDiv w:val="1"/>
      <w:marLeft w:val="0"/>
      <w:marRight w:val="0"/>
      <w:marTop w:val="0"/>
      <w:marBottom w:val="0"/>
      <w:divBdr>
        <w:top w:val="none" w:sz="0" w:space="0" w:color="auto"/>
        <w:left w:val="none" w:sz="0" w:space="0" w:color="auto"/>
        <w:bottom w:val="none" w:sz="0" w:space="0" w:color="auto"/>
        <w:right w:val="none" w:sz="0" w:space="0" w:color="auto"/>
      </w:divBdr>
    </w:div>
    <w:div w:id="1107383350">
      <w:bodyDiv w:val="1"/>
      <w:marLeft w:val="0"/>
      <w:marRight w:val="0"/>
      <w:marTop w:val="0"/>
      <w:marBottom w:val="0"/>
      <w:divBdr>
        <w:top w:val="none" w:sz="0" w:space="0" w:color="auto"/>
        <w:left w:val="none" w:sz="0" w:space="0" w:color="auto"/>
        <w:bottom w:val="none" w:sz="0" w:space="0" w:color="auto"/>
        <w:right w:val="none" w:sz="0" w:space="0" w:color="auto"/>
      </w:divBdr>
    </w:div>
    <w:div w:id="1110277976">
      <w:bodyDiv w:val="1"/>
      <w:marLeft w:val="0"/>
      <w:marRight w:val="0"/>
      <w:marTop w:val="0"/>
      <w:marBottom w:val="0"/>
      <w:divBdr>
        <w:top w:val="none" w:sz="0" w:space="0" w:color="auto"/>
        <w:left w:val="none" w:sz="0" w:space="0" w:color="auto"/>
        <w:bottom w:val="none" w:sz="0" w:space="0" w:color="auto"/>
        <w:right w:val="none" w:sz="0" w:space="0" w:color="auto"/>
      </w:divBdr>
    </w:div>
    <w:div w:id="1133905245">
      <w:bodyDiv w:val="1"/>
      <w:marLeft w:val="0"/>
      <w:marRight w:val="0"/>
      <w:marTop w:val="0"/>
      <w:marBottom w:val="0"/>
      <w:divBdr>
        <w:top w:val="none" w:sz="0" w:space="0" w:color="auto"/>
        <w:left w:val="none" w:sz="0" w:space="0" w:color="auto"/>
        <w:bottom w:val="none" w:sz="0" w:space="0" w:color="auto"/>
        <w:right w:val="none" w:sz="0" w:space="0" w:color="auto"/>
      </w:divBdr>
    </w:div>
    <w:div w:id="1147895487">
      <w:bodyDiv w:val="1"/>
      <w:marLeft w:val="0"/>
      <w:marRight w:val="0"/>
      <w:marTop w:val="0"/>
      <w:marBottom w:val="0"/>
      <w:divBdr>
        <w:top w:val="none" w:sz="0" w:space="0" w:color="auto"/>
        <w:left w:val="none" w:sz="0" w:space="0" w:color="auto"/>
        <w:bottom w:val="none" w:sz="0" w:space="0" w:color="auto"/>
        <w:right w:val="none" w:sz="0" w:space="0" w:color="auto"/>
      </w:divBdr>
    </w:div>
    <w:div w:id="1151093760">
      <w:bodyDiv w:val="1"/>
      <w:marLeft w:val="0"/>
      <w:marRight w:val="0"/>
      <w:marTop w:val="0"/>
      <w:marBottom w:val="0"/>
      <w:divBdr>
        <w:top w:val="none" w:sz="0" w:space="0" w:color="auto"/>
        <w:left w:val="none" w:sz="0" w:space="0" w:color="auto"/>
        <w:bottom w:val="none" w:sz="0" w:space="0" w:color="auto"/>
        <w:right w:val="none" w:sz="0" w:space="0" w:color="auto"/>
      </w:divBdr>
    </w:div>
    <w:div w:id="1173951332">
      <w:bodyDiv w:val="1"/>
      <w:marLeft w:val="0"/>
      <w:marRight w:val="0"/>
      <w:marTop w:val="0"/>
      <w:marBottom w:val="0"/>
      <w:divBdr>
        <w:top w:val="none" w:sz="0" w:space="0" w:color="auto"/>
        <w:left w:val="none" w:sz="0" w:space="0" w:color="auto"/>
        <w:bottom w:val="none" w:sz="0" w:space="0" w:color="auto"/>
        <w:right w:val="none" w:sz="0" w:space="0" w:color="auto"/>
      </w:divBdr>
    </w:div>
    <w:div w:id="1181700589">
      <w:bodyDiv w:val="1"/>
      <w:marLeft w:val="0"/>
      <w:marRight w:val="0"/>
      <w:marTop w:val="0"/>
      <w:marBottom w:val="0"/>
      <w:divBdr>
        <w:top w:val="none" w:sz="0" w:space="0" w:color="auto"/>
        <w:left w:val="none" w:sz="0" w:space="0" w:color="auto"/>
        <w:bottom w:val="none" w:sz="0" w:space="0" w:color="auto"/>
        <w:right w:val="none" w:sz="0" w:space="0" w:color="auto"/>
      </w:divBdr>
    </w:div>
    <w:div w:id="1216968814">
      <w:bodyDiv w:val="1"/>
      <w:marLeft w:val="0"/>
      <w:marRight w:val="0"/>
      <w:marTop w:val="0"/>
      <w:marBottom w:val="0"/>
      <w:divBdr>
        <w:top w:val="none" w:sz="0" w:space="0" w:color="auto"/>
        <w:left w:val="none" w:sz="0" w:space="0" w:color="auto"/>
        <w:bottom w:val="none" w:sz="0" w:space="0" w:color="auto"/>
        <w:right w:val="none" w:sz="0" w:space="0" w:color="auto"/>
      </w:divBdr>
    </w:div>
    <w:div w:id="1220894804">
      <w:bodyDiv w:val="1"/>
      <w:marLeft w:val="0"/>
      <w:marRight w:val="0"/>
      <w:marTop w:val="0"/>
      <w:marBottom w:val="0"/>
      <w:divBdr>
        <w:top w:val="none" w:sz="0" w:space="0" w:color="auto"/>
        <w:left w:val="none" w:sz="0" w:space="0" w:color="auto"/>
        <w:bottom w:val="none" w:sz="0" w:space="0" w:color="auto"/>
        <w:right w:val="none" w:sz="0" w:space="0" w:color="auto"/>
      </w:divBdr>
    </w:div>
    <w:div w:id="1261528101">
      <w:bodyDiv w:val="1"/>
      <w:marLeft w:val="0"/>
      <w:marRight w:val="0"/>
      <w:marTop w:val="0"/>
      <w:marBottom w:val="0"/>
      <w:divBdr>
        <w:top w:val="none" w:sz="0" w:space="0" w:color="auto"/>
        <w:left w:val="none" w:sz="0" w:space="0" w:color="auto"/>
        <w:bottom w:val="none" w:sz="0" w:space="0" w:color="auto"/>
        <w:right w:val="none" w:sz="0" w:space="0" w:color="auto"/>
      </w:divBdr>
    </w:div>
    <w:div w:id="1267805653">
      <w:bodyDiv w:val="1"/>
      <w:marLeft w:val="0"/>
      <w:marRight w:val="0"/>
      <w:marTop w:val="0"/>
      <w:marBottom w:val="0"/>
      <w:divBdr>
        <w:top w:val="none" w:sz="0" w:space="0" w:color="auto"/>
        <w:left w:val="none" w:sz="0" w:space="0" w:color="auto"/>
        <w:bottom w:val="none" w:sz="0" w:space="0" w:color="auto"/>
        <w:right w:val="none" w:sz="0" w:space="0" w:color="auto"/>
      </w:divBdr>
    </w:div>
    <w:div w:id="1291474501">
      <w:bodyDiv w:val="1"/>
      <w:marLeft w:val="0"/>
      <w:marRight w:val="0"/>
      <w:marTop w:val="0"/>
      <w:marBottom w:val="0"/>
      <w:divBdr>
        <w:top w:val="none" w:sz="0" w:space="0" w:color="auto"/>
        <w:left w:val="none" w:sz="0" w:space="0" w:color="auto"/>
        <w:bottom w:val="none" w:sz="0" w:space="0" w:color="auto"/>
        <w:right w:val="none" w:sz="0" w:space="0" w:color="auto"/>
      </w:divBdr>
    </w:div>
    <w:div w:id="1398284428">
      <w:bodyDiv w:val="1"/>
      <w:marLeft w:val="0"/>
      <w:marRight w:val="0"/>
      <w:marTop w:val="0"/>
      <w:marBottom w:val="0"/>
      <w:divBdr>
        <w:top w:val="none" w:sz="0" w:space="0" w:color="auto"/>
        <w:left w:val="none" w:sz="0" w:space="0" w:color="auto"/>
        <w:bottom w:val="none" w:sz="0" w:space="0" w:color="auto"/>
        <w:right w:val="none" w:sz="0" w:space="0" w:color="auto"/>
      </w:divBdr>
    </w:div>
    <w:div w:id="1401447049">
      <w:bodyDiv w:val="1"/>
      <w:marLeft w:val="0"/>
      <w:marRight w:val="0"/>
      <w:marTop w:val="0"/>
      <w:marBottom w:val="0"/>
      <w:divBdr>
        <w:top w:val="none" w:sz="0" w:space="0" w:color="auto"/>
        <w:left w:val="none" w:sz="0" w:space="0" w:color="auto"/>
        <w:bottom w:val="none" w:sz="0" w:space="0" w:color="auto"/>
        <w:right w:val="none" w:sz="0" w:space="0" w:color="auto"/>
      </w:divBdr>
    </w:div>
    <w:div w:id="1497108388">
      <w:bodyDiv w:val="1"/>
      <w:marLeft w:val="0"/>
      <w:marRight w:val="0"/>
      <w:marTop w:val="0"/>
      <w:marBottom w:val="0"/>
      <w:divBdr>
        <w:top w:val="none" w:sz="0" w:space="0" w:color="auto"/>
        <w:left w:val="none" w:sz="0" w:space="0" w:color="auto"/>
        <w:bottom w:val="none" w:sz="0" w:space="0" w:color="auto"/>
        <w:right w:val="none" w:sz="0" w:space="0" w:color="auto"/>
      </w:divBdr>
    </w:div>
    <w:div w:id="1514762000">
      <w:bodyDiv w:val="1"/>
      <w:marLeft w:val="0"/>
      <w:marRight w:val="0"/>
      <w:marTop w:val="0"/>
      <w:marBottom w:val="0"/>
      <w:divBdr>
        <w:top w:val="none" w:sz="0" w:space="0" w:color="auto"/>
        <w:left w:val="none" w:sz="0" w:space="0" w:color="auto"/>
        <w:bottom w:val="none" w:sz="0" w:space="0" w:color="auto"/>
        <w:right w:val="none" w:sz="0" w:space="0" w:color="auto"/>
      </w:divBdr>
    </w:div>
    <w:div w:id="1554852409">
      <w:bodyDiv w:val="1"/>
      <w:marLeft w:val="0"/>
      <w:marRight w:val="0"/>
      <w:marTop w:val="0"/>
      <w:marBottom w:val="0"/>
      <w:divBdr>
        <w:top w:val="none" w:sz="0" w:space="0" w:color="auto"/>
        <w:left w:val="none" w:sz="0" w:space="0" w:color="auto"/>
        <w:bottom w:val="none" w:sz="0" w:space="0" w:color="auto"/>
        <w:right w:val="none" w:sz="0" w:space="0" w:color="auto"/>
      </w:divBdr>
    </w:div>
    <w:div w:id="1562515735">
      <w:bodyDiv w:val="1"/>
      <w:marLeft w:val="0"/>
      <w:marRight w:val="0"/>
      <w:marTop w:val="0"/>
      <w:marBottom w:val="0"/>
      <w:divBdr>
        <w:top w:val="none" w:sz="0" w:space="0" w:color="auto"/>
        <w:left w:val="none" w:sz="0" w:space="0" w:color="auto"/>
        <w:bottom w:val="none" w:sz="0" w:space="0" w:color="auto"/>
        <w:right w:val="none" w:sz="0" w:space="0" w:color="auto"/>
      </w:divBdr>
    </w:div>
    <w:div w:id="1607540438">
      <w:bodyDiv w:val="1"/>
      <w:marLeft w:val="0"/>
      <w:marRight w:val="0"/>
      <w:marTop w:val="0"/>
      <w:marBottom w:val="0"/>
      <w:divBdr>
        <w:top w:val="none" w:sz="0" w:space="0" w:color="auto"/>
        <w:left w:val="none" w:sz="0" w:space="0" w:color="auto"/>
        <w:bottom w:val="none" w:sz="0" w:space="0" w:color="auto"/>
        <w:right w:val="none" w:sz="0" w:space="0" w:color="auto"/>
      </w:divBdr>
    </w:div>
    <w:div w:id="1608150883">
      <w:bodyDiv w:val="1"/>
      <w:marLeft w:val="0"/>
      <w:marRight w:val="0"/>
      <w:marTop w:val="0"/>
      <w:marBottom w:val="0"/>
      <w:divBdr>
        <w:top w:val="none" w:sz="0" w:space="0" w:color="auto"/>
        <w:left w:val="none" w:sz="0" w:space="0" w:color="auto"/>
        <w:bottom w:val="none" w:sz="0" w:space="0" w:color="auto"/>
        <w:right w:val="none" w:sz="0" w:space="0" w:color="auto"/>
      </w:divBdr>
    </w:div>
    <w:div w:id="1621649186">
      <w:bodyDiv w:val="1"/>
      <w:marLeft w:val="0"/>
      <w:marRight w:val="0"/>
      <w:marTop w:val="0"/>
      <w:marBottom w:val="0"/>
      <w:divBdr>
        <w:top w:val="none" w:sz="0" w:space="0" w:color="auto"/>
        <w:left w:val="none" w:sz="0" w:space="0" w:color="auto"/>
        <w:bottom w:val="none" w:sz="0" w:space="0" w:color="auto"/>
        <w:right w:val="none" w:sz="0" w:space="0" w:color="auto"/>
      </w:divBdr>
    </w:div>
    <w:div w:id="1645816861">
      <w:bodyDiv w:val="1"/>
      <w:marLeft w:val="0"/>
      <w:marRight w:val="0"/>
      <w:marTop w:val="0"/>
      <w:marBottom w:val="0"/>
      <w:divBdr>
        <w:top w:val="none" w:sz="0" w:space="0" w:color="auto"/>
        <w:left w:val="none" w:sz="0" w:space="0" w:color="auto"/>
        <w:bottom w:val="none" w:sz="0" w:space="0" w:color="auto"/>
        <w:right w:val="none" w:sz="0" w:space="0" w:color="auto"/>
      </w:divBdr>
    </w:div>
    <w:div w:id="1743483627">
      <w:bodyDiv w:val="1"/>
      <w:marLeft w:val="0"/>
      <w:marRight w:val="0"/>
      <w:marTop w:val="0"/>
      <w:marBottom w:val="0"/>
      <w:divBdr>
        <w:top w:val="none" w:sz="0" w:space="0" w:color="auto"/>
        <w:left w:val="none" w:sz="0" w:space="0" w:color="auto"/>
        <w:bottom w:val="none" w:sz="0" w:space="0" w:color="auto"/>
        <w:right w:val="none" w:sz="0" w:space="0" w:color="auto"/>
      </w:divBdr>
    </w:div>
    <w:div w:id="1746880890">
      <w:bodyDiv w:val="1"/>
      <w:marLeft w:val="0"/>
      <w:marRight w:val="0"/>
      <w:marTop w:val="0"/>
      <w:marBottom w:val="0"/>
      <w:divBdr>
        <w:top w:val="none" w:sz="0" w:space="0" w:color="auto"/>
        <w:left w:val="none" w:sz="0" w:space="0" w:color="auto"/>
        <w:bottom w:val="none" w:sz="0" w:space="0" w:color="auto"/>
        <w:right w:val="none" w:sz="0" w:space="0" w:color="auto"/>
      </w:divBdr>
    </w:div>
    <w:div w:id="1753352891">
      <w:bodyDiv w:val="1"/>
      <w:marLeft w:val="0"/>
      <w:marRight w:val="0"/>
      <w:marTop w:val="0"/>
      <w:marBottom w:val="0"/>
      <w:divBdr>
        <w:top w:val="none" w:sz="0" w:space="0" w:color="auto"/>
        <w:left w:val="none" w:sz="0" w:space="0" w:color="auto"/>
        <w:bottom w:val="none" w:sz="0" w:space="0" w:color="auto"/>
        <w:right w:val="none" w:sz="0" w:space="0" w:color="auto"/>
      </w:divBdr>
    </w:div>
    <w:div w:id="1784424954">
      <w:bodyDiv w:val="1"/>
      <w:marLeft w:val="0"/>
      <w:marRight w:val="0"/>
      <w:marTop w:val="0"/>
      <w:marBottom w:val="0"/>
      <w:divBdr>
        <w:top w:val="none" w:sz="0" w:space="0" w:color="auto"/>
        <w:left w:val="none" w:sz="0" w:space="0" w:color="auto"/>
        <w:bottom w:val="none" w:sz="0" w:space="0" w:color="auto"/>
        <w:right w:val="none" w:sz="0" w:space="0" w:color="auto"/>
      </w:divBdr>
    </w:div>
    <w:div w:id="1797747401">
      <w:bodyDiv w:val="1"/>
      <w:marLeft w:val="0"/>
      <w:marRight w:val="0"/>
      <w:marTop w:val="0"/>
      <w:marBottom w:val="0"/>
      <w:divBdr>
        <w:top w:val="none" w:sz="0" w:space="0" w:color="auto"/>
        <w:left w:val="none" w:sz="0" w:space="0" w:color="auto"/>
        <w:bottom w:val="none" w:sz="0" w:space="0" w:color="auto"/>
        <w:right w:val="none" w:sz="0" w:space="0" w:color="auto"/>
      </w:divBdr>
    </w:div>
    <w:div w:id="1832406535">
      <w:bodyDiv w:val="1"/>
      <w:marLeft w:val="0"/>
      <w:marRight w:val="0"/>
      <w:marTop w:val="0"/>
      <w:marBottom w:val="0"/>
      <w:divBdr>
        <w:top w:val="none" w:sz="0" w:space="0" w:color="auto"/>
        <w:left w:val="none" w:sz="0" w:space="0" w:color="auto"/>
        <w:bottom w:val="none" w:sz="0" w:space="0" w:color="auto"/>
        <w:right w:val="none" w:sz="0" w:space="0" w:color="auto"/>
      </w:divBdr>
    </w:div>
    <w:div w:id="1859612596">
      <w:bodyDiv w:val="1"/>
      <w:marLeft w:val="0"/>
      <w:marRight w:val="0"/>
      <w:marTop w:val="0"/>
      <w:marBottom w:val="0"/>
      <w:divBdr>
        <w:top w:val="none" w:sz="0" w:space="0" w:color="auto"/>
        <w:left w:val="none" w:sz="0" w:space="0" w:color="auto"/>
        <w:bottom w:val="none" w:sz="0" w:space="0" w:color="auto"/>
        <w:right w:val="none" w:sz="0" w:space="0" w:color="auto"/>
      </w:divBdr>
    </w:div>
    <w:div w:id="1870290817">
      <w:bodyDiv w:val="1"/>
      <w:marLeft w:val="0"/>
      <w:marRight w:val="0"/>
      <w:marTop w:val="0"/>
      <w:marBottom w:val="0"/>
      <w:divBdr>
        <w:top w:val="none" w:sz="0" w:space="0" w:color="auto"/>
        <w:left w:val="none" w:sz="0" w:space="0" w:color="auto"/>
        <w:bottom w:val="none" w:sz="0" w:space="0" w:color="auto"/>
        <w:right w:val="none" w:sz="0" w:space="0" w:color="auto"/>
      </w:divBdr>
    </w:div>
    <w:div w:id="1870411230">
      <w:bodyDiv w:val="1"/>
      <w:marLeft w:val="0"/>
      <w:marRight w:val="0"/>
      <w:marTop w:val="0"/>
      <w:marBottom w:val="0"/>
      <w:divBdr>
        <w:top w:val="none" w:sz="0" w:space="0" w:color="auto"/>
        <w:left w:val="none" w:sz="0" w:space="0" w:color="auto"/>
        <w:bottom w:val="none" w:sz="0" w:space="0" w:color="auto"/>
        <w:right w:val="none" w:sz="0" w:space="0" w:color="auto"/>
      </w:divBdr>
    </w:div>
    <w:div w:id="1870727072">
      <w:bodyDiv w:val="1"/>
      <w:marLeft w:val="0"/>
      <w:marRight w:val="0"/>
      <w:marTop w:val="0"/>
      <w:marBottom w:val="0"/>
      <w:divBdr>
        <w:top w:val="none" w:sz="0" w:space="0" w:color="auto"/>
        <w:left w:val="none" w:sz="0" w:space="0" w:color="auto"/>
        <w:bottom w:val="none" w:sz="0" w:space="0" w:color="auto"/>
        <w:right w:val="none" w:sz="0" w:space="0" w:color="auto"/>
      </w:divBdr>
    </w:div>
    <w:div w:id="1873034173">
      <w:bodyDiv w:val="1"/>
      <w:marLeft w:val="0"/>
      <w:marRight w:val="0"/>
      <w:marTop w:val="0"/>
      <w:marBottom w:val="0"/>
      <w:divBdr>
        <w:top w:val="none" w:sz="0" w:space="0" w:color="auto"/>
        <w:left w:val="none" w:sz="0" w:space="0" w:color="auto"/>
        <w:bottom w:val="none" w:sz="0" w:space="0" w:color="auto"/>
        <w:right w:val="none" w:sz="0" w:space="0" w:color="auto"/>
      </w:divBdr>
    </w:div>
    <w:div w:id="1873375852">
      <w:bodyDiv w:val="1"/>
      <w:marLeft w:val="0"/>
      <w:marRight w:val="0"/>
      <w:marTop w:val="0"/>
      <w:marBottom w:val="0"/>
      <w:divBdr>
        <w:top w:val="none" w:sz="0" w:space="0" w:color="auto"/>
        <w:left w:val="none" w:sz="0" w:space="0" w:color="auto"/>
        <w:bottom w:val="none" w:sz="0" w:space="0" w:color="auto"/>
        <w:right w:val="none" w:sz="0" w:space="0" w:color="auto"/>
      </w:divBdr>
    </w:div>
    <w:div w:id="1889801201">
      <w:bodyDiv w:val="1"/>
      <w:marLeft w:val="0"/>
      <w:marRight w:val="0"/>
      <w:marTop w:val="0"/>
      <w:marBottom w:val="0"/>
      <w:divBdr>
        <w:top w:val="none" w:sz="0" w:space="0" w:color="auto"/>
        <w:left w:val="none" w:sz="0" w:space="0" w:color="auto"/>
        <w:bottom w:val="none" w:sz="0" w:space="0" w:color="auto"/>
        <w:right w:val="none" w:sz="0" w:space="0" w:color="auto"/>
      </w:divBdr>
    </w:div>
    <w:div w:id="1994722721">
      <w:bodyDiv w:val="1"/>
      <w:marLeft w:val="0"/>
      <w:marRight w:val="0"/>
      <w:marTop w:val="0"/>
      <w:marBottom w:val="0"/>
      <w:divBdr>
        <w:top w:val="none" w:sz="0" w:space="0" w:color="auto"/>
        <w:left w:val="none" w:sz="0" w:space="0" w:color="auto"/>
        <w:bottom w:val="none" w:sz="0" w:space="0" w:color="auto"/>
        <w:right w:val="none" w:sz="0" w:space="0" w:color="auto"/>
      </w:divBdr>
    </w:div>
    <w:div w:id="1997495615">
      <w:bodyDiv w:val="1"/>
      <w:marLeft w:val="0"/>
      <w:marRight w:val="0"/>
      <w:marTop w:val="0"/>
      <w:marBottom w:val="0"/>
      <w:divBdr>
        <w:top w:val="none" w:sz="0" w:space="0" w:color="auto"/>
        <w:left w:val="none" w:sz="0" w:space="0" w:color="auto"/>
        <w:bottom w:val="none" w:sz="0" w:space="0" w:color="auto"/>
        <w:right w:val="none" w:sz="0" w:space="0" w:color="auto"/>
      </w:divBdr>
    </w:div>
    <w:div w:id="2001081196">
      <w:bodyDiv w:val="1"/>
      <w:marLeft w:val="0"/>
      <w:marRight w:val="0"/>
      <w:marTop w:val="0"/>
      <w:marBottom w:val="0"/>
      <w:divBdr>
        <w:top w:val="none" w:sz="0" w:space="0" w:color="auto"/>
        <w:left w:val="none" w:sz="0" w:space="0" w:color="auto"/>
        <w:bottom w:val="none" w:sz="0" w:space="0" w:color="auto"/>
        <w:right w:val="none" w:sz="0" w:space="0" w:color="auto"/>
      </w:divBdr>
    </w:div>
    <w:div w:id="2009668712">
      <w:bodyDiv w:val="1"/>
      <w:marLeft w:val="0"/>
      <w:marRight w:val="0"/>
      <w:marTop w:val="0"/>
      <w:marBottom w:val="0"/>
      <w:divBdr>
        <w:top w:val="none" w:sz="0" w:space="0" w:color="auto"/>
        <w:left w:val="none" w:sz="0" w:space="0" w:color="auto"/>
        <w:bottom w:val="none" w:sz="0" w:space="0" w:color="auto"/>
        <w:right w:val="none" w:sz="0" w:space="0" w:color="auto"/>
      </w:divBdr>
    </w:div>
    <w:div w:id="2057310706">
      <w:bodyDiv w:val="1"/>
      <w:marLeft w:val="0"/>
      <w:marRight w:val="0"/>
      <w:marTop w:val="0"/>
      <w:marBottom w:val="0"/>
      <w:divBdr>
        <w:top w:val="none" w:sz="0" w:space="0" w:color="auto"/>
        <w:left w:val="none" w:sz="0" w:space="0" w:color="auto"/>
        <w:bottom w:val="none" w:sz="0" w:space="0" w:color="auto"/>
        <w:right w:val="none" w:sz="0" w:space="0" w:color="auto"/>
      </w:divBdr>
    </w:div>
    <w:div w:id="2058629316">
      <w:bodyDiv w:val="1"/>
      <w:marLeft w:val="0"/>
      <w:marRight w:val="0"/>
      <w:marTop w:val="0"/>
      <w:marBottom w:val="0"/>
      <w:divBdr>
        <w:top w:val="none" w:sz="0" w:space="0" w:color="auto"/>
        <w:left w:val="none" w:sz="0" w:space="0" w:color="auto"/>
        <w:bottom w:val="none" w:sz="0" w:space="0" w:color="auto"/>
        <w:right w:val="none" w:sz="0" w:space="0" w:color="auto"/>
      </w:divBdr>
    </w:div>
    <w:div w:id="2078163282">
      <w:bodyDiv w:val="1"/>
      <w:marLeft w:val="0"/>
      <w:marRight w:val="0"/>
      <w:marTop w:val="0"/>
      <w:marBottom w:val="0"/>
      <w:divBdr>
        <w:top w:val="none" w:sz="0" w:space="0" w:color="auto"/>
        <w:left w:val="none" w:sz="0" w:space="0" w:color="auto"/>
        <w:bottom w:val="none" w:sz="0" w:space="0" w:color="auto"/>
        <w:right w:val="none" w:sz="0" w:space="0" w:color="auto"/>
      </w:divBdr>
    </w:div>
    <w:div w:id="212665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Office\Templates\Report.dotm" TargetMode="External"/></Relationships>
</file>

<file path=word/theme/theme1.xml><?xml version="1.0" encoding="utf-8"?>
<a:theme xmlns:a="http://schemas.openxmlformats.org/drawingml/2006/main" name="TMR Presentation template 2014">
  <a:themeElements>
    <a:clrScheme name="TMR colour palette">
      <a:dk1>
        <a:srgbClr val="003C6A"/>
      </a:dk1>
      <a:lt1>
        <a:srgbClr val="FFFFFF"/>
      </a:lt1>
      <a:dk2>
        <a:srgbClr val="336388"/>
      </a:dk2>
      <a:lt2>
        <a:srgbClr val="DAD8BC"/>
      </a:lt2>
      <a:accent1>
        <a:srgbClr val="003C6A"/>
      </a:accent1>
      <a:accent2>
        <a:srgbClr val="6CA800"/>
      </a:accent2>
      <a:accent3>
        <a:srgbClr val="DAD8BC"/>
      </a:accent3>
      <a:accent4>
        <a:srgbClr val="7F7F7F"/>
      </a:accent4>
      <a:accent5>
        <a:srgbClr val="336388"/>
      </a:accent5>
      <a:accent6>
        <a:srgbClr val="92C669"/>
      </a:accent6>
      <a:hlink>
        <a:srgbClr val="003C6A"/>
      </a:hlink>
      <a:folHlink>
        <a:srgbClr val="003C6A"/>
      </a:folHlink>
    </a:clrScheme>
    <a:fontScheme name="TMR">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spAutoFit/>
      </a:bodyPr>
      <a:lstStyle>
        <a:defPPr>
          <a:defRPr sz="1200" dirty="0" err="1" smtClean="0"/>
        </a:defPPr>
      </a:lstStyle>
    </a:txDef>
  </a:objectDefaults>
  <a:extraClrSchemeLst/>
  <a:extLst>
    <a:ext uri="{05A4C25C-085E-4340-85A3-A5531E510DB2}">
      <thm15:themeFamily xmlns:thm15="http://schemas.microsoft.com/office/thememl/2012/main" name="TMR Presentation template 2014" id="{1F5B852D-3119-4F0B-9C1C-096D258A56F1}" vid="{38C13BBA-6EDD-441E-A768-7744FECF010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499B6645D34942A795EB5C8CF9E969" ma:contentTypeVersion="0" ma:contentTypeDescription="Create a new document." ma:contentTypeScope="" ma:versionID="b6da00b2ba227e1f7b7c2d6873fe633c">
  <xsd:schema xmlns:xsd="http://www.w3.org/2001/XMLSchema" xmlns:xs="http://www.w3.org/2001/XMLSchema" xmlns:p="http://schemas.microsoft.com/office/2006/metadata/properties" targetNamespace="http://schemas.microsoft.com/office/2006/metadata/properties" ma:root="true" ma:fieldsID="7ad17df054ba621c728250e0afe4731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E0E1EB-B36E-4284-9510-F7286343082F}">
  <ds:schemaRefs>
    <ds:schemaRef ds:uri="http://schemas.openxmlformats.org/officeDocument/2006/bibliography"/>
  </ds:schemaRefs>
</ds:datastoreItem>
</file>

<file path=customXml/itemProps2.xml><?xml version="1.0" encoding="utf-8"?>
<ds:datastoreItem xmlns:ds="http://schemas.openxmlformats.org/officeDocument/2006/customXml" ds:itemID="{79F6AA21-98CA-42AB-8042-0C346CF8394B}">
  <ds:schemaRefs>
    <ds:schemaRef ds:uri="http://schemas.microsoft.com/sharepoint/v3/contenttype/forms"/>
  </ds:schemaRefs>
</ds:datastoreItem>
</file>

<file path=customXml/itemProps3.xml><?xml version="1.0" encoding="utf-8"?>
<ds:datastoreItem xmlns:ds="http://schemas.openxmlformats.org/officeDocument/2006/customXml" ds:itemID="{378C9E8D-AF0B-4651-AF99-66E610D0CF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C9C57D7-A31B-4462-A568-FB9D9BF150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Report</Template>
  <TotalTime>1</TotalTime>
  <Pages>59</Pages>
  <Words>9105</Words>
  <Characters>51905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Report</vt:lpstr>
    </vt:vector>
  </TitlesOfParts>
  <Manager>Dragana.TULIC@qed.qld.gov.au</Manager>
  <Company>Queensland Government</Company>
  <LinksUpToDate>false</LinksUpToDate>
  <CharactersWithSpaces>60889</CharactersWithSpaces>
  <SharedDoc>false</SharedDoc>
  <HLinks>
    <vt:vector size="30" baseType="variant">
      <vt:variant>
        <vt:i4>3211363</vt:i4>
      </vt:variant>
      <vt:variant>
        <vt:i4>39</vt:i4>
      </vt:variant>
      <vt:variant>
        <vt:i4>0</vt:i4>
      </vt:variant>
      <vt:variant>
        <vt:i4>5</vt:i4>
      </vt:variant>
      <vt:variant>
        <vt:lpwstr>http://mrintranet/onq/</vt:lpwstr>
      </vt:variant>
      <vt:variant>
        <vt:lpwstr/>
      </vt:variant>
      <vt:variant>
        <vt:i4>1441853</vt:i4>
      </vt:variant>
      <vt:variant>
        <vt:i4>32</vt:i4>
      </vt:variant>
      <vt:variant>
        <vt:i4>0</vt:i4>
      </vt:variant>
      <vt:variant>
        <vt:i4>5</vt:i4>
      </vt:variant>
      <vt:variant>
        <vt:lpwstr/>
      </vt:variant>
      <vt:variant>
        <vt:lpwstr>_Toc10349065</vt:lpwstr>
      </vt:variant>
      <vt:variant>
        <vt:i4>1507389</vt:i4>
      </vt:variant>
      <vt:variant>
        <vt:i4>26</vt:i4>
      </vt:variant>
      <vt:variant>
        <vt:i4>0</vt:i4>
      </vt:variant>
      <vt:variant>
        <vt:i4>5</vt:i4>
      </vt:variant>
      <vt:variant>
        <vt:lpwstr/>
      </vt:variant>
      <vt:variant>
        <vt:lpwstr>_Toc10349064</vt:lpwstr>
      </vt:variant>
      <vt:variant>
        <vt:i4>1048637</vt:i4>
      </vt:variant>
      <vt:variant>
        <vt:i4>20</vt:i4>
      </vt:variant>
      <vt:variant>
        <vt:i4>0</vt:i4>
      </vt:variant>
      <vt:variant>
        <vt:i4>5</vt:i4>
      </vt:variant>
      <vt:variant>
        <vt:lpwstr/>
      </vt:variant>
      <vt:variant>
        <vt:lpwstr>_Toc10349063</vt:lpwstr>
      </vt:variant>
      <vt:variant>
        <vt:i4>1114173</vt:i4>
      </vt:variant>
      <vt:variant>
        <vt:i4>14</vt:i4>
      </vt:variant>
      <vt:variant>
        <vt:i4>0</vt:i4>
      </vt:variant>
      <vt:variant>
        <vt:i4>5</vt:i4>
      </vt:variant>
      <vt:variant>
        <vt:lpwstr/>
      </vt:variant>
      <vt:variant>
        <vt:lpwstr>_Toc10349062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HARTEVELD, Sasha Jael</dc:creator>
  <cp:lastModifiedBy>Ashley Templeman</cp:lastModifiedBy>
  <cp:revision>4</cp:revision>
  <cp:lastPrinted>2019-08-01T03:17:00Z</cp:lastPrinted>
  <dcterms:created xsi:type="dcterms:W3CDTF">2021-05-25T06:43:00Z</dcterms:created>
  <dcterms:modified xsi:type="dcterms:W3CDTF">2021-05-25T06:50:00Z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Corporate Governance</vt:lpwstr>
  </property>
  <property fmtid="{D5CDD505-2E9C-101B-9397-08002B2CF9AE}" pid="3" name="Contact">
    <vt:lpwstr>IT Service Centre on 30662000</vt:lpwstr>
  </property>
  <property fmtid="{D5CDD505-2E9C-101B-9397-08002B2CF9AE}" pid="4" name="ContentTypeId">
    <vt:lpwstr>0x01010034499B6645D34942A795EB5C8CF9E969</vt:lpwstr>
  </property>
</Properties>
</file>